
<file path=[Content_Types].xml><?xml version="1.0" encoding="utf-8"?>
<Types xmlns="http://schemas.openxmlformats.org/package/2006/content-types">
  <Default Extension="bin" ContentType="application/vnd.ms-word.attachedToolbar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73"/>
        <w:tblW w:w="9877" w:type="dxa"/>
        <w:tblLayout w:type="fixed"/>
        <w:tblLook w:val="04A0" w:firstRow="1" w:lastRow="0" w:firstColumn="1" w:lastColumn="0" w:noHBand="0" w:noVBand="1"/>
      </w:tblPr>
      <w:tblGrid>
        <w:gridCol w:w="2681"/>
        <w:gridCol w:w="423"/>
        <w:gridCol w:w="6773"/>
      </w:tblGrid>
      <w:tr w:rsidR="007C2BCF" w:rsidRPr="00702055" w14:paraId="5A61192A" w14:textId="77777777" w:rsidTr="007C2BCF">
        <w:trPr>
          <w:trHeight w:val="936"/>
        </w:trPr>
        <w:tc>
          <w:tcPr>
            <w:tcW w:w="2681" w:type="dxa"/>
            <w:noWrap/>
            <w:vAlign w:val="center"/>
            <w:hideMark/>
          </w:tcPr>
          <w:p w14:paraId="2262FE16" w14:textId="77777777" w:rsidR="007C2BCF" w:rsidRPr="00702055" w:rsidRDefault="007C2BCF" w:rsidP="007C2BCF">
            <w:pPr>
              <w:spacing w:line="240" w:lineRule="auto"/>
              <w:rPr>
                <w:rFonts w:eastAsia="Times New Roman"/>
                <w:color w:val="000000"/>
                <w:szCs w:val="22"/>
              </w:rPr>
            </w:pPr>
          </w:p>
        </w:tc>
        <w:tc>
          <w:tcPr>
            <w:tcW w:w="423" w:type="dxa"/>
            <w:noWrap/>
            <w:vAlign w:val="center"/>
          </w:tcPr>
          <w:p w14:paraId="4ABA4638" w14:textId="77777777" w:rsidR="007C2BCF" w:rsidRPr="00702055" w:rsidRDefault="007C2BCF" w:rsidP="007C2BCF">
            <w:pPr>
              <w:spacing w:line="240" w:lineRule="auto"/>
              <w:rPr>
                <w:rFonts w:eastAsia="Times New Roman"/>
                <w:color w:val="000000"/>
                <w:szCs w:val="22"/>
              </w:rPr>
            </w:pPr>
          </w:p>
        </w:tc>
        <w:tc>
          <w:tcPr>
            <w:tcW w:w="6773" w:type="dxa"/>
            <w:tcBorders>
              <w:bottom w:val="single" w:sz="4" w:space="0" w:color="auto"/>
            </w:tcBorders>
            <w:noWrap/>
            <w:vAlign w:val="center"/>
            <w:hideMark/>
          </w:tcPr>
          <w:p w14:paraId="67249CF8" w14:textId="77777777" w:rsidR="007C2BCF" w:rsidRDefault="007C2BCF" w:rsidP="007C2BCF">
            <w:pPr>
              <w:pStyle w:val="1JSTT-TitleTnbibo"/>
              <w:framePr w:hSpace="0" w:wrap="auto" w:vAnchor="margin" w:hAnchor="text" w:yAlign="inline"/>
            </w:pPr>
            <w:r>
              <w:t>Lateral-Acceleration-Based Torque Tracking Control for Column Electric Power Steering under Varying Road Friction Conditions</w:t>
            </w:r>
          </w:p>
          <w:p w14:paraId="02A6D301" w14:textId="77777777" w:rsidR="007C2BCF" w:rsidRPr="002856E2" w:rsidRDefault="007C2BCF" w:rsidP="007C2BCF">
            <w:pPr>
              <w:pStyle w:val="21JSTT-articletntcgi"/>
              <w:ind w:left="-669" w:firstLine="669"/>
            </w:pPr>
            <w:r>
              <w:t>Tran Minh Tan</w:t>
            </w:r>
            <w:r>
              <w:rPr>
                <w:vertAlign w:val="superscript"/>
              </w:rPr>
              <w:t>1,*</w:t>
            </w:r>
            <w:r>
              <w:t>, Phung Thanh Huy</w:t>
            </w:r>
            <w:r>
              <w:rPr>
                <w:vertAlign w:val="superscript"/>
              </w:rPr>
              <w:t>1</w:t>
            </w:r>
          </w:p>
          <w:p w14:paraId="54F978F8" w14:textId="77777777" w:rsidR="007C2BCF" w:rsidRPr="002856E2" w:rsidRDefault="007C2BCF" w:rsidP="007C2BCF">
            <w:pPr>
              <w:pStyle w:val="22JSTT-Addressauthorachtcgi"/>
              <w:rPr>
                <w:lang w:eastAsia="zh-CN"/>
              </w:rPr>
            </w:pPr>
            <w:r>
              <w:rPr>
                <w:vertAlign w:val="superscript"/>
              </w:rPr>
              <w:t>1</w:t>
            </w:r>
            <w:r>
              <w:t>Ho Chi Minh City University of Technology (HCMUT), Vietnam National University Ho Chi Minh City (VNU-HCM), [address, city, postcode], Vietnam</w:t>
            </w:r>
          </w:p>
        </w:tc>
      </w:tr>
      <w:tr w:rsidR="007C2BCF" w:rsidRPr="00702055" w14:paraId="4D6E0852" w14:textId="77777777" w:rsidTr="007C2BCF">
        <w:trPr>
          <w:trHeight w:val="936"/>
        </w:trPr>
        <w:tc>
          <w:tcPr>
            <w:tcW w:w="2681" w:type="dxa"/>
            <w:tcBorders>
              <w:bottom w:val="single" w:sz="4" w:space="0" w:color="auto"/>
            </w:tcBorders>
            <w:noWrap/>
            <w:hideMark/>
          </w:tcPr>
          <w:p w14:paraId="5A0F4ACE" w14:textId="77777777" w:rsidR="007C2BCF" w:rsidRPr="00414692" w:rsidRDefault="007C2BCF" w:rsidP="007C2BCF">
            <w:pPr>
              <w:pStyle w:val="31JSTT-Articleinfo"/>
            </w:pPr>
            <w:r w:rsidRPr="00414692">
              <w:t>Article info</w:t>
            </w:r>
          </w:p>
          <w:p w14:paraId="4B4CF148" w14:textId="77777777" w:rsidR="007C2BCF" w:rsidRPr="00E573A7" w:rsidRDefault="007C2BCF" w:rsidP="007C2BCF">
            <w:pPr>
              <w:pStyle w:val="Caption"/>
              <w:spacing w:before="0" w:after="0" w:line="288" w:lineRule="auto"/>
              <w:jc w:val="left"/>
              <w:rPr>
                <w:b/>
                <w:bCs/>
                <w:szCs w:val="22"/>
              </w:rPr>
            </w:pPr>
            <w:r>
              <w:rPr>
                <w:b/>
                <w:bCs/>
                <w:szCs w:val="22"/>
              </w:rPr>
              <w:t>Type of article</w:t>
            </w:r>
            <w:r w:rsidRPr="00E573A7">
              <w:rPr>
                <w:b/>
                <w:bCs/>
                <w:szCs w:val="22"/>
              </w:rPr>
              <w:t>:</w:t>
            </w:r>
          </w:p>
          <w:p w14:paraId="61D14347" w14:textId="77777777" w:rsidR="007C2BCF" w:rsidRPr="00440266" w:rsidRDefault="007C2BCF" w:rsidP="007C2BCF">
            <w:pPr>
              <w:pStyle w:val="Caption"/>
              <w:spacing w:before="0" w:after="0" w:line="288" w:lineRule="auto"/>
              <w:jc w:val="left"/>
              <w:rPr>
                <w:szCs w:val="22"/>
              </w:rPr>
            </w:pPr>
            <w:r w:rsidRPr="00F27935">
              <w:rPr>
                <w:szCs w:val="22"/>
              </w:rPr>
              <w:t>Original research paper</w:t>
            </w:r>
          </w:p>
          <w:p w14:paraId="756553CE" w14:textId="77777777" w:rsidR="007C2BCF" w:rsidRDefault="007C2BCF" w:rsidP="007C2BCF">
            <w:pPr>
              <w:pStyle w:val="Caption"/>
              <w:spacing w:before="0" w:after="0" w:line="288" w:lineRule="auto"/>
              <w:jc w:val="left"/>
              <w:rPr>
                <w:b/>
                <w:bCs/>
                <w:szCs w:val="22"/>
              </w:rPr>
            </w:pPr>
          </w:p>
          <w:p w14:paraId="17B5B162" w14:textId="5F69B583" w:rsidR="007C2BCF" w:rsidRPr="00E573A7" w:rsidRDefault="007C2BCF" w:rsidP="007C2BCF">
            <w:pPr>
              <w:pStyle w:val="Caption"/>
              <w:spacing w:before="0" w:after="0" w:line="288" w:lineRule="auto"/>
              <w:jc w:val="left"/>
              <w:rPr>
                <w:b/>
                <w:bCs/>
                <w:szCs w:val="22"/>
              </w:rPr>
            </w:pPr>
            <w:r>
              <w:t>Corresponding author: Tran Minh Tan</w:t>
            </w:r>
          </w:p>
          <w:p w14:paraId="3062A956" w14:textId="77777777" w:rsidR="007C2BCF" w:rsidRDefault="007C2BCF" w:rsidP="007C2BCF">
            <w:pPr>
              <w:pStyle w:val="Caption"/>
              <w:spacing w:before="0" w:after="0" w:line="288" w:lineRule="auto"/>
              <w:jc w:val="left"/>
              <w:rPr>
                <w:szCs w:val="22"/>
              </w:rPr>
            </w:pPr>
            <w:r>
              <w:rPr>
                <w:szCs w:val="22"/>
              </w:rPr>
              <w:t>E-mail address:</w:t>
            </w:r>
          </w:p>
          <w:p w14:paraId="54070C93" w14:textId="77777777" w:rsidR="007C2BCF" w:rsidRPr="00440266" w:rsidRDefault="007C2BCF" w:rsidP="007C2BCF">
            <w:pPr>
              <w:rPr>
                <w:szCs w:val="22"/>
              </w:rPr>
            </w:pPr>
            <w:r>
              <w:t>[e-mail to be added]</w:t>
            </w:r>
          </w:p>
          <w:p w14:paraId="2D7A566B" w14:textId="77777777" w:rsidR="007C2BCF" w:rsidRPr="00414692" w:rsidRDefault="007C2BCF" w:rsidP="007C2BCF">
            <w:pPr>
              <w:pStyle w:val="Caption"/>
              <w:spacing w:before="0" w:after="0" w:line="288" w:lineRule="auto"/>
              <w:jc w:val="left"/>
            </w:pPr>
          </w:p>
          <w:p w14:paraId="495219BE" w14:textId="60EAE379" w:rsidR="007C2BCF" w:rsidRPr="00414692" w:rsidRDefault="007C2BCF" w:rsidP="007C2BCF">
            <w:pPr>
              <w:pStyle w:val="Caption"/>
              <w:spacing w:before="0" w:after="0" w:line="288" w:lineRule="auto"/>
              <w:jc w:val="left"/>
              <w:rPr>
                <w:szCs w:val="22"/>
              </w:rPr>
            </w:pPr>
            <w:r>
              <w:t>Received: dd Month yyyy</w:t>
            </w:r>
          </w:p>
          <w:p w14:paraId="6DB263D0" w14:textId="77777777" w:rsidR="007C2BCF" w:rsidRPr="00414692" w:rsidRDefault="007C2BCF" w:rsidP="007C2BCF">
            <w:pPr>
              <w:pStyle w:val="Caption"/>
              <w:spacing w:before="0" w:after="0" w:line="288" w:lineRule="auto"/>
              <w:jc w:val="left"/>
              <w:rPr>
                <w:szCs w:val="22"/>
              </w:rPr>
            </w:pPr>
            <w:r>
              <w:t>Accepted: dd Month yyyy</w:t>
            </w:r>
          </w:p>
          <w:p w14:paraId="6FAC21F0" w14:textId="77777777" w:rsidR="007C2BCF" w:rsidRPr="00ED3CF1" w:rsidRDefault="007C2BCF" w:rsidP="007C2BCF">
            <w:pPr>
              <w:pStyle w:val="Caption"/>
              <w:spacing w:before="0" w:after="0" w:line="288" w:lineRule="auto"/>
              <w:jc w:val="left"/>
              <w:rPr>
                <w:szCs w:val="22"/>
              </w:rPr>
            </w:pPr>
            <w:r>
              <w:t>Published: dd Month yyyy</w:t>
            </w:r>
          </w:p>
        </w:tc>
        <w:tc>
          <w:tcPr>
            <w:tcW w:w="423" w:type="dxa"/>
            <w:tcBorders>
              <w:bottom w:val="single" w:sz="4" w:space="0" w:color="auto"/>
            </w:tcBorders>
            <w:noWrap/>
            <w:vAlign w:val="center"/>
          </w:tcPr>
          <w:p w14:paraId="399EEC4C" w14:textId="77777777" w:rsidR="007C2BCF" w:rsidRPr="00702055" w:rsidRDefault="007C2BCF" w:rsidP="007C2BCF">
            <w:pPr>
              <w:spacing w:line="240" w:lineRule="auto"/>
              <w:rPr>
                <w:rFonts w:eastAsia="Times New Roman"/>
                <w:color w:val="000000"/>
                <w:szCs w:val="22"/>
              </w:rPr>
            </w:pPr>
          </w:p>
        </w:tc>
        <w:tc>
          <w:tcPr>
            <w:tcW w:w="6773" w:type="dxa"/>
            <w:tcBorders>
              <w:top w:val="single" w:sz="4" w:space="0" w:color="auto"/>
              <w:bottom w:val="single" w:sz="4" w:space="0" w:color="auto"/>
            </w:tcBorders>
            <w:noWrap/>
            <w:vAlign w:val="center"/>
            <w:hideMark/>
          </w:tcPr>
          <w:p w14:paraId="20DC000B" w14:textId="77777777" w:rsidR="007C2BCF" w:rsidRDefault="007C2BCF" w:rsidP="007C2BCF">
            <w:pPr>
              <w:pStyle w:val="32JSTT-Abstract-textTmtt"/>
            </w:pPr>
            <w:r>
              <w:rPr>
                <w:b/>
              </w:rPr>
              <w:t xml:space="preserve">Abstract: </w:t>
            </w: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−0.08% for PI and −0.06% for PID (means over five noise realizations). The PID controller reduces the calibration tracking metric from 27.05% to 11.59%, while increasing high-frequency assist-torque content from 0.249 to 0.312 N·m. In the continuous-steering scenario, reverse assistance occurs during 25.5% of the evaluated time for PID, compared with less than 0.1% for the assist map. The results show that improved torque tracking must be considered alongside reverse assistance when evaluating C-EPS controller performance.</w:t>
            </w:r>
          </w:p>
          <w:p w14:paraId="41E6C706" w14:textId="77777777" w:rsidR="007C2BCF" w:rsidRPr="00F74B44" w:rsidRDefault="007C2BCF" w:rsidP="007C2BCF">
            <w:pPr>
              <w:pStyle w:val="5JSTT-keywords"/>
              <w:framePr w:hSpace="0" w:wrap="auto" w:vAnchor="margin" w:hAnchor="text" w:yAlign="inline"/>
            </w:pPr>
            <w:r>
              <w:rPr>
                <w:b/>
              </w:rPr>
              <w:t xml:space="preserve">Keywords: </w:t>
            </w:r>
            <w:r>
              <w:t>Electric power steering; Lateral acceleration; Torque tracking; Road friction; Over-assist; PID control</w:t>
            </w:r>
          </w:p>
        </w:tc>
      </w:tr>
      <w:tr w:rsidR="007C2BCF" w:rsidRPr="00702055" w14:paraId="0A1C0780" w14:textId="77777777" w:rsidTr="00014E0E">
        <w:trPr>
          <w:trHeight w:val="790"/>
        </w:trPr>
        <w:tc>
          <w:tcPr>
            <w:tcW w:w="2681" w:type="dxa"/>
            <w:tcBorders>
              <w:top w:val="single" w:sz="4" w:space="0" w:color="auto"/>
            </w:tcBorders>
            <w:noWrap/>
          </w:tcPr>
          <w:p w14:paraId="11421526" w14:textId="77777777" w:rsidR="007C2BCF" w:rsidRPr="00414692" w:rsidRDefault="007C2BCF" w:rsidP="007C2BCF">
            <w:pPr>
              <w:pStyle w:val="31JSTT-Articleinfo"/>
              <w:spacing w:before="0" w:after="0" w:line="360" w:lineRule="auto"/>
            </w:pPr>
          </w:p>
        </w:tc>
        <w:tc>
          <w:tcPr>
            <w:tcW w:w="423" w:type="dxa"/>
            <w:tcBorders>
              <w:top w:val="single" w:sz="4" w:space="0" w:color="auto"/>
            </w:tcBorders>
            <w:noWrap/>
            <w:vAlign w:val="center"/>
          </w:tcPr>
          <w:p w14:paraId="2F3200BD" w14:textId="77777777" w:rsidR="007C2BCF" w:rsidRPr="00702055" w:rsidRDefault="007C2BCF" w:rsidP="007C2BCF">
            <w:pPr>
              <w:spacing w:line="360" w:lineRule="auto"/>
              <w:rPr>
                <w:rFonts w:eastAsia="Times New Roman"/>
                <w:color w:val="000000"/>
                <w:szCs w:val="22"/>
              </w:rPr>
            </w:pPr>
          </w:p>
        </w:tc>
        <w:tc>
          <w:tcPr>
            <w:tcW w:w="6773" w:type="dxa"/>
            <w:tcBorders>
              <w:top w:val="single" w:sz="4" w:space="0" w:color="auto"/>
            </w:tcBorders>
            <w:noWrap/>
            <w:vAlign w:val="center"/>
          </w:tcPr>
          <w:p w14:paraId="2C531366" w14:textId="77777777" w:rsidR="007C2BCF" w:rsidRPr="00ED3CF1" w:rsidRDefault="007C2BCF" w:rsidP="007C2BCF">
            <w:pPr>
              <w:spacing w:line="360" w:lineRule="auto"/>
              <w:rPr>
                <w:lang w:val="en-US"/>
              </w:rPr>
            </w:pPr>
          </w:p>
        </w:tc>
      </w:tr>
    </w:tbl>
    <w:p w14:paraId="050F3744" w14:textId="77777777" w:rsidR="0038367A" w:rsidRDefault="00000000">
      <w:pPr>
        <w:pStyle w:val="10JSTT-Text"/>
        <w:ind w:firstLine="0"/>
      </w:pPr>
      <w:r>
        <w:rPr>
          <w:i/>
          <w:sz w:val="16"/>
        </w:rPr>
        <w:t>Abbreviations: C-EPS, column-type electric power steering; EPS, electric power steering; PI, proportional–integral; PID, proportional–integral–derivative; RMS, root mean square; CALIB, calibration scenario; DRY, dry-road scenario; SLIP, friction-change scenario; WEAVE, continuous-steering scenario; RAMP, speed-ramp scenario; EDGE, high-lateral-acceleration scenario. Units: lateral acceleration in g (1 g = 9.81 m/s²); speed in km/h (1 km/h = 0.278 m/s).</w:t>
      </w:r>
    </w:p>
    <w:p w14:paraId="33C7E5A0" w14:textId="77777777" w:rsidR="0038367A" w:rsidRDefault="00000000">
      <w:pPr>
        <w:pStyle w:val="4JSST-1storder-head"/>
      </w:pPr>
      <w:r>
        <w:t>Introduction</w:t>
      </w:r>
    </w:p>
    <w:p w14:paraId="16C0EE43" w14:textId="77777777" w:rsidR="0038367A" w:rsidRDefault="00000000">
      <w:pPr>
        <w:pStyle w:val="10JSTT-Text"/>
      </w:pPr>
      <w:r>
        <w:t xml:space="preserve">Electric power steering (EPS) systems are widely adopted in modern vehicles due to their energy efficiency and flexible steering assistance characteristics. In column-type EPS (C-EPS), conventional controllers generally employ </w:t>
      </w:r>
      <w:r>
        <w:lastRenderedPageBreak/>
        <w:t>nonlinear assist maps that determine motor assistance from measured steering torque and vehicle speed [1]. However, these maps are typically calibrated under high-friction road conditions. When tire–road friction decreases during cornering, the reduction in lateral tire force and pneumatic trail can decrease the steering reaction torque. Since the assist map does not explicitly account for this variation, the steering wheel may become lighter than desired, resulting in over-assist and reduced road feedback [2].</w:t>
      </w:r>
    </w:p>
    <w:p w14:paraId="02815098" w14:textId="77777777" w:rsidR="0038367A" w:rsidRDefault="00000000">
      <w:pPr>
        <w:pStyle w:val="10JSTT-Text"/>
      </w:pPr>
      <w:r>
        <w:t>To address this issue, previous studies have developed road-adaptive assistance strategies. Li et al. [2] proposed multiple assist maps considering axle loads and road adhesion, while Li and Xia [3] employed neural-network-based road identification to adjust assistance characteristics. Other studies have investigated adaptive neuro-fuzzy [4] and fuzzy control approaches [5] to improve EPS performance under disturbances and actuator constraints. These approaches adopt EPS assistance either by estimating road conditions or by modifying the feedback controller. Road-dependent maps require information about friction or axle load, which is not directly measured. An alternative is to use the vehicle's measured lateral response to define the steering torque that the controller should maintain.</w:t>
      </w:r>
    </w:p>
    <w:p w14:paraId="35FD78F0" w14:textId="77777777" w:rsidR="0038367A" w:rsidRDefault="00000000">
      <w:pPr>
        <w:pStyle w:val="10JSTT-Text"/>
      </w:pPr>
      <w:r>
        <w:t>Previous research has shown that desirable steering-wheel torque can be characterized as a function of vehicle speed and lateral acceleration [3,6]. This provides an opportunity to formulate over-assist as a torque-tracking problem using signals available from onboard sensors, without explicitly estimating tire–road friction. Nevertheless, two issues require investigation: (i) why a conventional assist map cannot completely compensate for friction-induced steering torque deviations, even when appropriately calibrated; and (ii) whether direct torque-feedback control can improve tracking performance without unacceptable increases in assist-command noise or undesirable assistance during steering reversals.</w:t>
      </w:r>
    </w:p>
    <w:p w14:paraId="58155EFD" w14:textId="77777777" w:rsidR="0038367A" w:rsidRDefault="00000000">
      <w:pPr>
        <w:pStyle w:val="10JSTT-Text"/>
      </w:pPr>
      <w:r>
        <w:t>To address these issues, this study proposes a lateral-acceleration-based steering torque tracking framework for C-EPS under varying road-friction conditions. The desired steering torque is defined from measured vehicle speed and lateral acceleration, and the difference between this reference and the measured column torque is used as the control error. A conventional assist map with lead–lag compensation is compared against proportional–integral (PI) and proportional–integral–derivative (PID) torque-feedback controllers using a nonlinear steering–vehicle model incorporating tire-force saturation, steering reaction torque, noisy sensors, and motor dynamics.</w:t>
      </w:r>
    </w:p>
    <w:p w14:paraId="46E9EB8C" w14:textId="77777777" w:rsidR="0038367A" w:rsidRDefault="00000000">
      <w:pPr>
        <w:pStyle w:val="10JSTT-Text"/>
      </w:pPr>
      <w:r>
        <w:t>The main contributions of this study are as follows:</w:t>
      </w:r>
    </w:p>
    <w:p w14:paraId="16FE3952" w14:textId="77777777" w:rsidR="0038367A" w:rsidRDefault="00000000">
      <w:pPr>
        <w:pStyle w:val="JSTT-bulletlist"/>
      </w:pPr>
      <w:r>
        <w:t>Formulating EPS over-assist as the difference between measured steering torque and a reference derived from vehicle speed and lateral acceleration, without estimating road friction.</w:t>
      </w:r>
    </w:p>
    <w:p w14:paraId="31E9C200" w14:textId="77777777" w:rsidR="0038367A" w:rsidRDefault="00000000">
      <w:pPr>
        <w:pStyle w:val="JSTT-bulletlist"/>
      </w:pPr>
      <w:r>
        <w:t>Deriving the local steady-state sensitivity of an assist map to road-reaction torque changes and comparing this limitation with the zero-error condition of integral torque feedback.</w:t>
      </w:r>
    </w:p>
    <w:p w14:paraId="6FC45137" w14:textId="294EA7B8" w:rsidR="00030BD8" w:rsidRDefault="00000000">
      <w:pPr>
        <w:pStyle w:val="JSTT-bulletlist"/>
      </w:pPr>
      <w:r>
        <w:t>Evaluating assist-map, PI, and PID controllers under common motor and sensor constraints, using calibration Pareto fronts and independent tests of dry-road cornering, friction changes, speed variation, and continuous steering. The evaluation includes high-frequency assist-torque content and reverse-assist behavior.</w:t>
      </w:r>
    </w:p>
    <w:p w14:paraId="49851330" w14:textId="77777777" w:rsidR="00030BD8" w:rsidRDefault="00030BD8">
      <w:pPr>
        <w:widowControl/>
        <w:spacing w:line="240" w:lineRule="auto"/>
        <w:rPr>
          <w:szCs w:val="24"/>
          <w:lang w:val="en-US"/>
        </w:rPr>
      </w:pPr>
      <w:r>
        <w:br w:type="page"/>
      </w:r>
    </w:p>
    <w:p w14:paraId="596C954D" w14:textId="59281C99" w:rsidR="0038367A" w:rsidRDefault="00030BD8">
      <w:pPr>
        <w:pStyle w:val="4JSST-1storder-head"/>
      </w:pPr>
      <w:r>
        <w:rPr>
          <w:noProof/>
        </w:rPr>
        <mc:AlternateContent>
          <mc:Choice Requires="wpg">
            <w:drawing>
              <wp:anchor distT="0" distB="0" distL="114300" distR="114300" simplePos="0" relativeHeight="251653120" behindDoc="0" locked="0" layoutInCell="1" allowOverlap="1" wp14:anchorId="3353DC1B" wp14:editId="79C5B0E1">
                <wp:simplePos x="0" y="0"/>
                <wp:positionH relativeFrom="column">
                  <wp:posOffset>3319780</wp:posOffset>
                </wp:positionH>
                <wp:positionV relativeFrom="paragraph">
                  <wp:posOffset>0</wp:posOffset>
                </wp:positionV>
                <wp:extent cx="3030220" cy="4704080"/>
                <wp:effectExtent l="0" t="0" r="0" b="1270"/>
                <wp:wrapTopAndBottom/>
                <wp:docPr id="369759704" name="Group 5"/>
                <wp:cNvGraphicFramePr/>
                <a:graphic xmlns:a="http://schemas.openxmlformats.org/drawingml/2006/main">
                  <a:graphicData uri="http://schemas.microsoft.com/office/word/2010/wordprocessingGroup">
                    <wpg:wgp>
                      <wpg:cNvGrpSpPr/>
                      <wpg:grpSpPr>
                        <a:xfrm>
                          <a:off x="0" y="0"/>
                          <a:ext cx="3030220" cy="4704080"/>
                          <a:chOff x="0" y="0"/>
                          <a:chExt cx="3030220" cy="4704080"/>
                        </a:xfrm>
                      </wpg:grpSpPr>
                      <wps:wsp>
                        <wps:cNvPr id="1871304235" name="Text Box 2"/>
                        <wps:cNvSpPr txBox="1">
                          <a:spLocks noChangeArrowheads="1"/>
                        </wps:cNvSpPr>
                        <wps:spPr bwMode="auto">
                          <a:xfrm>
                            <a:off x="0" y="4338320"/>
                            <a:ext cx="3027680" cy="365760"/>
                          </a:xfrm>
                          <a:prstGeom prst="rect">
                            <a:avLst/>
                          </a:prstGeom>
                          <a:noFill/>
                          <a:ln w="9525">
                            <a:noFill/>
                            <a:miter lim="800000"/>
                            <a:headEnd/>
                            <a:tailEnd/>
                          </a:ln>
                        </wps:spPr>
                        <wps:txbx>
                          <w:txbxContent>
                            <w:p w14:paraId="6CD21E66" w14:textId="071817E0" w:rsidR="001A42F0" w:rsidRPr="001A42F0" w:rsidRDefault="001A42F0" w:rsidP="001A42F0">
                              <w:pPr>
                                <w:pStyle w:val="JSTT-figure-caption"/>
                                <w:rPr>
                                  <w:bCs/>
                                  <w:i/>
                                  <w:iCs/>
                                  <w:lang w:val="vi-VN"/>
                                </w:rPr>
                              </w:pPr>
                              <w:r w:rsidRPr="001A42F0">
                                <w:rPr>
                                  <w:bCs/>
                                  <w:i/>
                                  <w:iCs/>
                                  <w:sz w:val="18"/>
                                </w:rPr>
                                <w:t xml:space="preserve">Fig. </w:t>
                              </w:r>
                              <w:r w:rsidR="00CB48AC">
                                <w:rPr>
                                  <w:bCs/>
                                  <w:i/>
                                  <w:iCs/>
                                  <w:sz w:val="18"/>
                                </w:rPr>
                                <w:t>2</w:t>
                              </w:r>
                              <w:r w:rsidRPr="001A42F0">
                                <w:rPr>
                                  <w:bCs/>
                                  <w:i/>
                                  <w:iCs/>
                                  <w:sz w:val="18"/>
                                </w:rPr>
                                <w:t>. Mechanical structure of the column-type EPS.</w:t>
                              </w:r>
                            </w:p>
                          </w:txbxContent>
                        </wps:txbx>
                        <wps:bodyPr rot="0" vert="horz" wrap="square" lIns="91440" tIns="45720" rIns="91440" bIns="45720" anchor="t" anchorCtr="0">
                          <a:noAutofit/>
                        </wps:bodyPr>
                      </wps:wsp>
                      <pic:pic xmlns:pic="http://schemas.openxmlformats.org/drawingml/2006/picture">
                        <pic:nvPicPr>
                          <pic:cNvPr id="1643357515"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30220" cy="4405630"/>
                          </a:xfrm>
                          <a:prstGeom prst="rect">
                            <a:avLst/>
                          </a:prstGeom>
                        </pic:spPr>
                      </pic:pic>
                    </wpg:wgp>
                  </a:graphicData>
                </a:graphic>
              </wp:anchor>
            </w:drawing>
          </mc:Choice>
          <mc:Fallback>
            <w:pict>
              <v:group w14:anchorId="3353DC1B" id="Group 5" o:spid="_x0000_s1026" style="position:absolute;left:0;text-align:left;margin-left:261.4pt;margin-top:0;width:238.6pt;height:370.4pt;z-index:251653120" coordsize="30302,470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">
                <v:shapetype id="_x0000_t202" coordsize="21600,21600" o:spt="202" path="m,l,21600r21600,l21600,xe">
                  <v:stroke joinstyle="miter"/>
                  <v:path gradientshapeok="t" o:connecttype="rect"/>
                </v:shapetype>
                <v:shape id="Text Box 2" o:spid="_x0000_s1027" type="#_x0000_t202" style="position:absolute;top:43383;width:30276;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" filled="f" stroked="f">
                  <v:textbox>
                    <w:txbxContent>
                      <w:p w14:paraId="6CD21E66" w14:textId="071817E0" w:rsidR="001A42F0" w:rsidRPr="001A42F0" w:rsidRDefault="001A42F0" w:rsidP="001A42F0">
                        <w:pPr>
                          <w:pStyle w:val="JSTT-figure-caption"/>
                          <w:rPr>
                            <w:bCs/>
                            <w:i/>
                            <w:iCs/>
                            <w:lang w:val="vi-VN"/>
                          </w:rPr>
                        </w:pPr>
                        <w:r w:rsidRPr="001A42F0">
                          <w:rPr>
                            <w:bCs/>
                            <w:i/>
                            <w:iCs/>
                            <w:sz w:val="18"/>
                          </w:rPr>
                          <w:t xml:space="preserve">Fig. </w:t>
                        </w:r>
                        <w:r w:rsidR="00CB48AC">
                          <w:rPr>
                            <w:bCs/>
                            <w:i/>
                            <w:iCs/>
                            <w:sz w:val="18"/>
                          </w:rPr>
                          <w:t>2</w:t>
                        </w:r>
                        <w:r w:rsidRPr="001A42F0">
                          <w:rPr>
                            <w:bCs/>
                            <w:i/>
                            <w:iCs/>
                            <w:sz w:val="18"/>
                          </w:rPr>
                          <w:t>. Mechanical structure of the column-type EPS.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width:30302;height:44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">
                  <v:imagedata r:id="rId10" o:title=""/>
                </v:shape>
                <w10:wrap type="topAndBottom"/>
              </v:group>
            </w:pict>
          </mc:Fallback>
        </mc:AlternateContent>
      </w:r>
      <w:r w:rsidR="00000000">
        <w:t>System Modeling and Problem Formulation</w:t>
      </w:r>
    </w:p>
    <w:p w14:paraId="35A8A196" w14:textId="0F984699" w:rsidR="0038367A" w:rsidRDefault="00000000">
      <w:pPr>
        <w:pStyle w:val="41JSTT-2ndorder-head"/>
      </w:pPr>
      <w:r>
        <w:t>Coupled C-EPS–Vehicle Model</w:t>
      </w:r>
    </w:p>
    <w:p w14:paraId="214BBF93" w14:textId="3B5756FF" w:rsidR="0038367A" w:rsidRDefault="00000000">
      <w:pPr>
        <w:pStyle w:val="10JSTT-Text"/>
      </w:pPr>
      <w:r>
        <w:t xml:space="preserve">The C-EPS–vehicle model consists of a steering column, an assist motor, and a nonlinear single-track vehicle model, as illustrated in Figs. 1 and 2.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is prescribed as the driver input, while the motor applies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the lower steering column. The lower-column dynamics and measured torsion-bar torque are expressed as [1]</w:t>
      </w:r>
    </w:p>
    <w:p w14:paraId="30A506B6"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 tanh</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m:t>
                  </m:r>
                </m:e>
              </m:d>
            </m:e>
          </m:eqArr>
        </m:oMath>
      </m:oMathPara>
    </w:p>
    <w:p w14:paraId="188192A6"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d>
                <m:dPr>
                  <m:ctrlPr>
                    <w:rPr>
                      <w:rFonts w:ascii="Cambria Math" w:hAnsi="Cambria Math"/>
                    </w:rPr>
                  </m:ctrlPr>
                </m:dPr>
                <m:e>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m:t>
                  </m:r>
                </m:e>
              </m:d>
            </m:e>
          </m:eqArr>
        </m:oMath>
      </m:oMathPara>
    </w:p>
    <w:p w14:paraId="6A2E45F9" w14:textId="4D448B29" w:rsidR="0038367A" w:rsidRDefault="00030BD8">
      <w:pPr>
        <w:pStyle w:val="10JSTT-Text"/>
        <w:ind w:firstLine="0"/>
        <w:rPr>
          <w:lang w:val="vi-VN"/>
        </w:rPr>
      </w:pPr>
      <w:r>
        <w:rPr>
          <w:noProof/>
        </w:rPr>
        <mc:AlternateContent>
          <mc:Choice Requires="wpg">
            <w:drawing>
              <wp:anchor distT="0" distB="0" distL="114300" distR="114300" simplePos="0" relativeHeight="251657216" behindDoc="0" locked="0" layoutInCell="1" allowOverlap="1" wp14:anchorId="599B8693" wp14:editId="301F925D">
                <wp:simplePos x="0" y="0"/>
                <wp:positionH relativeFrom="column">
                  <wp:posOffset>194310</wp:posOffset>
                </wp:positionH>
                <wp:positionV relativeFrom="paragraph">
                  <wp:posOffset>2936240</wp:posOffset>
                </wp:positionV>
                <wp:extent cx="2661920" cy="3063240"/>
                <wp:effectExtent l="0" t="0" r="5080" b="3810"/>
                <wp:wrapTopAndBottom/>
                <wp:docPr id="1450919476" name="Group 7"/>
                <wp:cNvGraphicFramePr/>
                <a:graphic xmlns:a="http://schemas.openxmlformats.org/drawingml/2006/main">
                  <a:graphicData uri="http://schemas.microsoft.com/office/word/2010/wordprocessingGroup">
                    <wpg:wgp>
                      <wpg:cNvGrpSpPr/>
                      <wpg:grpSpPr>
                        <a:xfrm>
                          <a:off x="0" y="0"/>
                          <a:ext cx="2661920" cy="3063240"/>
                          <a:chOff x="0" y="0"/>
                          <a:chExt cx="2661920" cy="3063240"/>
                        </a:xfrm>
                      </wpg:grpSpPr>
                      <pic:pic xmlns:pic="http://schemas.openxmlformats.org/drawingml/2006/picture">
                        <pic:nvPicPr>
                          <pic:cNvPr id="1122691868"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661920" cy="2674620"/>
                          </a:xfrm>
                          <a:prstGeom prst="rect">
                            <a:avLst/>
                          </a:prstGeom>
                        </pic:spPr>
                      </pic:pic>
                      <wps:wsp>
                        <wps:cNvPr id="687380417" name="Text Box 2"/>
                        <wps:cNvSpPr txBox="1">
                          <a:spLocks noChangeArrowheads="1"/>
                        </wps:cNvSpPr>
                        <wps:spPr bwMode="auto">
                          <a:xfrm>
                            <a:off x="60960" y="2606040"/>
                            <a:ext cx="2515870" cy="457200"/>
                          </a:xfrm>
                          <a:prstGeom prst="rect">
                            <a:avLst/>
                          </a:prstGeom>
                          <a:noFill/>
                          <a:ln w="9525">
                            <a:noFill/>
                            <a:miter lim="800000"/>
                            <a:headEnd/>
                            <a:tailEnd/>
                          </a:ln>
                        </wps:spPr>
                        <wps:txbx>
                          <w:txbxContent>
                            <w:p w14:paraId="4C4FB739" w14:textId="5314ADC4" w:rsidR="00030BD8" w:rsidRPr="00030BD8" w:rsidRDefault="00030BD8" w:rsidP="00030BD8">
                              <w:pPr>
                                <w:pStyle w:val="JSTT-figure-caption"/>
                                <w:rPr>
                                  <w:bCs/>
                                  <w:i/>
                                  <w:iCs/>
                                </w:rPr>
                              </w:pPr>
                              <w:r w:rsidRPr="00030BD8">
                                <w:rPr>
                                  <w:bCs/>
                                  <w:i/>
                                  <w:iCs/>
                                  <w:sz w:val="18"/>
                                </w:rPr>
                                <w:t>Fig. 1. Block diagram of the coupled C-EPS–vehicle plant.</w:t>
                              </w:r>
                            </w:p>
                            <w:p w14:paraId="2BB4C0E9" w14:textId="4A344A56" w:rsidR="00030BD8" w:rsidRPr="00030BD8" w:rsidRDefault="00030BD8">
                              <w:pPr>
                                <w:rPr>
                                  <w:bCs/>
                                  <w:i/>
                                  <w:iCs/>
                                </w:rPr>
                              </w:pPr>
                            </w:p>
                          </w:txbxContent>
                        </wps:txbx>
                        <wps:bodyPr rot="0" vert="horz" wrap="square" lIns="91440" tIns="45720" rIns="91440" bIns="45720" anchor="t" anchorCtr="0">
                          <a:noAutofit/>
                        </wps:bodyPr>
                      </wps:wsp>
                    </wpg:wgp>
                  </a:graphicData>
                </a:graphic>
              </wp:anchor>
            </w:drawing>
          </mc:Choice>
          <mc:Fallback>
            <w:pict>
              <v:group w14:anchorId="599B8693" id="Group 7" o:spid="_x0000_s1029" style="position:absolute;left:0;text-align:left;margin-left:15.3pt;margin-top:231.2pt;width:209.6pt;height:241.2pt;z-index:251657216" coordsize="26619,30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">
                <v:shape id="Picture 6" o:spid="_x0000_s1030" type="#_x0000_t75" style="position:absolute;width:26619;height:26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">
                  <v:imagedata r:id="rId12" o:title=""/>
                </v:shape>
                <v:shape id="Text Box 2" o:spid="_x0000_s1031" type="#_x0000_t202" style="position:absolute;left:609;top:26060;width:251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" filled="f" stroked="f">
                  <v:textbox>
                    <w:txbxContent>
                      <w:p w14:paraId="4C4FB739" w14:textId="5314ADC4" w:rsidR="00030BD8" w:rsidRPr="00030BD8" w:rsidRDefault="00030BD8" w:rsidP="00030BD8">
                        <w:pPr>
                          <w:pStyle w:val="JSTT-figure-caption"/>
                          <w:rPr>
                            <w:bCs/>
                            <w:i/>
                            <w:iCs/>
                          </w:rPr>
                        </w:pPr>
                        <w:r w:rsidRPr="00030BD8">
                          <w:rPr>
                            <w:bCs/>
                            <w:i/>
                            <w:iCs/>
                            <w:sz w:val="18"/>
                          </w:rPr>
                          <w:t>Fig. 1. Block diagram of the coupled C-EPS–vehicle plant.</w:t>
                        </w:r>
                      </w:p>
                      <w:p w14:paraId="2BB4C0E9" w14:textId="4A344A56" w:rsidR="00030BD8" w:rsidRPr="00030BD8" w:rsidRDefault="00030BD8">
                        <w:pPr>
                          <w:rPr>
                            <w:bCs/>
                            <w:i/>
                            <w:iCs/>
                          </w:rPr>
                        </w:pPr>
                      </w:p>
                    </w:txbxContent>
                  </v:textbox>
                </v:shape>
                <w10:wrap type="topAndBottom"/>
              </v:group>
            </w:pict>
          </mc:Fallback>
        </mc:AlternateContent>
      </w:r>
      <w:r w:rsidR="00000000">
        <w:t xml:space="preserve">where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sidR="00000000">
        <w:t xml:space="preserve"> is the lower-column angle;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rsidR="00000000">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r w:rsidR="00000000">
        <w:t xml:space="preserve">, and </w:t>
      </w:r>
      <m:oMath>
        <m:r>
          <w:rPr>
            <w:rFonts w:ascii="Cambria Math" w:hAnsi="Cambria Math"/>
          </w:rPr>
          <m:t>K</m:t>
        </m:r>
      </m:oMath>
      <w:r w:rsidR="00000000">
        <w:t xml:space="preserve"> denote column inertia, viscous damping, and torsion-bar stiffness, respectively;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00000000">
        <w:t xml:space="preserve"> and c characterize the smoothed Coulomb friction. The driver is represented by a prescribed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r>
              <w:rPr>
                <w:rFonts w:ascii="Cambria Math" w:hAnsi="Cambria Math"/>
              </w:rPr>
              <m:t>t</m:t>
            </m:r>
          </m:e>
        </m:d>
      </m:oMath>
      <w:r w:rsidR="00000000">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4BE21161" w14:textId="77777777" w:rsidR="0038367A" w:rsidRDefault="00000000">
      <w:pPr>
        <w:pStyle w:val="10JSTT-Text"/>
      </w:pPr>
      <w:r>
        <w:t>A nonlinear tire model is used to represent the effect of road friction on steering reaction torque. Under the small-angle approximation, the front and rear tire slip angles are</w:t>
      </w:r>
    </w:p>
    <w:p w14:paraId="3AC18A9C"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m:t>
                  </m:r>
                </m:e>
              </m:d>
            </m:e>
          </m:eqArr>
        </m:oMath>
      </m:oMathPara>
    </w:p>
    <w:p w14:paraId="6E91EC9F"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4</m:t>
                  </m:r>
                </m:e>
              </m:d>
            </m:e>
          </m:eqArr>
        </m:oMath>
      </m:oMathPara>
    </w:p>
    <w:p w14:paraId="6CCC477B" w14:textId="3458E095"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steering ratio, </w:t>
      </w:r>
      <m:oMath>
        <m:r>
          <w:rPr>
            <w:rFonts w:ascii="Cambria Math" w:hAnsi="Cambria Math"/>
          </w:rPr>
          <m:t>β</m:t>
        </m:r>
      </m:oMath>
      <w:r>
        <w:t xml:space="preserve"> is the vehicle sideslip angle, </w:t>
      </w:r>
      <m:oMath>
        <m:r>
          <w:rPr>
            <w:rFonts w:ascii="Cambria Math" w:hAnsi="Cambria Math"/>
          </w:rPr>
          <m:t>γ</m:t>
        </m:r>
      </m:oMath>
      <w:r>
        <w:t xml:space="preserve"> is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 The front and rear axle loads are assumed constant and are calculated from the static weight distribution:</w:t>
      </w:r>
    </w:p>
    <w:p w14:paraId="53D34E45"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5</m:t>
                  </m:r>
                </m:e>
              </m:d>
            </m:e>
          </m:eqArr>
        </m:oMath>
      </m:oMathPara>
    </w:p>
    <w:p w14:paraId="738889E1"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zr</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6</m:t>
                  </m:r>
                </m:e>
              </m:d>
            </m:e>
          </m:eqArr>
        </m:oMath>
      </m:oMathPara>
    </w:p>
    <w:p w14:paraId="031EF361" w14:textId="77777777" w:rsidR="0038367A" w:rsidRDefault="00000000">
      <w:pPr>
        <w:pStyle w:val="10JSTT-Text"/>
        <w:ind w:firstLine="0"/>
      </w:pPr>
      <w:r>
        <w:t>Each axle is represented by one equivalent tire in the single-track model. The corresponding lateral tire forces are calculated using the Pacejka Magic Formula [7]:</w:t>
      </w:r>
    </w:p>
    <w:p w14:paraId="556B819D"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 sin</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atan</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m:t>
                      </m:r>
                      <m:r>
                        <w:rPr>
                          <w:rFonts w:ascii="Cambria Math" w:hAnsi="Cambria Math"/>
                          <w:sz w:val="20"/>
                          <w:szCs w:val="20"/>
                        </w:rPr>
                        <m:t>E</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-atan</m:t>
                          </m:r>
                          <m:d>
                            <m:dPr>
                              <m:ctrlPr>
                                <w:rPr>
                                  <w:rFonts w:ascii="Cambria Math" w:hAnsi="Cambria Math"/>
                                </w:rPr>
                              </m:ctrlPr>
                            </m:dPr>
                            <m:e>
                              <m:r>
                                <w:rPr>
                                  <w:rFonts w:ascii="Cambria Math" w:hAnsi="Cambria Math"/>
                                  <w:sz w:val="20"/>
                                  <w:szCs w:val="20"/>
                                </w:rPr>
                                <m:t>Bα</m:t>
                              </m:r>
                            </m:e>
                          </m:d>
                        </m:e>
                      </m:d>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7</m:t>
                  </m:r>
                </m:e>
              </m:d>
            </m:e>
          </m:eqArr>
        </m:oMath>
      </m:oMathPara>
    </w:p>
    <w:p w14:paraId="17B3E557" w14:textId="77777777"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B</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m:t>
                      </m:r>
                    </m:sub>
                  </m:sSub>
                </m:num>
                <m:den>
                  <m:r>
                    <w:rPr>
                      <w:rFonts w:ascii="Cambria Math" w:hAnsi="Cambria Math"/>
                      <w:sz w:val="20"/>
                      <w:szCs w:val="20"/>
                    </w:rPr>
                    <m:t>C</m:t>
                  </m:r>
                  <m:r>
                    <m:rPr>
                      <m:sty m:val="p"/>
                    </m:rPr>
                    <w:rPr>
                      <w:rFonts w:ascii="Cambria Math" w:hAnsi="Cambria Math"/>
                      <w:sz w:val="20"/>
                      <w:szCs w:val="20"/>
                    </w:rPr>
                    <m:t> </m:t>
                  </m:r>
                  <m:r>
                    <w:rPr>
                      <w:rFonts w:ascii="Cambria Math" w:hAnsi="Cambria Math"/>
                      <w:sz w:val="20"/>
                      <w:szCs w:val="20"/>
                    </w:rPr>
                    <m:t>D</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8</m:t>
                  </m:r>
                </m:e>
              </m:d>
            </m:e>
          </m:eqArr>
        </m:oMath>
      </m:oMathPara>
    </w:p>
    <w:p w14:paraId="6D38754D" w14:textId="1E295C57" w:rsidR="0038367A" w:rsidRDefault="00000000">
      <w:pPr>
        <w:pStyle w:val="10JSTT-Text"/>
        <w:ind w:firstLine="0"/>
      </w:pPr>
      <w:r>
        <w:t xml:space="preserve">where </w:t>
      </w:r>
      <m:oMath>
        <m:r>
          <w:rPr>
            <w:rFonts w:ascii="Cambria Math" w:hAnsi="Cambria Math"/>
          </w:rPr>
          <m:t>μ</m:t>
        </m:r>
      </m:oMath>
      <w:r>
        <w:t xml:space="preserve"> is the tire–road friction coefficient,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The tire-shape parameters are listed in Section 4.1.</w:t>
      </w:r>
    </w:p>
    <w:p w14:paraId="0F0C6C03" w14:textId="77777777" w:rsidR="0038367A" w:rsidRDefault="00000000">
      <w:pPr>
        <w:pStyle w:val="10JSTT-Text"/>
      </w:pPr>
      <w:r>
        <w:t>The effective steering moment arm combines geometric caster trail and slip-dependent pneumatic trail [2]:</w:t>
      </w:r>
    </w:p>
    <w:p w14:paraId="6A986C27"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 max</m:t>
              </m:r>
              <m:d>
                <m:dPr>
                  <m:ctrlPr>
                    <w:rPr>
                      <w:rFonts w:ascii="Cambria Math" w:hAnsi="Cambria Math"/>
                    </w:rPr>
                  </m:ctrlPr>
                </m:dPr>
                <m:e>
                  <m:r>
                    <m:rPr>
                      <m:sty m:val="p"/>
                    </m:rPr>
                    <w:rPr>
                      <w:rFonts w:ascii="Cambria Math" w:hAnsi="Cambria Math"/>
                      <w:sz w:val="20"/>
                      <w:szCs w:val="20"/>
                    </w:rPr>
                    <m:t xml:space="preserve">0, </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αf</m:t>
                          </m:r>
                        </m:sub>
                      </m:sSub>
                      <m:r>
                        <m:rPr>
                          <m:sty m:val="p"/>
                        </m:rPr>
                        <w:rPr>
                          <w:rFonts w:ascii="Cambria Math" w:hAnsi="Cambria Math"/>
                          <w:sz w:val="20"/>
                          <w:szCs w:val="20"/>
                        </w:rPr>
                        <m:t>| tan</m:t>
                      </m:r>
                      <m:d>
                        <m:dPr>
                          <m:ctrlPr>
                            <w:rPr>
                              <w:rFonts w:ascii="Cambria Math" w:hAnsi="Cambria Math"/>
                            </w:rPr>
                          </m:ctrlPr>
                        </m:d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e>
                      </m:d>
                      <m:r>
                        <m:rPr>
                          <m:sty m:val="p"/>
                        </m:rPr>
                        <w:rPr>
                          <w:rFonts w:ascii="Cambria Math" w:hAnsi="Cambria Math"/>
                          <w:sz w:val="20"/>
                          <w:szCs w:val="20"/>
                        </w:rPr>
                        <m:t>|</m:t>
                      </m:r>
                    </m:num>
                    <m:den>
                      <m:r>
                        <m:rPr>
                          <m:sty m:val="p"/>
                        </m:rPr>
                        <w:rPr>
                          <w:rFonts w:ascii="Cambria Math" w:hAnsi="Cambria Math"/>
                          <w:sz w:val="20"/>
                          <w:szCs w:val="20"/>
                        </w:rPr>
                        <m:t>3</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9</m:t>
                  </m:r>
                </m:e>
              </m:d>
            </m:e>
          </m:eqArr>
        </m:oMath>
      </m:oMathPara>
    </w:p>
    <w:p w14:paraId="2953AE32"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10</m:t>
                  </m:r>
                </m:e>
              </m:d>
            </m:e>
          </m:eqArr>
        </m:oMath>
      </m:oMathPara>
    </w:p>
    <w:p w14:paraId="4E3FD7B9" w14:textId="2991B19E"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w:rPr>
            <w:rFonts w:ascii="Cambria Math" w:hAnsi="Cambria Math"/>
          </w:rPr>
          <m:t> tan</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f</m:t>
                </m:r>
              </m:sub>
            </m:sSub>
          </m:e>
        </m:d>
      </m:oMath>
      <w: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14:paraId="2F068A63"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e>
              </m:d>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11</m:t>
                  </m:r>
                </m:e>
              </m:d>
            </m:e>
          </m:eqArr>
        </m:oMath>
      </m:oMathPara>
    </w:p>
    <w:p w14:paraId="074755DB" w14:textId="77777777" w:rsidR="0038367A" w:rsidRDefault="00000000">
      <w:pPr>
        <w:pStyle w:val="10JSTT-Text"/>
      </w:pPr>
      <w:r>
        <w:t>Vehicle lateral motion is represented by the nonlinear single-track equations [8]:</w:t>
      </w:r>
    </w:p>
    <w:p w14:paraId="56B566DC"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r>
                    <w:rPr>
                      <w:rFonts w:ascii="Cambria Math" w:hAnsi="Cambria Math"/>
                      <w:sz w:val="20"/>
                      <w:szCs w:val="20"/>
                    </w:rPr>
                    <m:t>m</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12</m:t>
                  </m:r>
                </m:e>
              </m:d>
            </m:e>
          </m:eqArr>
        </m:oMath>
      </m:oMathPara>
    </w:p>
    <w:p w14:paraId="004BF11D" w14:textId="77777777" w:rsidR="0038367A"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β</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num>
                <m:den>
                  <m:r>
                    <w:rPr>
                      <w:rFonts w:ascii="Cambria Math" w:hAnsi="Cambria Math"/>
                      <w:sz w:val="20"/>
                      <w:szCs w:val="20"/>
                    </w:rPr>
                    <m:t>v</m:t>
                  </m:r>
                </m:den>
              </m:f>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13</m:t>
                  </m:r>
                </m:e>
              </m:d>
            </m:e>
          </m:eqArr>
        </m:oMath>
      </m:oMathPara>
    </w:p>
    <w:p w14:paraId="0F3536C5" w14:textId="77777777" w:rsidR="0038367A" w:rsidRDefault="00000000">
      <w:pPr>
        <w:pStyle w:val="10JSTT-Text"/>
        <w:ind w:firstLine="0"/>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γ</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z</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14</m:t>
                  </m:r>
                </m:e>
              </m:d>
            </m:e>
          </m:eqArr>
        </m:oMath>
      </m:oMathPara>
    </w:p>
    <w:p w14:paraId="75943AD0" w14:textId="77777777" w:rsidR="0038367A" w:rsidRDefault="00000000">
      <w:pPr>
        <w:pStyle w:val="10JSTT-Text"/>
        <w:ind w:firstLine="0"/>
      </w:pPr>
      <w:r>
        <w:t xml:space="preserve">where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are the vehicle mass and yaw moment of inertia. The steering-column and vehicle-body subsystem has four states, including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w:t>
      </w:r>
      <m:oMath>
        <m:r>
          <w:rPr>
            <w:rFonts w:ascii="Cambria Math" w:hAnsi="Cambria Math"/>
          </w:rPr>
          <m:t>β</m:t>
        </m:r>
      </m:oMath>
      <w:r>
        <w:t xml:space="preserve">, and </w:t>
      </w:r>
      <m:oMath>
        <m:r>
          <w:rPr>
            <w:rFonts w:ascii="Cambria Math" w:hAnsi="Cambria Math"/>
          </w:rPr>
          <m:t>γ</m:t>
        </m:r>
      </m:oMath>
      <w:r>
        <w:t>. Motor and controller states are included separately in the closed-loop simulations.</w:t>
      </w:r>
    </w:p>
    <w:p w14:paraId="03193844" w14:textId="77777777" w:rsidR="0038367A" w:rsidRDefault="00000000">
      <w:pPr>
        <w:pStyle w:val="10JSTT-Text"/>
      </w:pPr>
      <w:r>
        <w:t>At a stationary steering-column equilibrium, Eq. (1) reduces to:</w:t>
      </w:r>
    </w:p>
    <w:p w14:paraId="7990325C"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15</m:t>
                  </m:r>
                </m:e>
              </m:d>
            </m:e>
          </m:eqArr>
        </m:oMath>
      </m:oMathPara>
    </w:p>
    <w:p w14:paraId="749657EB" w14:textId="77777777" w:rsidR="0038367A" w:rsidRDefault="00000000">
      <w:pPr>
        <w:pStyle w:val="10JSTT-Text"/>
      </w:pPr>
      <w:r>
        <w:t xml:space="preserve">Equations (7)–(15) establish the link between road friction and steering effort. A reduction in </w:t>
      </w:r>
      <m:oMath>
        <m:r>
          <w:rPr>
            <w:rFonts w:ascii="Cambria Math" w:hAnsi="Cambria Math"/>
          </w:rPr>
          <m:t>μ</m:t>
        </m:r>
      </m:oMath>
      <w:r>
        <w:t xml:space="preserve"> changes lateral tire forces and pneumatic trail, thereby altering the reaction torque transmitted to the column. Unless motor assistance is adjusted, the measured steering torque may decrease below its desired value.</w:t>
      </w:r>
    </w:p>
    <w:p w14:paraId="46B7C1DD" w14:textId="77777777" w:rsidR="0038367A" w:rsidRDefault="00000000">
      <w:pPr>
        <w:pStyle w:val="41JSTT-2ndorder-head"/>
      </w:pPr>
      <w:r>
        <w:t>Lateral-Acceleration-Based Torque Reference</w:t>
      </w:r>
    </w:p>
    <w:p w14:paraId="12951FEB" w14:textId="77777777" w:rsidR="0038367A" w:rsidRDefault="00000000">
      <w:pPr>
        <w:pStyle w:val="10JSTT-Text"/>
      </w:pPr>
      <w:r>
        <w:t>The desired steering torque is determined from vehicle speed and lateral acceleration using the steering-effort characteristics reported in [3]. The adopted reference data are summarized in Table 1.</w:t>
      </w:r>
    </w:p>
    <w:p w14:paraId="7DF62BAC" w14:textId="77777777" w:rsidR="0038367A" w:rsidRDefault="00000000">
      <w:pPr>
        <w:pStyle w:val="JSTT-table-caption"/>
        <w:keepNext/>
      </w:pPr>
      <w:r>
        <w:rPr>
          <w:b/>
          <w:sz w:val="18"/>
        </w:rPr>
        <w:t>Table 1. Ideal steering-wheel torque reference (N·m), adopted from [3].</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576"/>
        <w:gridCol w:w="624"/>
        <w:gridCol w:w="624"/>
        <w:gridCol w:w="624"/>
        <w:gridCol w:w="624"/>
        <w:gridCol w:w="692"/>
      </w:tblGrid>
      <w:tr w:rsidR="0038367A" w14:paraId="1C679358" w14:textId="77777777">
        <w:trPr>
          <w:cantSplit/>
          <w:jc w:val="center"/>
        </w:trPr>
        <w:tc>
          <w:tcPr>
            <w:tcW w:w="1576" w:type="dxa"/>
            <w:tcBorders>
              <w:bottom w:val="single" w:sz="4" w:space="0" w:color="auto"/>
            </w:tcBorders>
          </w:tcPr>
          <w:p w14:paraId="67F65341" w14:textId="77777777" w:rsidR="0038367A" w:rsidRDefault="00000000">
            <w:pPr>
              <w:pStyle w:val="JSTT-table-col-head"/>
              <w:keepNext/>
              <w:jc w:val="center"/>
            </w:pPr>
            <w:r>
              <w:rPr>
                <w:b/>
                <w:sz w:val="15"/>
              </w:rPr>
              <w:t>Lateral acceleration</w:t>
            </w:r>
          </w:p>
        </w:tc>
        <w:tc>
          <w:tcPr>
            <w:tcW w:w="624" w:type="dxa"/>
            <w:tcBorders>
              <w:bottom w:val="single" w:sz="4" w:space="0" w:color="auto"/>
            </w:tcBorders>
          </w:tcPr>
          <w:p w14:paraId="6FE4C27F" w14:textId="77777777" w:rsidR="0038367A" w:rsidRDefault="00000000">
            <w:pPr>
              <w:pStyle w:val="JSTT-table-col-head"/>
              <w:keepNext/>
              <w:jc w:val="center"/>
            </w:pPr>
            <w:r>
              <w:rPr>
                <w:b/>
                <w:sz w:val="15"/>
              </w:rPr>
              <w:t>20 km/h</w:t>
            </w:r>
          </w:p>
        </w:tc>
        <w:tc>
          <w:tcPr>
            <w:tcW w:w="624" w:type="dxa"/>
            <w:tcBorders>
              <w:bottom w:val="single" w:sz="4" w:space="0" w:color="auto"/>
            </w:tcBorders>
          </w:tcPr>
          <w:p w14:paraId="360672D4" w14:textId="77777777" w:rsidR="0038367A" w:rsidRDefault="00000000">
            <w:pPr>
              <w:pStyle w:val="JSTT-table-col-head"/>
              <w:keepNext/>
              <w:jc w:val="center"/>
            </w:pPr>
            <w:r>
              <w:rPr>
                <w:b/>
                <w:sz w:val="15"/>
              </w:rPr>
              <w:t>40 km/h</w:t>
            </w:r>
          </w:p>
        </w:tc>
        <w:tc>
          <w:tcPr>
            <w:tcW w:w="624" w:type="dxa"/>
            <w:tcBorders>
              <w:bottom w:val="single" w:sz="4" w:space="0" w:color="auto"/>
            </w:tcBorders>
          </w:tcPr>
          <w:p w14:paraId="3070100D" w14:textId="77777777" w:rsidR="0038367A" w:rsidRDefault="00000000">
            <w:pPr>
              <w:pStyle w:val="JSTT-table-col-head"/>
              <w:keepNext/>
              <w:jc w:val="center"/>
            </w:pPr>
            <w:r>
              <w:rPr>
                <w:b/>
                <w:sz w:val="15"/>
              </w:rPr>
              <w:t>60 km/h</w:t>
            </w:r>
          </w:p>
        </w:tc>
        <w:tc>
          <w:tcPr>
            <w:tcW w:w="624" w:type="dxa"/>
            <w:tcBorders>
              <w:bottom w:val="single" w:sz="4" w:space="0" w:color="auto"/>
            </w:tcBorders>
          </w:tcPr>
          <w:p w14:paraId="56247ED0" w14:textId="77777777" w:rsidR="0038367A" w:rsidRDefault="00000000">
            <w:pPr>
              <w:pStyle w:val="JSTT-table-col-head"/>
              <w:keepNext/>
              <w:jc w:val="center"/>
            </w:pPr>
            <w:r>
              <w:rPr>
                <w:b/>
                <w:sz w:val="15"/>
              </w:rPr>
              <w:t>80 km/h</w:t>
            </w:r>
          </w:p>
        </w:tc>
        <w:tc>
          <w:tcPr>
            <w:tcW w:w="692" w:type="dxa"/>
            <w:tcBorders>
              <w:bottom w:val="single" w:sz="4" w:space="0" w:color="auto"/>
            </w:tcBorders>
          </w:tcPr>
          <w:p w14:paraId="5121E553" w14:textId="77777777" w:rsidR="0038367A" w:rsidRDefault="00000000">
            <w:pPr>
              <w:pStyle w:val="JSTT-table-col-head"/>
              <w:keepNext/>
              <w:jc w:val="center"/>
            </w:pPr>
            <w:r>
              <w:rPr>
                <w:b/>
                <w:sz w:val="15"/>
              </w:rPr>
              <w:t>100 km/h</w:t>
            </w:r>
          </w:p>
        </w:tc>
      </w:tr>
      <w:tr w:rsidR="0038367A" w14:paraId="15482E41" w14:textId="77777777">
        <w:trPr>
          <w:cantSplit/>
          <w:jc w:val="center"/>
        </w:trPr>
        <w:tc>
          <w:tcPr>
            <w:tcW w:w="1576" w:type="dxa"/>
          </w:tcPr>
          <w:p w14:paraId="4C8C69EA" w14:textId="77777777" w:rsidR="0038367A" w:rsidRDefault="00000000">
            <w:pPr>
              <w:pStyle w:val="JSTT-table-text"/>
              <w:keepNext/>
              <w:jc w:val="center"/>
            </w:pPr>
            <w:r>
              <w:rPr>
                <w:sz w:val="15"/>
              </w:rPr>
              <w:t>0.1 g</w:t>
            </w:r>
          </w:p>
        </w:tc>
        <w:tc>
          <w:tcPr>
            <w:tcW w:w="624" w:type="dxa"/>
          </w:tcPr>
          <w:p w14:paraId="41C812C5" w14:textId="77777777" w:rsidR="0038367A" w:rsidRDefault="00000000">
            <w:pPr>
              <w:pStyle w:val="JSTT-table-text"/>
              <w:keepNext/>
              <w:jc w:val="center"/>
            </w:pPr>
            <w:r>
              <w:rPr>
                <w:sz w:val="15"/>
              </w:rPr>
              <w:t>1.0</w:t>
            </w:r>
          </w:p>
        </w:tc>
        <w:tc>
          <w:tcPr>
            <w:tcW w:w="624" w:type="dxa"/>
          </w:tcPr>
          <w:p w14:paraId="3384E476" w14:textId="77777777" w:rsidR="0038367A" w:rsidRDefault="00000000">
            <w:pPr>
              <w:pStyle w:val="JSTT-table-text"/>
              <w:keepNext/>
              <w:jc w:val="center"/>
            </w:pPr>
            <w:r>
              <w:rPr>
                <w:sz w:val="15"/>
              </w:rPr>
              <w:t>1.7</w:t>
            </w:r>
          </w:p>
        </w:tc>
        <w:tc>
          <w:tcPr>
            <w:tcW w:w="624" w:type="dxa"/>
          </w:tcPr>
          <w:p w14:paraId="0C3D54FE" w14:textId="77777777" w:rsidR="0038367A" w:rsidRDefault="00000000">
            <w:pPr>
              <w:pStyle w:val="JSTT-table-text"/>
              <w:keepNext/>
              <w:jc w:val="center"/>
            </w:pPr>
            <w:r>
              <w:rPr>
                <w:sz w:val="15"/>
              </w:rPr>
              <w:t>2.1</w:t>
            </w:r>
          </w:p>
        </w:tc>
        <w:tc>
          <w:tcPr>
            <w:tcW w:w="624" w:type="dxa"/>
          </w:tcPr>
          <w:p w14:paraId="27F24AC0" w14:textId="77777777" w:rsidR="0038367A" w:rsidRDefault="00000000">
            <w:pPr>
              <w:pStyle w:val="JSTT-table-text"/>
              <w:keepNext/>
              <w:jc w:val="center"/>
            </w:pPr>
            <w:r>
              <w:rPr>
                <w:sz w:val="15"/>
              </w:rPr>
              <w:t>2.3</w:t>
            </w:r>
          </w:p>
        </w:tc>
        <w:tc>
          <w:tcPr>
            <w:tcW w:w="692" w:type="dxa"/>
          </w:tcPr>
          <w:p w14:paraId="152A5D40" w14:textId="77777777" w:rsidR="0038367A" w:rsidRDefault="00000000">
            <w:pPr>
              <w:pStyle w:val="JSTT-table-text"/>
              <w:keepNext/>
              <w:jc w:val="center"/>
            </w:pPr>
            <w:r>
              <w:rPr>
                <w:sz w:val="15"/>
              </w:rPr>
              <w:t>2.6</w:t>
            </w:r>
          </w:p>
        </w:tc>
      </w:tr>
      <w:tr w:rsidR="0038367A" w14:paraId="499D5071" w14:textId="77777777">
        <w:trPr>
          <w:cantSplit/>
          <w:jc w:val="center"/>
        </w:trPr>
        <w:tc>
          <w:tcPr>
            <w:tcW w:w="1576" w:type="dxa"/>
          </w:tcPr>
          <w:p w14:paraId="0D232A77" w14:textId="77777777" w:rsidR="0038367A" w:rsidRDefault="00000000">
            <w:pPr>
              <w:pStyle w:val="JSTT-table-text"/>
              <w:keepNext/>
              <w:jc w:val="center"/>
            </w:pPr>
            <w:r>
              <w:rPr>
                <w:sz w:val="15"/>
              </w:rPr>
              <w:t>0.2 g</w:t>
            </w:r>
          </w:p>
        </w:tc>
        <w:tc>
          <w:tcPr>
            <w:tcW w:w="624" w:type="dxa"/>
          </w:tcPr>
          <w:p w14:paraId="1920C936" w14:textId="77777777" w:rsidR="0038367A" w:rsidRDefault="00000000">
            <w:pPr>
              <w:pStyle w:val="JSTT-table-text"/>
              <w:keepNext/>
              <w:jc w:val="center"/>
            </w:pPr>
            <w:r>
              <w:rPr>
                <w:sz w:val="15"/>
              </w:rPr>
              <w:t>1.5</w:t>
            </w:r>
          </w:p>
        </w:tc>
        <w:tc>
          <w:tcPr>
            <w:tcW w:w="624" w:type="dxa"/>
          </w:tcPr>
          <w:p w14:paraId="19D3D604" w14:textId="77777777" w:rsidR="0038367A" w:rsidRDefault="00000000">
            <w:pPr>
              <w:pStyle w:val="JSTT-table-text"/>
              <w:keepNext/>
              <w:jc w:val="center"/>
            </w:pPr>
            <w:r>
              <w:rPr>
                <w:sz w:val="15"/>
              </w:rPr>
              <w:t>2.0</w:t>
            </w:r>
          </w:p>
        </w:tc>
        <w:tc>
          <w:tcPr>
            <w:tcW w:w="624" w:type="dxa"/>
          </w:tcPr>
          <w:p w14:paraId="6EC6102C" w14:textId="77777777" w:rsidR="0038367A" w:rsidRDefault="00000000">
            <w:pPr>
              <w:pStyle w:val="JSTT-table-text"/>
              <w:keepNext/>
              <w:jc w:val="center"/>
            </w:pPr>
            <w:r>
              <w:rPr>
                <w:sz w:val="15"/>
              </w:rPr>
              <w:t>2.4</w:t>
            </w:r>
          </w:p>
        </w:tc>
        <w:tc>
          <w:tcPr>
            <w:tcW w:w="624" w:type="dxa"/>
          </w:tcPr>
          <w:p w14:paraId="3F675515" w14:textId="77777777" w:rsidR="0038367A" w:rsidRDefault="00000000">
            <w:pPr>
              <w:pStyle w:val="JSTT-table-text"/>
              <w:keepNext/>
              <w:jc w:val="center"/>
            </w:pPr>
            <w:r>
              <w:rPr>
                <w:sz w:val="15"/>
              </w:rPr>
              <w:t>2.8</w:t>
            </w:r>
          </w:p>
        </w:tc>
        <w:tc>
          <w:tcPr>
            <w:tcW w:w="692" w:type="dxa"/>
          </w:tcPr>
          <w:p w14:paraId="7A37CC16" w14:textId="77777777" w:rsidR="0038367A" w:rsidRDefault="00000000">
            <w:pPr>
              <w:pStyle w:val="JSTT-table-text"/>
              <w:keepNext/>
              <w:jc w:val="center"/>
            </w:pPr>
            <w:r>
              <w:rPr>
                <w:sz w:val="15"/>
              </w:rPr>
              <w:t>3.0</w:t>
            </w:r>
          </w:p>
        </w:tc>
      </w:tr>
      <w:tr w:rsidR="0038367A" w14:paraId="543283A0" w14:textId="77777777">
        <w:trPr>
          <w:cantSplit/>
          <w:jc w:val="center"/>
        </w:trPr>
        <w:tc>
          <w:tcPr>
            <w:tcW w:w="1576" w:type="dxa"/>
          </w:tcPr>
          <w:p w14:paraId="3323E0FC" w14:textId="77777777" w:rsidR="0038367A" w:rsidRDefault="00000000">
            <w:pPr>
              <w:pStyle w:val="JSTT-table-text"/>
              <w:keepNext/>
              <w:jc w:val="center"/>
            </w:pPr>
            <w:r>
              <w:rPr>
                <w:sz w:val="15"/>
              </w:rPr>
              <w:t>0.3 g</w:t>
            </w:r>
          </w:p>
        </w:tc>
        <w:tc>
          <w:tcPr>
            <w:tcW w:w="624" w:type="dxa"/>
          </w:tcPr>
          <w:p w14:paraId="027AE689" w14:textId="77777777" w:rsidR="0038367A" w:rsidRDefault="00000000">
            <w:pPr>
              <w:pStyle w:val="JSTT-table-text"/>
              <w:keepNext/>
              <w:jc w:val="center"/>
            </w:pPr>
            <w:r>
              <w:rPr>
                <w:sz w:val="15"/>
              </w:rPr>
              <w:t>1.6</w:t>
            </w:r>
          </w:p>
        </w:tc>
        <w:tc>
          <w:tcPr>
            <w:tcW w:w="624" w:type="dxa"/>
          </w:tcPr>
          <w:p w14:paraId="3FEAD815" w14:textId="77777777" w:rsidR="0038367A" w:rsidRDefault="00000000">
            <w:pPr>
              <w:pStyle w:val="JSTT-table-text"/>
              <w:keepNext/>
              <w:jc w:val="center"/>
            </w:pPr>
            <w:r>
              <w:rPr>
                <w:sz w:val="15"/>
              </w:rPr>
              <w:t>2.3</w:t>
            </w:r>
          </w:p>
        </w:tc>
        <w:tc>
          <w:tcPr>
            <w:tcW w:w="624" w:type="dxa"/>
          </w:tcPr>
          <w:p w14:paraId="2F706DF5" w14:textId="77777777" w:rsidR="0038367A" w:rsidRDefault="00000000">
            <w:pPr>
              <w:pStyle w:val="JSTT-table-text"/>
              <w:keepNext/>
              <w:jc w:val="center"/>
            </w:pPr>
            <w:r>
              <w:rPr>
                <w:sz w:val="15"/>
              </w:rPr>
              <w:t>2.8</w:t>
            </w:r>
          </w:p>
        </w:tc>
        <w:tc>
          <w:tcPr>
            <w:tcW w:w="624" w:type="dxa"/>
          </w:tcPr>
          <w:p w14:paraId="07370FB2" w14:textId="77777777" w:rsidR="0038367A" w:rsidRDefault="00000000">
            <w:pPr>
              <w:pStyle w:val="JSTT-table-text"/>
              <w:keepNext/>
              <w:jc w:val="center"/>
            </w:pPr>
            <w:r>
              <w:rPr>
                <w:sz w:val="15"/>
              </w:rPr>
              <w:t>3.1</w:t>
            </w:r>
          </w:p>
        </w:tc>
        <w:tc>
          <w:tcPr>
            <w:tcW w:w="692" w:type="dxa"/>
          </w:tcPr>
          <w:p w14:paraId="6661E246" w14:textId="77777777" w:rsidR="0038367A" w:rsidRDefault="00000000">
            <w:pPr>
              <w:pStyle w:val="JSTT-table-text"/>
              <w:keepNext/>
              <w:jc w:val="center"/>
            </w:pPr>
            <w:r>
              <w:rPr>
                <w:sz w:val="15"/>
              </w:rPr>
              <w:t>3.3</w:t>
            </w:r>
          </w:p>
        </w:tc>
      </w:tr>
      <w:tr w:rsidR="0038367A" w14:paraId="5888413A" w14:textId="77777777">
        <w:trPr>
          <w:cantSplit/>
          <w:jc w:val="center"/>
        </w:trPr>
        <w:tc>
          <w:tcPr>
            <w:tcW w:w="1576" w:type="dxa"/>
          </w:tcPr>
          <w:p w14:paraId="30F0760E" w14:textId="77777777" w:rsidR="0038367A" w:rsidRDefault="00000000">
            <w:pPr>
              <w:pStyle w:val="JSTT-table-text"/>
              <w:jc w:val="center"/>
            </w:pPr>
            <w:r>
              <w:rPr>
                <w:sz w:val="15"/>
              </w:rPr>
              <w:t>0.4 g</w:t>
            </w:r>
          </w:p>
        </w:tc>
        <w:tc>
          <w:tcPr>
            <w:tcW w:w="624" w:type="dxa"/>
          </w:tcPr>
          <w:p w14:paraId="13EDC444" w14:textId="77777777" w:rsidR="0038367A" w:rsidRDefault="00000000">
            <w:pPr>
              <w:pStyle w:val="JSTT-table-text"/>
              <w:jc w:val="center"/>
            </w:pPr>
            <w:r>
              <w:rPr>
                <w:sz w:val="15"/>
              </w:rPr>
              <w:t>1.8</w:t>
            </w:r>
          </w:p>
        </w:tc>
        <w:tc>
          <w:tcPr>
            <w:tcW w:w="624" w:type="dxa"/>
          </w:tcPr>
          <w:p w14:paraId="238F1BA1" w14:textId="77777777" w:rsidR="0038367A" w:rsidRDefault="00000000">
            <w:pPr>
              <w:pStyle w:val="JSTT-table-text"/>
              <w:jc w:val="center"/>
            </w:pPr>
            <w:r>
              <w:rPr>
                <w:sz w:val="15"/>
              </w:rPr>
              <w:t>2.4</w:t>
            </w:r>
          </w:p>
        </w:tc>
        <w:tc>
          <w:tcPr>
            <w:tcW w:w="624" w:type="dxa"/>
          </w:tcPr>
          <w:p w14:paraId="4423A86F" w14:textId="77777777" w:rsidR="0038367A" w:rsidRDefault="00000000">
            <w:pPr>
              <w:pStyle w:val="JSTT-table-text"/>
              <w:jc w:val="center"/>
            </w:pPr>
            <w:r>
              <w:rPr>
                <w:sz w:val="15"/>
              </w:rPr>
              <w:t>2.9</w:t>
            </w:r>
          </w:p>
        </w:tc>
        <w:tc>
          <w:tcPr>
            <w:tcW w:w="624" w:type="dxa"/>
          </w:tcPr>
          <w:p w14:paraId="270185F7" w14:textId="77777777" w:rsidR="0038367A" w:rsidRDefault="00000000">
            <w:pPr>
              <w:pStyle w:val="JSTT-table-text"/>
              <w:jc w:val="center"/>
            </w:pPr>
            <w:r>
              <w:rPr>
                <w:sz w:val="15"/>
              </w:rPr>
              <w:t>3.3</w:t>
            </w:r>
          </w:p>
        </w:tc>
        <w:tc>
          <w:tcPr>
            <w:tcW w:w="692" w:type="dxa"/>
          </w:tcPr>
          <w:p w14:paraId="007D0DD4" w14:textId="77777777" w:rsidR="0038367A" w:rsidRDefault="00000000">
            <w:pPr>
              <w:pStyle w:val="JSTT-table-text"/>
              <w:jc w:val="center"/>
            </w:pPr>
            <w:r>
              <w:rPr>
                <w:sz w:val="15"/>
              </w:rPr>
              <w:t>3.4</w:t>
            </w:r>
          </w:p>
        </w:tc>
      </w:tr>
    </w:tbl>
    <w:p w14:paraId="7E3B2549" w14:textId="77777777" w:rsidR="0038367A" w:rsidRDefault="0038367A">
      <w:pPr>
        <w:pStyle w:val="10JSTT-Text"/>
        <w:spacing w:before="0"/>
      </w:pPr>
    </w:p>
    <w:p w14:paraId="3E12574F" w14:textId="77777777" w:rsidR="0038367A" w:rsidRDefault="00000000">
      <w:pPr>
        <w:pStyle w:val="10JSTT-Text"/>
      </w:pPr>
      <w: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14:paraId="60AC39DA"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16</m:t>
                  </m:r>
                </m:e>
              </m:d>
            </m:e>
          </m:eqArr>
        </m:oMath>
      </m:oMathPara>
    </w:p>
    <w:p w14:paraId="16F38417" w14:textId="562463A3" w:rsidR="00B70093" w:rsidRDefault="00000000" w:rsidP="00DC53F9">
      <w:pPr>
        <w:pStyle w:val="10JSTT-Text"/>
        <w:ind w:firstLine="0"/>
      </w:pPr>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m:t>
                </m:r>
              </m:e>
            </m:d>
            <m:r>
              <m:rPr>
                <m:sty m:val="p"/>
              </m:rPr>
              <w:rPr>
                <w:rFonts w:ascii="Cambria Math" w:hAnsi="Cambria Math"/>
                <w:sz w:val="20"/>
                <w:szCs w:val="20"/>
              </w:rPr>
              <m:t>=0#</m:t>
            </m:r>
            <m:d>
              <m:dPr>
                <m:ctrlPr>
                  <w:rPr>
                    <w:rFonts w:ascii="Cambria Math" w:hAnsi="Cambria Math"/>
                  </w:rPr>
                </m:ctrlPr>
              </m:dPr>
              <m:e>
                <m:r>
                  <m:rPr>
                    <m:sty m:val="p"/>
                  </m:rPr>
                  <w:rPr>
                    <w:rFonts w:ascii="Cambria Math" w:hAnsi="Cambria Math"/>
                    <w:sz w:val="20"/>
                    <w:szCs w:val="20"/>
                  </w:rPr>
                  <m:t>17</m:t>
                </m:r>
              </m:e>
            </m:d>
          </m:e>
        </m:eqArr>
      </m:oMath>
      <w:r w:rsidR="00B70093">
        <w:br w:type="page"/>
      </w:r>
    </w:p>
    <w:p w14:paraId="03EA2600" w14:textId="4A123E38" w:rsidR="0038367A" w:rsidRDefault="0087145C">
      <w:pPr>
        <w:pStyle w:val="10JSTT-Text"/>
        <w:ind w:firstLine="0"/>
      </w:pPr>
      <w:r>
        <w:rPr>
          <w:noProof/>
        </w:rPr>
        <mc:AlternateContent>
          <mc:Choice Requires="wpg">
            <w:drawing>
              <wp:anchor distT="0" distB="0" distL="114300" distR="114300" simplePos="0" relativeHeight="251661312" behindDoc="0" locked="0" layoutInCell="1" allowOverlap="1" wp14:anchorId="2AD35DF2" wp14:editId="463EBF8B">
                <wp:simplePos x="0" y="0"/>
                <wp:positionH relativeFrom="column">
                  <wp:posOffset>207010</wp:posOffset>
                </wp:positionH>
                <wp:positionV relativeFrom="paragraph">
                  <wp:posOffset>0</wp:posOffset>
                </wp:positionV>
                <wp:extent cx="5911850" cy="4171950"/>
                <wp:effectExtent l="0" t="0" r="0" b="0"/>
                <wp:wrapTopAndBottom/>
                <wp:docPr id="1636831446" name="Group 9"/>
                <wp:cNvGraphicFramePr/>
                <a:graphic xmlns:a="http://schemas.openxmlformats.org/drawingml/2006/main">
                  <a:graphicData uri="http://schemas.microsoft.com/office/word/2010/wordprocessingGroup">
                    <wpg:wgp>
                      <wpg:cNvGrpSpPr/>
                      <wpg:grpSpPr>
                        <a:xfrm>
                          <a:off x="0" y="0"/>
                          <a:ext cx="5911850" cy="4171950"/>
                          <a:chOff x="0" y="0"/>
                          <a:chExt cx="4953000" cy="3601720"/>
                        </a:xfrm>
                      </wpg:grpSpPr>
                      <pic:pic xmlns:pic="http://schemas.openxmlformats.org/drawingml/2006/picture">
                        <pic:nvPicPr>
                          <pic:cNvPr id="570754783" name="Picture 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53000" cy="3326130"/>
                          </a:xfrm>
                          <a:prstGeom prst="rect">
                            <a:avLst/>
                          </a:prstGeom>
                        </pic:spPr>
                      </pic:pic>
                      <wps:wsp>
                        <wps:cNvPr id="1644623208" name="Text Box 2"/>
                        <wps:cNvSpPr txBox="1">
                          <a:spLocks noChangeArrowheads="1"/>
                        </wps:cNvSpPr>
                        <wps:spPr bwMode="auto">
                          <a:xfrm>
                            <a:off x="0" y="3271520"/>
                            <a:ext cx="4953000" cy="330200"/>
                          </a:xfrm>
                          <a:prstGeom prst="rect">
                            <a:avLst/>
                          </a:prstGeom>
                          <a:noFill/>
                          <a:ln w="9525">
                            <a:noFill/>
                            <a:miter lim="800000"/>
                            <a:headEnd/>
                            <a:tailEnd/>
                          </a:ln>
                        </wps:spPr>
                        <wps:txbx>
                          <w:txbxContent>
                            <w:p w14:paraId="1B57C0CE" w14:textId="738BA8A4" w:rsidR="00B70093" w:rsidRDefault="00B70093" w:rsidP="00B70093">
                              <w:pPr>
                                <w:pStyle w:val="JSTT-figure-caption"/>
                              </w:pPr>
                              <w:r>
                                <w:rPr>
                                  <w:b/>
                                  <w:sz w:val="18"/>
                                </w:rPr>
                                <w:t xml:space="preserve">Fig. 3. Control </w:t>
                              </w:r>
                              <w:r>
                                <w:rPr>
                                  <w:b/>
                                  <w:sz w:val="18"/>
                                </w:rPr>
                                <w:t>architecture</w:t>
                              </w:r>
                              <w:r>
                                <w:rPr>
                                  <w:b/>
                                  <w:sz w:val="18"/>
                                </w:rPr>
                                <w:t>: (a) assist map, (b) PI/PID torque feedback.</w:t>
                              </w:r>
                            </w:p>
                            <w:p w14:paraId="4D5CC4DA" w14:textId="252E341F" w:rsidR="00B70093" w:rsidRDefault="00B70093"/>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AD35DF2" id="Group 9" o:spid="_x0000_s1032" style="position:absolute;left:0;text-align:left;margin-left:16.3pt;margin-top:0;width:465.5pt;height:328.5pt;z-index:251661312;mso-width-relative:margin;mso-height-relative:margin" coordsize="49530,36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">
                <v:shape id="Picture 8" o:spid="_x0000_s1033" type="#_x0000_t75" style="position:absolute;width:49530;height:3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">
                  <v:imagedata r:id="rId14" o:title=""/>
                </v:shape>
                <v:shape id="Text Box 2" o:spid="_x0000_s1034" type="#_x0000_t202" style="position:absolute;top:32715;width:49530;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" filled="f" stroked="f">
                  <v:textbox>
                    <w:txbxContent>
                      <w:p w14:paraId="1B57C0CE" w14:textId="738BA8A4" w:rsidR="00B70093" w:rsidRDefault="00B70093" w:rsidP="00B70093">
                        <w:pPr>
                          <w:pStyle w:val="JSTT-figure-caption"/>
                        </w:pPr>
                        <w:r>
                          <w:rPr>
                            <w:b/>
                            <w:sz w:val="18"/>
                          </w:rPr>
                          <w:t xml:space="preserve">Fig. 3. Control </w:t>
                        </w:r>
                        <w:r>
                          <w:rPr>
                            <w:b/>
                            <w:sz w:val="18"/>
                          </w:rPr>
                          <w:t>architecture</w:t>
                        </w:r>
                        <w:r>
                          <w:rPr>
                            <w:b/>
                            <w:sz w:val="18"/>
                          </w:rPr>
                          <w:t>: (a) assist map, (b) PI/PID torque feedback.</w:t>
                        </w:r>
                      </w:p>
                      <w:p w14:paraId="4D5CC4DA" w14:textId="252E341F" w:rsidR="00B70093" w:rsidRDefault="00B70093"/>
                    </w:txbxContent>
                  </v:textbox>
                </v:shape>
                <w10:wrap type="topAndBottom"/>
              </v:group>
            </w:pict>
          </mc:Fallback>
        </mc:AlternateContent>
      </w:r>
      <w:r w:rsidR="00000000">
        <w:t xml:space="preserve">here </w:t>
      </w:r>
      <m:oMath>
        <m:sSub>
          <m:sSubPr>
            <m:ctrlPr>
              <w:rPr>
                <w:rFonts w:ascii="Cambria Math" w:hAnsi="Cambria Math"/>
              </w:rPr>
            </m:ctrlPr>
          </m:sSubPr>
          <m:e>
            <m:r>
              <w:rPr>
                <w:rFonts w:ascii="Cambria Math" w:hAnsi="Cambria Math"/>
              </w:rPr>
              <m:t>T</m:t>
            </m:r>
          </m:e>
          <m:sub>
            <m:r>
              <w:rPr>
                <w:rFonts w:ascii="Cambria Math" w:hAnsi="Cambria Math"/>
              </w:rPr>
              <m:t>hat</m:t>
            </m:r>
          </m:sub>
        </m:sSub>
      </m:oMath>
      <w:r w:rsidR="00000000">
        <w:t xml:space="preserve"> is the interpolated characteristic.</w:t>
      </w:r>
    </w:p>
    <w:p w14:paraId="1FEDC78C" w14:textId="6CBFCF53" w:rsidR="0038367A" w:rsidRDefault="00000000">
      <w:pPr>
        <w:pStyle w:val="10JSTT-Text"/>
      </w:pPr>
      <w: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000D02A1" w14:textId="197BEC04" w:rsidR="0038367A" w:rsidRDefault="00000000">
      <w:pPr>
        <w:pStyle w:val="41JSTT-2ndorder-head"/>
      </w:pPr>
      <w:r>
        <w:t>Torque-Tracking Objective</w:t>
      </w:r>
    </w:p>
    <w:p w14:paraId="0E2A99E2" w14:textId="6E536198" w:rsidR="0038367A" w:rsidRDefault="00000000">
      <w:pPr>
        <w:pStyle w:val="10JSTT-Text"/>
      </w:pPr>
      <w:r>
        <w:t xml:space="preserve">The </w:t>
      </w:r>
      <w:r w:rsidR="00DC53F9">
        <w:t>objective of control</w:t>
      </w:r>
      <w:r>
        <w:t xml:space="preserve"> is to regulate the measured steering torque toward the reference:</w:t>
      </w:r>
    </w:p>
    <w:p w14:paraId="135E19D8"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18</m:t>
                  </m:r>
                </m:e>
              </m:d>
            </m:e>
          </m:eqArr>
        </m:oMath>
      </m:oMathPara>
    </w:p>
    <w:p w14:paraId="5B53E862" w14:textId="11AD4094" w:rsidR="0038367A" w:rsidRDefault="00000000">
      <w:pPr>
        <w:pStyle w:val="10JSTT-Text"/>
      </w:pPr>
      <w:r>
        <w:t xml:space="preserve">For nonzero lateral acceleration, </w:t>
      </w:r>
      <m:oMath>
        <m:r>
          <m:rPr>
            <m:sty m:val="p"/>
          </m:rP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e>
        </m:d>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indicates steering torque below the desired value in the reference direction. Steering reversals are evaluated separately because sign changes can complicate this interpretation.</w:t>
      </w:r>
    </w:p>
    <w:p w14:paraId="72E9D908" w14:textId="51859F4E" w:rsidR="0038367A" w:rsidRDefault="00000000">
      <w:pPr>
        <w:pStyle w:val="10JSTT-Text"/>
      </w:pPr>
      <w:r>
        <w:t>All controllers are subject to the same bounded motor assistance:</w:t>
      </w:r>
    </w:p>
    <w:p w14:paraId="1037F05C" w14:textId="77777777" w:rsidR="0038367A" w:rsidRDefault="00000000">
      <w:pPr>
        <w:pStyle w:val="10JSTT-Text"/>
        <w:ind w:firstLine="0"/>
      </w:pPr>
      <m:oMathPara>
        <m:oMath>
          <m:eqArr>
            <m:eqArrPr>
              <m:maxDist m:val="1"/>
              <m:ctrlPr>
                <w:rPr>
                  <w:rFonts w:ascii="Cambria Math" w:hAnsi="Cambria Math"/>
                </w:rPr>
              </m:ctrlPr>
            </m:eqArr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19</m:t>
                  </m:r>
                </m:e>
              </m:d>
            </m:e>
          </m:eqArr>
        </m:oMath>
      </m:oMathPara>
    </w:p>
    <w:p w14:paraId="5C0F1540" w14:textId="594E787B" w:rsidR="0038367A" w:rsidRDefault="00000000">
      <w:pPr>
        <w:pStyle w:val="10JSTT-Text"/>
      </w:pPr>
      <w: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14:paraId="49AF26EB" w14:textId="77777777" w:rsidR="0038367A" w:rsidRDefault="00000000">
      <w:pPr>
        <w:pStyle w:val="4JSST-1storder-head"/>
      </w:pPr>
      <w:r>
        <w:t>Control Strategy and Assist-Map Limitation</w:t>
      </w:r>
    </w:p>
    <w:p w14:paraId="5F74EA13" w14:textId="0BFBAD7C" w:rsidR="0038367A" w:rsidRDefault="00000000">
      <w:pPr>
        <w:pStyle w:val="10JSTT-Text"/>
      </w:pPr>
      <w:r>
        <w:t>Three strategies are investigated: conventional assist-map control with lead–lag compensation, PI torque feedback, and PID torque feedback. Their architectures are illustrated in Fig. 3. All controllers share the nonlinear plant and actuator constraints, but the PI/PID architectures additionally use lateral acceleration.</w:t>
      </w:r>
    </w:p>
    <w:p w14:paraId="6193350E" w14:textId="77777777" w:rsidR="0038367A" w:rsidRDefault="00000000">
      <w:pPr>
        <w:pStyle w:val="41JSTT-2ndorder-head"/>
      </w:pPr>
      <w:r>
        <w:t>Conventional Assist-Map Control</w:t>
      </w:r>
    </w:p>
    <w:p w14:paraId="67674049" w14:textId="77777777" w:rsidR="0038367A" w:rsidRDefault="00000000">
      <w:pPr>
        <w:pStyle w:val="10JSTT-Text"/>
      </w:pPr>
      <w:r>
        <w:t>The conventional controller follows the nonlinear torque-map structure of [1]. Under dry-road conditions (</w:t>
      </w:r>
      <m:oMath>
        <m:r>
          <w:rPr>
            <w:rFonts w:ascii="Cambria Math" w:hAnsi="Cambria Math"/>
          </w:rPr>
          <m:t>μ</m:t>
        </m:r>
        <m:r>
          <m:rPr>
            <m:sty m:val="p"/>
          </m:rPr>
          <w:rPr>
            <w:rFonts w:ascii="Cambria Math" w:hAnsi="Cambria Math"/>
          </w:rPr>
          <m:t>=0.8</m:t>
        </m:r>
      </m:oMath>
      <w:r>
        <w:t>), the required assistance at each calibration point is determined from Eq. (15):</w:t>
      </w:r>
    </w:p>
    <w:p w14:paraId="7F1A276D"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20</m:t>
                  </m:r>
                </m:e>
              </m:d>
            </m:e>
          </m:eqArr>
        </m:oMath>
      </m:oMathPara>
    </w:p>
    <w:p w14:paraId="7CF112A1"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21</m:t>
                  </m:r>
                </m:e>
              </m:d>
            </m:e>
          </m:eqArr>
        </m:oMath>
      </m:oMathPara>
    </w:p>
    <w:p w14:paraId="788F5C9F" w14:textId="77777777" w:rsidR="0038367A" w:rsidRDefault="00000000">
      <w:pPr>
        <w:pStyle w:val="10JSTT-Text"/>
      </w:pPr>
      <w: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14:paraId="2EE136F9" w14:textId="77777777" w:rsidR="0038367A" w:rsidRDefault="00000000">
      <w:pPr>
        <w:pStyle w:val="10JSTT-Text"/>
      </w:pPr>
      <w:r>
        <w:t>The map output is processed by a lead–lag compensator:</w:t>
      </w:r>
    </w:p>
    <w:p w14:paraId="1106C800"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22</m:t>
                  </m:r>
                </m:e>
              </m:d>
            </m:e>
          </m:eqArr>
        </m:oMath>
      </m:oMathPara>
    </w:p>
    <w:p w14:paraId="66FCCB29"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e>
            <m:e>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r>
                            <w:rPr>
                              <w:rFonts w:ascii="Cambria Math" w:hAnsi="Cambria Math"/>
                              <w:sz w:val="20"/>
                              <w:szCs w:val="20"/>
                            </w:rPr>
                            <m:t>z</m:t>
                          </m:r>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r>
                            <w:rPr>
                              <w:rFonts w:ascii="Cambria Math" w:hAnsi="Cambria Math"/>
                              <w:sz w:val="20"/>
                              <w:szCs w:val="20"/>
                            </w:rPr>
                            <m:t>p</m:t>
                          </m:r>
                        </m:den>
                      </m:f>
                      <m:r>
                        <m:rPr>
                          <m:sty m:val="p"/>
                        </m:rPr>
                        <w:rPr>
                          <w:rFonts w:ascii="Cambria Math" w:hAnsi="Cambria Math"/>
                          <w:sz w:val="20"/>
                          <w:szCs w:val="20"/>
                        </w:rPr>
                        <m:t>+1</m:t>
                      </m:r>
                    </m:den>
                  </m:f>
                </m:e>
              </m:d>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z</m:t>
                              </m:r>
                            </m:e>
                            <m:sub>
                              <m:r>
                                <m:rPr>
                                  <m:sty m:val="p"/>
                                </m:rPr>
                                <w:rPr>
                                  <w:rFonts w:ascii="Cambria Math" w:hAnsi="Cambria Math"/>
                                  <w:sz w:val="20"/>
                                  <w:szCs w:val="20"/>
                                </w:rPr>
                                <m:t>1</m:t>
                              </m:r>
                            </m:sub>
                          </m:sSub>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p</m:t>
                              </m:r>
                            </m:e>
                            <m:sub>
                              <m:r>
                                <m:rPr>
                                  <m:sty m:val="p"/>
                                </m:rPr>
                                <w:rPr>
                                  <w:rFonts w:ascii="Cambria Math" w:hAnsi="Cambria Math"/>
                                  <w:sz w:val="20"/>
                                  <w:szCs w:val="20"/>
                                </w:rPr>
                                <m:t>1</m:t>
                              </m:r>
                            </m:sub>
                          </m:sSub>
                        </m:den>
                      </m:f>
                      <m:r>
                        <m:rPr>
                          <m:sty m:val="p"/>
                        </m:rPr>
                        <w:rPr>
                          <w:rFonts w:ascii="Cambria Math" w:hAnsi="Cambria Math"/>
                          <w:sz w:val="20"/>
                          <w:szCs w:val="20"/>
                        </w:rPr>
                        <m:t>+1</m:t>
                      </m:r>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23</m:t>
                  </m:r>
                </m:e>
              </m:d>
            </m:e>
          </m:eqArr>
        </m:oMath>
      </m:oMathPara>
    </w:p>
    <w:p w14:paraId="42E1B95D" w14:textId="77777777" w:rsidR="0038367A" w:rsidRDefault="00000000">
      <w:pPr>
        <w:pStyle w:val="10JSTT-Text"/>
        <w:ind w:firstLine="0"/>
      </w:pPr>
      <w:r>
        <w:t xml:space="preserve">where </w:t>
      </w:r>
      <m:oMath>
        <m:r>
          <w:rPr>
            <w:rFonts w:ascii="Cambria Math" w:hAnsi="Cambria Math"/>
          </w:rPr>
          <m:t>M</m:t>
        </m:r>
      </m:oMath>
      <w: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14:paraId="6890FFBF" w14:textId="77777777" w:rsidR="0038367A" w:rsidRDefault="00000000">
      <w:pPr>
        <w:pStyle w:val="41JSTT-2ndorder-head"/>
      </w:pPr>
      <w:r>
        <w:t>Steady-State Limitation of Assist-Map Control</w:t>
      </w:r>
    </w:p>
    <w:p w14:paraId="1DB02FDC" w14:textId="77777777" w:rsidR="0038367A" w:rsidRDefault="00000000">
      <w:pPr>
        <w:pStyle w:val="10JSTT-Text"/>
      </w:pPr>
      <w:r>
        <w:t>At a fixed vehicle speed and lateral acceleration, the steady-state relationship of the assist-map controller is</w:t>
      </w:r>
    </w:p>
    <w:p w14:paraId="0B28CCDD"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μ</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24</m:t>
                  </m:r>
                </m:e>
              </m:d>
            </m:e>
          </m:eqArr>
        </m:oMath>
      </m:oMathPara>
    </w:p>
    <w:p w14:paraId="591C9B0D" w14:textId="77777777" w:rsidR="0038367A" w:rsidRDefault="00000000">
      <w:pPr>
        <w:pStyle w:val="10JSTT-Text"/>
      </w:pPr>
      <w:r>
        <w:t>For a small change in road reaction torque, local linearization gives</w:t>
      </w:r>
    </w:p>
    <w:p w14:paraId="3975356A" w14:textId="77777777"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num>
                <m:den>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25</m:t>
                  </m:r>
                </m:e>
              </m:d>
            </m:e>
          </m:eqArr>
        </m:oMath>
      </m:oMathPara>
    </w:p>
    <w:p w14:paraId="3D27FE56"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26</m:t>
                  </m:r>
                </m:e>
              </m:d>
            </m:e>
          </m:eqArr>
        </m:oMath>
      </m:oMathPara>
    </w:p>
    <w:p w14:paraId="17487B98" w14:textId="77777777"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denotes the local slope of the assistance map.</w:t>
      </w:r>
    </w:p>
    <w:p w14:paraId="563A2C9A" w14:textId="77777777" w:rsidR="0038367A" w:rsidRDefault="00000000">
      <w:pPr>
        <w:pStyle w:val="10JSTT-Text"/>
      </w:pPr>
      <w:r>
        <w:t xml:space="preserve">At fixed vehicle speed and lateral acceleration, a small change in road-reaction torque produces a change in measured steering torque scaled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54433D76" w14:textId="77777777" w:rsidR="0038367A" w:rsidRDefault="00000000">
      <w:pPr>
        <w:pStyle w:val="10JSTT-Text"/>
      </w:pPr>
      <w: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14:paraId="3299C663" w14:textId="77777777" w:rsidR="0038367A" w:rsidRDefault="00000000">
      <w:pPr>
        <w:pStyle w:val="41JSTT-2ndorder-head"/>
      </w:pPr>
      <w:r>
        <w:t>PI and PID Torque-Feedback Control</w:t>
      </w:r>
    </w:p>
    <w:p w14:paraId="505C9ABB" w14:textId="77777777" w:rsidR="0038367A" w:rsidRDefault="00000000">
      <w:pPr>
        <w:pStyle w:val="10JSTT-Text"/>
      </w:pPr>
      <w:r>
        <w:t>The PI and PID controllers directly regulate the torque-tracking error defined in Eq. (18). Their control laws are represented by</w:t>
      </w:r>
    </w:p>
    <w:p w14:paraId="0BA8DED0"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r>
                        <w:rPr>
                          <w:rFonts w:ascii="Cambria Math" w:hAnsi="Cambria Math"/>
                          <w:sz w:val="20"/>
                          <w:szCs w:val="20"/>
                        </w:rPr>
                        <m:t>s</m:t>
                      </m:r>
                    </m:den>
                  </m:f>
                </m:e>
              </m:d>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w:rPr>
                          <w:rFonts w:ascii="Cambria Math" w:hAnsi="Cambria Math"/>
                          <w:sz w:val="20"/>
                          <w:szCs w:val="20"/>
                        </w:rPr>
                        <m:t>s</m:t>
                      </m:r>
                      <m:r>
                        <m:rPr>
                          <m:sty m:val="p"/>
                        </m:rPr>
                        <w:rPr>
                          <w:rFonts w:ascii="Cambria Math" w:hAnsi="Cambria Math"/>
                          <w:sz w:val="20"/>
                          <w:szCs w:val="20"/>
                        </w:rPr>
                        <m:t>+1</m:t>
                      </m:r>
                    </m:den>
                  </m:f>
                </m:e>
              </m:d>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27</m:t>
                  </m:r>
                </m:e>
              </m:d>
            </m:e>
          </m:eqArr>
        </m:oMath>
      </m:oMathPara>
    </w:p>
    <w:p w14:paraId="174C767D" w14:textId="77777777"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14:paraId="777AD4C7" w14:textId="77777777" w:rsidR="0038367A" w:rsidRDefault="00000000">
      <w:pPr>
        <w:pStyle w:val="10JSTT-Text"/>
        <w:rPr>
          <w:lang w:val="vi-VN"/>
        </w:rPr>
      </w:pPr>
      <w:r>
        <w:t xml:space="preserve">Setting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14:paraId="02FA263D" w14:textId="5199990C" w:rsidR="00DC53F9" w:rsidRPr="00DC53F9" w:rsidRDefault="00DC53F9">
      <w:pPr>
        <w:pStyle w:val="10JSTT-Text"/>
        <w:rPr>
          <w:lang w:val="vi-VN"/>
        </w:rPr>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3963F501" w14:textId="77777777" w:rsidR="0038367A" w:rsidRDefault="00000000">
      <w:pPr>
        <w:pStyle w:val="JSTT-table-caption"/>
        <w:keepNext/>
      </w:pPr>
      <w:r>
        <w:rPr>
          <w:b/>
          <w:sz w:val="18"/>
        </w:rPr>
        <w:t>Table 2. Selected controller parameters.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219"/>
        <w:gridCol w:w="1586"/>
        <w:gridCol w:w="1958"/>
      </w:tblGrid>
      <w:tr w:rsidR="0038367A" w14:paraId="6BC2F36C" w14:textId="77777777">
        <w:trPr>
          <w:cantSplit/>
          <w:jc w:val="center"/>
        </w:trPr>
        <w:tc>
          <w:tcPr>
            <w:tcW w:w="1219" w:type="dxa"/>
            <w:tcBorders>
              <w:bottom w:val="single" w:sz="4" w:space="0" w:color="auto"/>
            </w:tcBorders>
          </w:tcPr>
          <w:p w14:paraId="4ABAFBF5" w14:textId="77777777" w:rsidR="0038367A" w:rsidRDefault="00000000">
            <w:pPr>
              <w:pStyle w:val="JSTT-table-col-head"/>
              <w:keepNext/>
              <w:jc w:val="center"/>
            </w:pPr>
            <w:r>
              <w:rPr>
                <w:b/>
                <w:sz w:val="18"/>
              </w:rPr>
              <w:t>Controller</w:t>
            </w:r>
          </w:p>
        </w:tc>
        <w:tc>
          <w:tcPr>
            <w:tcW w:w="1586" w:type="dxa"/>
            <w:tcBorders>
              <w:bottom w:val="single" w:sz="4" w:space="0" w:color="auto"/>
            </w:tcBorders>
          </w:tcPr>
          <w:p w14:paraId="0260C29F" w14:textId="77777777" w:rsidR="0038367A" w:rsidRDefault="00000000">
            <w:pPr>
              <w:pStyle w:val="JSTT-table-col-head"/>
              <w:keepNext/>
              <w:jc w:val="center"/>
            </w:pPr>
            <w:r>
              <w:rPr>
                <w:b/>
                <w:sz w:val="18"/>
              </w:rPr>
              <w:t>Parameter</w:t>
            </w:r>
          </w:p>
        </w:tc>
        <w:tc>
          <w:tcPr>
            <w:tcW w:w="1958" w:type="dxa"/>
            <w:tcBorders>
              <w:bottom w:val="single" w:sz="4" w:space="0" w:color="auto"/>
            </w:tcBorders>
          </w:tcPr>
          <w:p w14:paraId="5516EE5B" w14:textId="77777777" w:rsidR="0038367A" w:rsidRDefault="00000000">
            <w:pPr>
              <w:pStyle w:val="JSTT-table-col-head"/>
              <w:keepNext/>
              <w:jc w:val="center"/>
            </w:pPr>
            <w:r>
              <w:rPr>
                <w:b/>
                <w:sz w:val="18"/>
              </w:rPr>
              <w:t>Value</w:t>
            </w:r>
          </w:p>
        </w:tc>
      </w:tr>
      <w:tr w:rsidR="0038367A" w14:paraId="2AE43F0D" w14:textId="77777777">
        <w:trPr>
          <w:cantSplit/>
          <w:jc w:val="center"/>
        </w:trPr>
        <w:tc>
          <w:tcPr>
            <w:tcW w:w="1219" w:type="dxa"/>
          </w:tcPr>
          <w:p w14:paraId="31016953" w14:textId="77777777" w:rsidR="0038367A" w:rsidRDefault="00000000">
            <w:pPr>
              <w:pStyle w:val="JSTT-table-text"/>
              <w:keepNext/>
              <w:jc w:val="center"/>
            </w:pPr>
            <w:r>
              <w:rPr>
                <w:sz w:val="18"/>
              </w:rPr>
              <w:t>Assist map</w:t>
            </w:r>
          </w:p>
        </w:tc>
        <w:tc>
          <w:tcPr>
            <w:tcW w:w="1586" w:type="dxa"/>
          </w:tcPr>
          <w:p w14:paraId="1E326EFE" w14:textId="77777777" w:rsidR="0038367A" w:rsidRDefault="00000000">
            <w:pPr>
              <w:pStyle w:val="JSTT-table-text"/>
              <w:keepNext/>
              <w:jc w:val="center"/>
            </w:pPr>
            <w:r>
              <w:rPr>
                <w:sz w:val="18"/>
              </w:rPr>
              <w:t xml:space="preserve">Maximum slope </w:t>
            </w:r>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max</m:t>
                  </m:r>
                </m:sub>
              </m:sSub>
            </m:oMath>
          </w:p>
        </w:tc>
        <w:tc>
          <w:tcPr>
            <w:tcW w:w="1958" w:type="dxa"/>
          </w:tcPr>
          <w:p w14:paraId="4A333E27" w14:textId="77777777" w:rsidR="0038367A" w:rsidRDefault="00000000">
            <w:pPr>
              <w:pStyle w:val="JSTT-table-text"/>
              <w:keepNext/>
              <w:jc w:val="center"/>
            </w:pPr>
            <w:r>
              <w:rPr>
                <w:sz w:val="18"/>
              </w:rPr>
              <w:t>6</w:t>
            </w:r>
          </w:p>
        </w:tc>
      </w:tr>
      <w:tr w:rsidR="0038367A" w14:paraId="177DEB05" w14:textId="77777777">
        <w:trPr>
          <w:cantSplit/>
          <w:jc w:val="center"/>
        </w:trPr>
        <w:tc>
          <w:tcPr>
            <w:tcW w:w="1219" w:type="dxa"/>
          </w:tcPr>
          <w:p w14:paraId="1153AA3F" w14:textId="77777777" w:rsidR="0038367A" w:rsidRDefault="00000000">
            <w:pPr>
              <w:pStyle w:val="JSTT-table-text"/>
              <w:keepNext/>
              <w:jc w:val="center"/>
            </w:pPr>
            <w:r>
              <w:rPr>
                <w:sz w:val="18"/>
              </w:rPr>
              <w:t>Assist map</w:t>
            </w:r>
          </w:p>
        </w:tc>
        <w:tc>
          <w:tcPr>
            <w:tcW w:w="1586" w:type="dxa"/>
          </w:tcPr>
          <w:p w14:paraId="51B6E22A" w14:textId="77777777" w:rsidR="0038367A" w:rsidRDefault="00000000">
            <w:pPr>
              <w:pStyle w:val="JSTT-table-text"/>
              <w:keepNext/>
              <w:jc w:val="center"/>
            </w:pPr>
            <w:r>
              <w:rPr>
                <w:sz w:val="18"/>
              </w:rPr>
              <w:t>Torque dead zone</w:t>
            </w:r>
          </w:p>
        </w:tc>
        <w:tc>
          <w:tcPr>
            <w:tcW w:w="1958" w:type="dxa"/>
          </w:tcPr>
          <w:p w14:paraId="700F56B2" w14:textId="77777777" w:rsidR="0038367A" w:rsidRDefault="00000000">
            <w:pPr>
              <w:pStyle w:val="JSTT-table-text"/>
              <w:keepNext/>
              <w:jc w:val="center"/>
            </w:pPr>
            <w:r>
              <w:rPr>
                <w:sz w:val="18"/>
              </w:rPr>
              <w:t>0.3 N·m</w:t>
            </w:r>
          </w:p>
        </w:tc>
      </w:tr>
      <w:tr w:rsidR="0038367A" w14:paraId="22EE5EE2" w14:textId="77777777">
        <w:trPr>
          <w:cantSplit/>
          <w:jc w:val="center"/>
        </w:trPr>
        <w:tc>
          <w:tcPr>
            <w:tcW w:w="1219" w:type="dxa"/>
          </w:tcPr>
          <w:p w14:paraId="54ADD823" w14:textId="77777777" w:rsidR="0038367A" w:rsidRDefault="00000000">
            <w:pPr>
              <w:pStyle w:val="JSTT-table-text"/>
              <w:keepNext/>
              <w:jc w:val="center"/>
            </w:pPr>
            <w:r>
              <w:rPr>
                <w:sz w:val="18"/>
              </w:rPr>
              <w:t>Assist map</w:t>
            </w:r>
          </w:p>
        </w:tc>
        <w:tc>
          <w:tcPr>
            <w:tcW w:w="1586" w:type="dxa"/>
          </w:tcPr>
          <w:p w14:paraId="2C498ED5" w14:textId="77777777" w:rsidR="0038367A" w:rsidRDefault="00000000">
            <w:pPr>
              <w:pStyle w:val="JSTT-table-text"/>
              <w:keepNext/>
              <w:jc w:val="center"/>
            </w:pPr>
            <w:r>
              <w:rPr>
                <w:sz w:val="18"/>
              </w:rPr>
              <w:t>Lead zero / pole</w:t>
            </w:r>
          </w:p>
        </w:tc>
        <w:tc>
          <w:tcPr>
            <w:tcW w:w="1958" w:type="dxa"/>
          </w:tcPr>
          <w:p w14:paraId="1CF94C3C" w14:textId="77777777" w:rsidR="0038367A" w:rsidRDefault="00000000">
            <w:pPr>
              <w:pStyle w:val="JSTT-table-text"/>
              <w:keepNext/>
              <w:jc w:val="center"/>
            </w:pPr>
            <w:r>
              <w:rPr>
                <w:sz w:val="18"/>
              </w:rPr>
              <w:t>33.5 rad/s; 600.1 rad/s</w:t>
            </w:r>
          </w:p>
        </w:tc>
      </w:tr>
      <w:tr w:rsidR="0038367A" w14:paraId="775E42A2" w14:textId="77777777">
        <w:trPr>
          <w:cantSplit/>
          <w:jc w:val="center"/>
        </w:trPr>
        <w:tc>
          <w:tcPr>
            <w:tcW w:w="1219" w:type="dxa"/>
          </w:tcPr>
          <w:p w14:paraId="2DBAC9B6" w14:textId="77777777" w:rsidR="0038367A" w:rsidRDefault="00000000">
            <w:pPr>
              <w:pStyle w:val="JSTT-table-text"/>
              <w:keepNext/>
              <w:jc w:val="center"/>
            </w:pPr>
            <w:r>
              <w:rPr>
                <w:sz w:val="18"/>
              </w:rPr>
              <w:t>Assist map</w:t>
            </w:r>
          </w:p>
        </w:tc>
        <w:tc>
          <w:tcPr>
            <w:tcW w:w="1586" w:type="dxa"/>
          </w:tcPr>
          <w:p w14:paraId="71D91B23" w14:textId="77777777" w:rsidR="0038367A" w:rsidRDefault="00000000">
            <w:pPr>
              <w:pStyle w:val="JSTT-table-text"/>
              <w:keepNext/>
              <w:jc w:val="center"/>
            </w:pPr>
            <w:r>
              <w:rPr>
                <w:sz w:val="18"/>
              </w:rPr>
              <w:t>Lag zero / pole</w:t>
            </w:r>
          </w:p>
        </w:tc>
        <w:tc>
          <w:tcPr>
            <w:tcW w:w="1958" w:type="dxa"/>
          </w:tcPr>
          <w:p w14:paraId="30F30D9E" w14:textId="77777777" w:rsidR="0038367A" w:rsidRDefault="00000000">
            <w:pPr>
              <w:pStyle w:val="JSTT-table-text"/>
              <w:keepNext/>
              <w:jc w:val="center"/>
            </w:pPr>
            <w:r>
              <w:rPr>
                <w:sz w:val="18"/>
              </w:rPr>
              <w:t>28.1 rad/s; 10.7 rad/s</w:t>
            </w:r>
          </w:p>
        </w:tc>
      </w:tr>
      <w:tr w:rsidR="0038367A" w14:paraId="08E61F8A" w14:textId="77777777">
        <w:trPr>
          <w:cantSplit/>
          <w:jc w:val="center"/>
        </w:trPr>
        <w:tc>
          <w:tcPr>
            <w:tcW w:w="1219" w:type="dxa"/>
          </w:tcPr>
          <w:p w14:paraId="762F31B1" w14:textId="77777777" w:rsidR="0038367A" w:rsidRDefault="00000000">
            <w:pPr>
              <w:pStyle w:val="JSTT-table-text"/>
              <w:keepNext/>
              <w:jc w:val="center"/>
            </w:pPr>
            <w:r>
              <w:rPr>
                <w:sz w:val="18"/>
              </w:rPr>
              <w:t>PI</w:t>
            </w:r>
          </w:p>
        </w:tc>
        <w:tc>
          <w:tcPr>
            <w:tcW w:w="1586" w:type="dxa"/>
          </w:tcPr>
          <w:p w14:paraId="0B92426C"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1958" w:type="dxa"/>
          </w:tcPr>
          <w:p w14:paraId="17614022" w14:textId="77777777" w:rsidR="0038367A" w:rsidRDefault="00000000">
            <w:pPr>
              <w:pStyle w:val="JSTT-table-text"/>
              <w:keepNext/>
              <w:jc w:val="center"/>
            </w:pPr>
            <w:r>
              <w:rPr>
                <w:sz w:val="18"/>
              </w:rPr>
              <w:t>1.08</w:t>
            </w:r>
          </w:p>
        </w:tc>
      </w:tr>
      <w:tr w:rsidR="0038367A" w14:paraId="68AFD358" w14:textId="77777777">
        <w:trPr>
          <w:cantSplit/>
          <w:jc w:val="center"/>
        </w:trPr>
        <w:tc>
          <w:tcPr>
            <w:tcW w:w="1219" w:type="dxa"/>
          </w:tcPr>
          <w:p w14:paraId="7F5493AC" w14:textId="77777777" w:rsidR="0038367A" w:rsidRDefault="00000000">
            <w:pPr>
              <w:pStyle w:val="JSTT-table-text"/>
              <w:keepNext/>
              <w:jc w:val="center"/>
            </w:pPr>
            <w:r>
              <w:rPr>
                <w:sz w:val="18"/>
              </w:rPr>
              <w:t>PI</w:t>
            </w:r>
          </w:p>
        </w:tc>
        <w:tc>
          <w:tcPr>
            <w:tcW w:w="1586" w:type="dxa"/>
          </w:tcPr>
          <w:p w14:paraId="6AB22392"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1958" w:type="dxa"/>
          </w:tcPr>
          <w:p w14:paraId="0D903893" w14:textId="77777777" w:rsidR="0038367A" w:rsidRDefault="00000000">
            <w:pPr>
              <w:pStyle w:val="JSTT-table-text"/>
              <w:keepNext/>
              <w:jc w:val="center"/>
            </w:pPr>
            <w:r>
              <w:rPr>
                <w:sz w:val="18"/>
              </w:rPr>
              <w:t xml:space="preserve">14.4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38367A" w14:paraId="06765C81" w14:textId="77777777">
        <w:trPr>
          <w:cantSplit/>
          <w:jc w:val="center"/>
        </w:trPr>
        <w:tc>
          <w:tcPr>
            <w:tcW w:w="1219" w:type="dxa"/>
          </w:tcPr>
          <w:p w14:paraId="3C4BBF45" w14:textId="77777777" w:rsidR="0038367A" w:rsidRDefault="00000000">
            <w:pPr>
              <w:pStyle w:val="JSTT-table-text"/>
              <w:keepNext/>
              <w:jc w:val="center"/>
            </w:pPr>
            <w:r>
              <w:rPr>
                <w:sz w:val="18"/>
              </w:rPr>
              <w:t>PI</w:t>
            </w:r>
          </w:p>
        </w:tc>
        <w:tc>
          <w:tcPr>
            <w:tcW w:w="1586" w:type="dxa"/>
          </w:tcPr>
          <w:p w14:paraId="40F58DE9"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1958" w:type="dxa"/>
          </w:tcPr>
          <w:p w14:paraId="290F5A46" w14:textId="77777777" w:rsidR="0038367A" w:rsidRDefault="00000000">
            <w:pPr>
              <w:pStyle w:val="JSTT-table-text"/>
              <w:keepNext/>
              <w:jc w:val="center"/>
            </w:pPr>
            <w:r>
              <w:rPr>
                <w:sz w:val="18"/>
              </w:rPr>
              <w:t xml:space="preserve">13.3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38367A" w14:paraId="36EE8957" w14:textId="77777777">
        <w:trPr>
          <w:cantSplit/>
          <w:jc w:val="center"/>
        </w:trPr>
        <w:tc>
          <w:tcPr>
            <w:tcW w:w="1219" w:type="dxa"/>
          </w:tcPr>
          <w:p w14:paraId="05C78294" w14:textId="77777777" w:rsidR="0038367A" w:rsidRDefault="00000000">
            <w:pPr>
              <w:pStyle w:val="JSTT-table-text"/>
              <w:keepNext/>
              <w:jc w:val="center"/>
            </w:pPr>
            <w:r>
              <w:rPr>
                <w:sz w:val="18"/>
              </w:rPr>
              <w:t>PID</w:t>
            </w:r>
          </w:p>
        </w:tc>
        <w:tc>
          <w:tcPr>
            <w:tcW w:w="1586" w:type="dxa"/>
          </w:tcPr>
          <w:p w14:paraId="51E926B4"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p</m:t>
                    </m:r>
                  </m:sub>
                </m:sSub>
              </m:oMath>
            </m:oMathPara>
          </w:p>
        </w:tc>
        <w:tc>
          <w:tcPr>
            <w:tcW w:w="1958" w:type="dxa"/>
          </w:tcPr>
          <w:p w14:paraId="45FA85DF" w14:textId="77777777" w:rsidR="0038367A" w:rsidRDefault="00000000">
            <w:pPr>
              <w:pStyle w:val="JSTT-table-text"/>
              <w:keepNext/>
              <w:jc w:val="center"/>
            </w:pPr>
            <w:r>
              <w:rPr>
                <w:sz w:val="18"/>
              </w:rPr>
              <w:t>1.50</w:t>
            </w:r>
          </w:p>
        </w:tc>
      </w:tr>
      <w:tr w:rsidR="0038367A" w14:paraId="50CA93D5" w14:textId="77777777">
        <w:trPr>
          <w:cantSplit/>
          <w:jc w:val="center"/>
        </w:trPr>
        <w:tc>
          <w:tcPr>
            <w:tcW w:w="1219" w:type="dxa"/>
          </w:tcPr>
          <w:p w14:paraId="78179376" w14:textId="77777777" w:rsidR="0038367A" w:rsidRDefault="00000000">
            <w:pPr>
              <w:pStyle w:val="JSTT-table-text"/>
              <w:keepNext/>
              <w:jc w:val="center"/>
            </w:pPr>
            <w:r>
              <w:rPr>
                <w:sz w:val="18"/>
              </w:rPr>
              <w:t>PID</w:t>
            </w:r>
          </w:p>
        </w:tc>
        <w:tc>
          <w:tcPr>
            <w:tcW w:w="1586" w:type="dxa"/>
          </w:tcPr>
          <w:p w14:paraId="3B81134C"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i</m:t>
                    </m:r>
                  </m:sub>
                </m:sSub>
              </m:oMath>
            </m:oMathPara>
          </w:p>
        </w:tc>
        <w:tc>
          <w:tcPr>
            <w:tcW w:w="1958" w:type="dxa"/>
          </w:tcPr>
          <w:p w14:paraId="68C89EDE" w14:textId="77777777" w:rsidR="0038367A" w:rsidRDefault="00000000">
            <w:pPr>
              <w:pStyle w:val="JSTT-table-text"/>
              <w:keepNext/>
              <w:jc w:val="center"/>
            </w:pPr>
            <w:r>
              <w:rPr>
                <w:sz w:val="18"/>
              </w:rPr>
              <w:t xml:space="preserve">32.0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r w:rsidR="0038367A" w14:paraId="31E20952" w14:textId="77777777">
        <w:trPr>
          <w:cantSplit/>
          <w:jc w:val="center"/>
        </w:trPr>
        <w:tc>
          <w:tcPr>
            <w:tcW w:w="1219" w:type="dxa"/>
          </w:tcPr>
          <w:p w14:paraId="06963B6F" w14:textId="77777777" w:rsidR="0038367A" w:rsidRDefault="00000000">
            <w:pPr>
              <w:pStyle w:val="JSTT-table-text"/>
              <w:keepNext/>
              <w:jc w:val="center"/>
            </w:pPr>
            <w:r>
              <w:rPr>
                <w:sz w:val="18"/>
              </w:rPr>
              <w:t>PID</w:t>
            </w:r>
          </w:p>
        </w:tc>
        <w:tc>
          <w:tcPr>
            <w:tcW w:w="1586" w:type="dxa"/>
          </w:tcPr>
          <w:p w14:paraId="4C72B7C3"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d</m:t>
                    </m:r>
                  </m:sub>
                </m:sSub>
              </m:oMath>
            </m:oMathPara>
          </w:p>
        </w:tc>
        <w:tc>
          <w:tcPr>
            <w:tcW w:w="1958" w:type="dxa"/>
          </w:tcPr>
          <w:p w14:paraId="06FCF8D0" w14:textId="77777777" w:rsidR="0038367A" w:rsidRDefault="00000000">
            <w:pPr>
              <w:pStyle w:val="JSTT-table-text"/>
              <w:keepNext/>
              <w:jc w:val="center"/>
            </w:pPr>
            <w:r>
              <w:rPr>
                <w:sz w:val="18"/>
              </w:rPr>
              <w:t>0.025 s</w:t>
            </w:r>
          </w:p>
        </w:tc>
      </w:tr>
      <w:tr w:rsidR="0038367A" w14:paraId="232C4C0A" w14:textId="77777777">
        <w:trPr>
          <w:cantSplit/>
          <w:jc w:val="center"/>
        </w:trPr>
        <w:tc>
          <w:tcPr>
            <w:tcW w:w="1219" w:type="dxa"/>
          </w:tcPr>
          <w:p w14:paraId="478C6CC0" w14:textId="77777777" w:rsidR="0038367A" w:rsidRDefault="00000000">
            <w:pPr>
              <w:pStyle w:val="JSTT-table-text"/>
              <w:keepNext/>
              <w:jc w:val="center"/>
            </w:pPr>
            <w:r>
              <w:rPr>
                <w:sz w:val="18"/>
              </w:rPr>
              <w:t>PID</w:t>
            </w:r>
          </w:p>
        </w:tc>
        <w:tc>
          <w:tcPr>
            <w:tcW w:w="1586" w:type="dxa"/>
          </w:tcPr>
          <w:p w14:paraId="7134D30B"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d</m:t>
                    </m:r>
                  </m:sub>
                </m:sSub>
              </m:oMath>
            </m:oMathPara>
          </w:p>
        </w:tc>
        <w:tc>
          <w:tcPr>
            <w:tcW w:w="1958" w:type="dxa"/>
          </w:tcPr>
          <w:p w14:paraId="56AC1847" w14:textId="77777777" w:rsidR="0038367A" w:rsidRDefault="00000000">
            <w:pPr>
              <w:pStyle w:val="JSTT-table-text"/>
              <w:keepNext/>
              <w:jc w:val="center"/>
            </w:pPr>
            <w:r>
              <w:rPr>
                <w:sz w:val="18"/>
              </w:rPr>
              <w:t>2.5 ms</w:t>
            </w:r>
          </w:p>
        </w:tc>
      </w:tr>
      <w:tr w:rsidR="0038367A" w14:paraId="0E857844" w14:textId="77777777">
        <w:trPr>
          <w:cantSplit/>
          <w:jc w:val="center"/>
        </w:trPr>
        <w:tc>
          <w:tcPr>
            <w:tcW w:w="1219" w:type="dxa"/>
          </w:tcPr>
          <w:p w14:paraId="756DD2DA" w14:textId="77777777" w:rsidR="0038367A" w:rsidRDefault="00000000">
            <w:pPr>
              <w:pStyle w:val="JSTT-table-text"/>
              <w:jc w:val="center"/>
            </w:pPr>
            <w:r>
              <w:rPr>
                <w:sz w:val="18"/>
              </w:rPr>
              <w:t>PID</w:t>
            </w:r>
          </w:p>
        </w:tc>
        <w:tc>
          <w:tcPr>
            <w:tcW w:w="1586" w:type="dxa"/>
          </w:tcPr>
          <w:p w14:paraId="113EF061" w14:textId="77777777" w:rsidR="0038367A" w:rsidRDefault="00000000">
            <w:pPr>
              <w:pStyle w:val="JSTT-table-text"/>
              <w:jc w:val="center"/>
            </w:pPr>
            <m:oMathPara>
              <m:oMath>
                <m:sSub>
                  <m:sSubPr>
                    <m:ctrlPr>
                      <w:rPr>
                        <w:rFonts w:ascii="Cambria Math" w:hAnsi="Cambria Math"/>
                      </w:rPr>
                    </m:ctrlPr>
                  </m:sSubPr>
                  <m:e>
                    <m:r>
                      <w:rPr>
                        <w:rFonts w:ascii="Cambria Math" w:hAnsi="Cambria Math"/>
                        <w:sz w:val="18"/>
                        <w:szCs w:val="18"/>
                      </w:rPr>
                      <m:t>K</m:t>
                    </m:r>
                  </m:e>
                  <m:sub>
                    <m:r>
                      <w:rPr>
                        <w:rFonts w:ascii="Cambria Math" w:hAnsi="Cambria Math"/>
                        <w:sz w:val="18"/>
                        <w:szCs w:val="18"/>
                      </w:rPr>
                      <m:t>aw</m:t>
                    </m:r>
                  </m:sub>
                </m:sSub>
              </m:oMath>
            </m:oMathPara>
          </w:p>
        </w:tc>
        <w:tc>
          <w:tcPr>
            <w:tcW w:w="1958" w:type="dxa"/>
          </w:tcPr>
          <w:p w14:paraId="4F6C89B4" w14:textId="77777777" w:rsidR="0038367A" w:rsidRDefault="00000000">
            <w:pPr>
              <w:pStyle w:val="JSTT-table-text"/>
              <w:jc w:val="center"/>
            </w:pPr>
            <w:r>
              <w:rPr>
                <w:sz w:val="18"/>
              </w:rPr>
              <w:t xml:space="preserve">21.3 </w:t>
            </w:r>
            <m:oMath>
              <m:sSup>
                <m:sSupPr>
                  <m:ctrlPr>
                    <w:rPr>
                      <w:rFonts w:ascii="Cambria Math" w:hAnsi="Cambria Math"/>
                    </w:rPr>
                  </m:ctrlPr>
                </m:sSupPr>
                <m:e>
                  <m:r>
                    <m:rPr>
                      <m:sty m:val="p"/>
                    </m:rPr>
                    <w:rPr>
                      <w:rFonts w:ascii="Cambria Math" w:hAnsi="Cambria Math"/>
                      <w:sz w:val="18"/>
                      <w:szCs w:val="18"/>
                    </w:rPr>
                    <m:t>s</m:t>
                  </m:r>
                </m:e>
                <m:sup>
                  <m:r>
                    <m:rPr>
                      <m:sty m:val="p"/>
                    </m:rPr>
                    <w:rPr>
                      <w:rFonts w:ascii="Cambria Math" w:hAnsi="Cambria Math"/>
                      <w:sz w:val="18"/>
                      <w:szCs w:val="18"/>
                    </w:rPr>
                    <m:t>-1</m:t>
                  </m:r>
                </m:sup>
              </m:sSup>
            </m:oMath>
          </w:p>
        </w:tc>
      </w:tr>
    </w:tbl>
    <w:p w14:paraId="316374D6" w14:textId="77777777" w:rsidR="0038367A" w:rsidRDefault="0038367A">
      <w:pPr>
        <w:pStyle w:val="10JSTT-Text"/>
        <w:spacing w:before="0"/>
      </w:pPr>
    </w:p>
    <w:p w14:paraId="64FC79B4" w14:textId="77777777" w:rsidR="0038367A" w:rsidRDefault="00000000">
      <w:pPr>
        <w:pStyle w:val="4JSST-1storder-head"/>
      </w:pPr>
      <w:r>
        <w:t>Simulation Setup and Evaluation Methodology</w:t>
      </w:r>
    </w:p>
    <w:p w14:paraId="44D5E4A1" w14:textId="77777777" w:rsidR="0038367A" w:rsidRDefault="00000000">
      <w:pPr>
        <w:pStyle w:val="41JSTT-2ndorder-head"/>
      </w:pPr>
      <w:r>
        <w:t>Simulation Model and Implementation</w:t>
      </w:r>
    </w:p>
    <w:p w14:paraId="5CB0C017" w14:textId="77777777" w:rsidR="0038367A" w:rsidRDefault="00000000">
      <w:pPr>
        <w:pStyle w:val="10JSTT-Text"/>
      </w:pPr>
      <w: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14:paraId="59C3008C" w14:textId="77777777" w:rsidR="0038367A" w:rsidRDefault="00000000">
      <w:pPr>
        <w:pStyle w:val="JSTT-table-caption"/>
        <w:keepNext/>
      </w:pPr>
      <w:r>
        <w:rPr>
          <w:b/>
          <w:sz w:val="18"/>
        </w:rPr>
        <w:t>Table 3. Parameters of the nonlinear C-EPS–vehicle model.</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871"/>
        <w:gridCol w:w="935"/>
        <w:gridCol w:w="833"/>
        <w:gridCol w:w="1123"/>
      </w:tblGrid>
      <w:tr w:rsidR="0038367A" w14:paraId="2AC877FF" w14:textId="77777777">
        <w:trPr>
          <w:cantSplit/>
          <w:jc w:val="center"/>
        </w:trPr>
        <w:tc>
          <w:tcPr>
            <w:tcW w:w="1871" w:type="dxa"/>
            <w:tcBorders>
              <w:bottom w:val="single" w:sz="4" w:space="0" w:color="auto"/>
            </w:tcBorders>
          </w:tcPr>
          <w:p w14:paraId="28F8D11B" w14:textId="77777777" w:rsidR="0038367A" w:rsidRDefault="00000000">
            <w:pPr>
              <w:pStyle w:val="JSTT-table-col-head"/>
              <w:keepNext/>
              <w:jc w:val="center"/>
            </w:pPr>
            <w:r>
              <w:rPr>
                <w:b/>
                <w:sz w:val="18"/>
              </w:rPr>
              <w:t>Parameter</w:t>
            </w:r>
          </w:p>
        </w:tc>
        <w:tc>
          <w:tcPr>
            <w:tcW w:w="935" w:type="dxa"/>
            <w:tcBorders>
              <w:bottom w:val="single" w:sz="4" w:space="0" w:color="auto"/>
            </w:tcBorders>
          </w:tcPr>
          <w:p w14:paraId="6C7AAEE8" w14:textId="77777777" w:rsidR="0038367A" w:rsidRDefault="00000000">
            <w:pPr>
              <w:pStyle w:val="JSTT-table-col-head"/>
              <w:keepNext/>
              <w:jc w:val="center"/>
            </w:pPr>
            <w:r>
              <w:rPr>
                <w:b/>
                <w:sz w:val="18"/>
              </w:rPr>
              <w:t>Symbol</w:t>
            </w:r>
          </w:p>
        </w:tc>
        <w:tc>
          <w:tcPr>
            <w:tcW w:w="833" w:type="dxa"/>
            <w:tcBorders>
              <w:bottom w:val="single" w:sz="4" w:space="0" w:color="auto"/>
            </w:tcBorders>
          </w:tcPr>
          <w:p w14:paraId="3994D9AA" w14:textId="77777777" w:rsidR="0038367A" w:rsidRDefault="00000000">
            <w:pPr>
              <w:pStyle w:val="JSTT-table-col-head"/>
              <w:keepNext/>
              <w:jc w:val="center"/>
            </w:pPr>
            <w:r>
              <w:rPr>
                <w:b/>
                <w:sz w:val="18"/>
              </w:rPr>
              <w:t>Value</w:t>
            </w:r>
          </w:p>
        </w:tc>
        <w:tc>
          <w:tcPr>
            <w:tcW w:w="1123" w:type="dxa"/>
            <w:tcBorders>
              <w:bottom w:val="single" w:sz="4" w:space="0" w:color="auto"/>
            </w:tcBorders>
          </w:tcPr>
          <w:p w14:paraId="1E6F3171" w14:textId="77777777" w:rsidR="0038367A" w:rsidRDefault="00000000">
            <w:pPr>
              <w:pStyle w:val="JSTT-table-col-head"/>
              <w:keepNext/>
              <w:jc w:val="center"/>
            </w:pPr>
            <w:r>
              <w:rPr>
                <w:b/>
                <w:sz w:val="18"/>
              </w:rPr>
              <w:t>Unit</w:t>
            </w:r>
          </w:p>
        </w:tc>
      </w:tr>
      <w:tr w:rsidR="0038367A" w14:paraId="34BAC15C" w14:textId="77777777">
        <w:trPr>
          <w:cantSplit/>
          <w:jc w:val="center"/>
        </w:trPr>
        <w:tc>
          <w:tcPr>
            <w:tcW w:w="1871" w:type="dxa"/>
          </w:tcPr>
          <w:p w14:paraId="67B03119" w14:textId="77777777" w:rsidR="0038367A" w:rsidRDefault="00000000">
            <w:pPr>
              <w:pStyle w:val="JSTT-table-text"/>
              <w:keepNext/>
            </w:pPr>
            <w:r>
              <w:rPr>
                <w:sz w:val="18"/>
              </w:rPr>
              <w:t>Torsion-bar stiffness</w:t>
            </w:r>
          </w:p>
        </w:tc>
        <w:tc>
          <w:tcPr>
            <w:tcW w:w="935" w:type="dxa"/>
          </w:tcPr>
          <w:p w14:paraId="6D588683" w14:textId="77777777" w:rsidR="0038367A" w:rsidRDefault="00000000">
            <w:pPr>
              <w:pStyle w:val="JSTT-table-text"/>
              <w:keepNext/>
              <w:jc w:val="center"/>
            </w:pPr>
            <m:oMathPara>
              <m:oMath>
                <m:r>
                  <w:rPr>
                    <w:rFonts w:ascii="Cambria Math" w:hAnsi="Cambria Math"/>
                    <w:sz w:val="18"/>
                    <w:szCs w:val="18"/>
                  </w:rPr>
                  <m:t>K</m:t>
                </m:r>
              </m:oMath>
            </m:oMathPara>
          </w:p>
        </w:tc>
        <w:tc>
          <w:tcPr>
            <w:tcW w:w="833" w:type="dxa"/>
          </w:tcPr>
          <w:p w14:paraId="782D4825" w14:textId="77777777" w:rsidR="0038367A" w:rsidRDefault="00000000">
            <w:pPr>
              <w:pStyle w:val="JSTT-table-text"/>
              <w:keepNext/>
              <w:jc w:val="center"/>
            </w:pPr>
            <w:r>
              <w:rPr>
                <w:sz w:val="18"/>
              </w:rPr>
              <w:t>143.24</w:t>
            </w:r>
          </w:p>
        </w:tc>
        <w:tc>
          <w:tcPr>
            <w:tcW w:w="1123" w:type="dxa"/>
          </w:tcPr>
          <w:p w14:paraId="7C35BDAE" w14:textId="77777777" w:rsidR="0038367A" w:rsidRDefault="00000000">
            <w:pPr>
              <w:pStyle w:val="JSTT-table-text"/>
              <w:keepNext/>
              <w:jc w:val="center"/>
            </w:pPr>
            <w:r>
              <w:rPr>
                <w:sz w:val="18"/>
              </w:rPr>
              <w:t>N·m/rad</w:t>
            </w:r>
          </w:p>
        </w:tc>
      </w:tr>
      <w:tr w:rsidR="0038367A" w14:paraId="2640E19C" w14:textId="77777777">
        <w:trPr>
          <w:cantSplit/>
          <w:jc w:val="center"/>
        </w:trPr>
        <w:tc>
          <w:tcPr>
            <w:tcW w:w="1871" w:type="dxa"/>
          </w:tcPr>
          <w:p w14:paraId="7B98B7B7" w14:textId="77777777" w:rsidR="0038367A" w:rsidRDefault="00000000">
            <w:pPr>
              <w:pStyle w:val="JSTT-table-text"/>
              <w:keepNext/>
            </w:pPr>
            <w:r>
              <w:rPr>
                <w:sz w:val="18"/>
              </w:rPr>
              <w:t>Lower-column inertia</w:t>
            </w:r>
          </w:p>
        </w:tc>
        <w:tc>
          <w:tcPr>
            <w:tcW w:w="935" w:type="dxa"/>
          </w:tcPr>
          <w:p w14:paraId="2CCCEAC2"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col</m:t>
                    </m:r>
                  </m:sub>
                </m:sSub>
              </m:oMath>
            </m:oMathPara>
          </w:p>
        </w:tc>
        <w:tc>
          <w:tcPr>
            <w:tcW w:w="833" w:type="dxa"/>
          </w:tcPr>
          <w:p w14:paraId="5185AD2E" w14:textId="77777777" w:rsidR="0038367A" w:rsidRDefault="00000000">
            <w:pPr>
              <w:pStyle w:val="JSTT-table-text"/>
              <w:keepNext/>
              <w:jc w:val="center"/>
            </w:pPr>
            <w:r>
              <w:rPr>
                <w:sz w:val="18"/>
              </w:rPr>
              <w:t>0.11</w:t>
            </w:r>
          </w:p>
        </w:tc>
        <w:tc>
          <w:tcPr>
            <w:tcW w:w="1123" w:type="dxa"/>
          </w:tcPr>
          <w:p w14:paraId="10519EAC" w14:textId="77777777" w:rsidR="0038367A" w:rsidRDefault="00000000">
            <w:pPr>
              <w:pStyle w:val="JSTT-table-text"/>
              <w:keepNext/>
              <w:jc w:val="center"/>
            </w:pPr>
            <w:r>
              <w:rPr>
                <w:sz w:val="18"/>
              </w:rPr>
              <w:t>kg·m²</w:t>
            </w:r>
          </w:p>
        </w:tc>
      </w:tr>
      <w:tr w:rsidR="0038367A" w14:paraId="53BB5240" w14:textId="77777777">
        <w:trPr>
          <w:cantSplit/>
          <w:jc w:val="center"/>
        </w:trPr>
        <w:tc>
          <w:tcPr>
            <w:tcW w:w="1871" w:type="dxa"/>
          </w:tcPr>
          <w:p w14:paraId="221BEF32" w14:textId="77777777" w:rsidR="0038367A" w:rsidRDefault="00000000">
            <w:pPr>
              <w:pStyle w:val="JSTT-table-text"/>
              <w:keepNext/>
            </w:pPr>
            <w:r>
              <w:rPr>
                <w:sz w:val="18"/>
              </w:rPr>
              <w:t>Column viscous damping</w:t>
            </w:r>
          </w:p>
        </w:tc>
        <w:tc>
          <w:tcPr>
            <w:tcW w:w="935" w:type="dxa"/>
          </w:tcPr>
          <w:p w14:paraId="24B41C9E"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col</m:t>
                    </m:r>
                  </m:sub>
                </m:sSub>
              </m:oMath>
            </m:oMathPara>
          </w:p>
        </w:tc>
        <w:tc>
          <w:tcPr>
            <w:tcW w:w="833" w:type="dxa"/>
          </w:tcPr>
          <w:p w14:paraId="56B852E5" w14:textId="77777777" w:rsidR="0038367A" w:rsidRDefault="00000000">
            <w:pPr>
              <w:pStyle w:val="JSTT-table-text"/>
              <w:keepNext/>
              <w:jc w:val="center"/>
            </w:pPr>
            <w:r>
              <w:rPr>
                <w:sz w:val="18"/>
              </w:rPr>
              <w:t>1.35</w:t>
            </w:r>
          </w:p>
        </w:tc>
        <w:tc>
          <w:tcPr>
            <w:tcW w:w="1123" w:type="dxa"/>
          </w:tcPr>
          <w:p w14:paraId="7850EDAF" w14:textId="77777777" w:rsidR="0038367A" w:rsidRDefault="00000000">
            <w:pPr>
              <w:pStyle w:val="JSTT-table-text"/>
              <w:keepNext/>
              <w:jc w:val="center"/>
            </w:pPr>
            <w:r>
              <w:rPr>
                <w:sz w:val="18"/>
              </w:rPr>
              <w:t>N·m·s/rad</w:t>
            </w:r>
          </w:p>
        </w:tc>
      </w:tr>
      <w:tr w:rsidR="0038367A" w14:paraId="37A707F9" w14:textId="77777777">
        <w:trPr>
          <w:cantSplit/>
          <w:jc w:val="center"/>
        </w:trPr>
        <w:tc>
          <w:tcPr>
            <w:tcW w:w="1871" w:type="dxa"/>
          </w:tcPr>
          <w:p w14:paraId="544F4EDF" w14:textId="77777777" w:rsidR="0038367A" w:rsidRDefault="00000000">
            <w:pPr>
              <w:pStyle w:val="JSTT-table-text"/>
              <w:keepNext/>
            </w:pPr>
            <w:r>
              <w:rPr>
                <w:sz w:val="18"/>
              </w:rPr>
              <w:t>Coulomb friction amplitude</w:t>
            </w:r>
          </w:p>
        </w:tc>
        <w:tc>
          <w:tcPr>
            <w:tcW w:w="935" w:type="dxa"/>
          </w:tcPr>
          <w:p w14:paraId="019190E4"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f</m:t>
                    </m:r>
                  </m:sub>
                </m:sSub>
              </m:oMath>
            </m:oMathPara>
          </w:p>
        </w:tc>
        <w:tc>
          <w:tcPr>
            <w:tcW w:w="833" w:type="dxa"/>
          </w:tcPr>
          <w:p w14:paraId="2400EF8B" w14:textId="77777777" w:rsidR="0038367A" w:rsidRDefault="00000000">
            <w:pPr>
              <w:pStyle w:val="JSTT-table-text"/>
              <w:keepNext/>
              <w:jc w:val="center"/>
            </w:pPr>
            <w:r>
              <w:rPr>
                <w:sz w:val="18"/>
              </w:rPr>
              <w:t>2</w:t>
            </w:r>
          </w:p>
        </w:tc>
        <w:tc>
          <w:tcPr>
            <w:tcW w:w="1123" w:type="dxa"/>
          </w:tcPr>
          <w:p w14:paraId="52F26204" w14:textId="77777777" w:rsidR="0038367A" w:rsidRDefault="00000000">
            <w:pPr>
              <w:pStyle w:val="JSTT-table-text"/>
              <w:keepNext/>
              <w:jc w:val="center"/>
            </w:pPr>
            <w:r>
              <w:rPr>
                <w:sz w:val="18"/>
              </w:rPr>
              <w:t>N·m</w:t>
            </w:r>
          </w:p>
        </w:tc>
      </w:tr>
      <w:tr w:rsidR="0038367A" w14:paraId="1063C916" w14:textId="77777777">
        <w:trPr>
          <w:cantSplit/>
          <w:jc w:val="center"/>
        </w:trPr>
        <w:tc>
          <w:tcPr>
            <w:tcW w:w="1871" w:type="dxa"/>
          </w:tcPr>
          <w:p w14:paraId="1DE9B11A" w14:textId="77777777" w:rsidR="0038367A" w:rsidRDefault="00000000">
            <w:pPr>
              <w:pStyle w:val="JSTT-table-text"/>
              <w:keepNext/>
            </w:pPr>
            <w:r>
              <w:rPr>
                <w:sz w:val="18"/>
              </w:rPr>
              <w:t>Friction smoothing coefficient</w:t>
            </w:r>
          </w:p>
        </w:tc>
        <w:tc>
          <w:tcPr>
            <w:tcW w:w="935" w:type="dxa"/>
          </w:tcPr>
          <w:p w14:paraId="293BFD86" w14:textId="77777777" w:rsidR="0038367A" w:rsidRDefault="00000000">
            <w:pPr>
              <w:pStyle w:val="JSTT-table-text"/>
              <w:keepNext/>
              <w:jc w:val="center"/>
            </w:pPr>
            <m:oMathPara>
              <m:oMath>
                <m:r>
                  <w:rPr>
                    <w:rFonts w:ascii="Cambria Math" w:hAnsi="Cambria Math"/>
                    <w:sz w:val="18"/>
                    <w:szCs w:val="18"/>
                  </w:rPr>
                  <m:t>c</m:t>
                </m:r>
              </m:oMath>
            </m:oMathPara>
          </w:p>
        </w:tc>
        <w:tc>
          <w:tcPr>
            <w:tcW w:w="833" w:type="dxa"/>
          </w:tcPr>
          <w:p w14:paraId="7D79D7AA" w14:textId="77777777" w:rsidR="0038367A" w:rsidRDefault="00000000">
            <w:pPr>
              <w:pStyle w:val="JSTT-table-text"/>
              <w:keepNext/>
              <w:jc w:val="center"/>
            </w:pPr>
            <w:r>
              <w:rPr>
                <w:sz w:val="18"/>
              </w:rPr>
              <w:t>100</w:t>
            </w:r>
          </w:p>
        </w:tc>
        <w:tc>
          <w:tcPr>
            <w:tcW w:w="1123" w:type="dxa"/>
          </w:tcPr>
          <w:p w14:paraId="46539ABB" w14:textId="77777777" w:rsidR="0038367A" w:rsidRDefault="00000000">
            <w:pPr>
              <w:pStyle w:val="JSTT-table-text"/>
              <w:keepNext/>
              <w:jc w:val="center"/>
            </w:pPr>
            <w:r>
              <w:rPr>
                <w:sz w:val="18"/>
              </w:rPr>
              <w:t>s/rad</w:t>
            </w:r>
          </w:p>
        </w:tc>
      </w:tr>
      <w:tr w:rsidR="0038367A" w14:paraId="64104029" w14:textId="77777777">
        <w:trPr>
          <w:cantSplit/>
          <w:jc w:val="center"/>
        </w:trPr>
        <w:tc>
          <w:tcPr>
            <w:tcW w:w="1871" w:type="dxa"/>
          </w:tcPr>
          <w:p w14:paraId="5F25F99A" w14:textId="77777777" w:rsidR="0038367A" w:rsidRDefault="00000000">
            <w:pPr>
              <w:pStyle w:val="JSTT-table-text"/>
              <w:keepNext/>
            </w:pPr>
            <w:r>
              <w:rPr>
                <w:sz w:val="18"/>
              </w:rPr>
              <w:t>Vehicle mass</w:t>
            </w:r>
          </w:p>
        </w:tc>
        <w:tc>
          <w:tcPr>
            <w:tcW w:w="935" w:type="dxa"/>
          </w:tcPr>
          <w:p w14:paraId="4EE57404" w14:textId="77777777" w:rsidR="0038367A" w:rsidRDefault="00000000">
            <w:pPr>
              <w:pStyle w:val="JSTT-table-text"/>
              <w:keepNext/>
              <w:jc w:val="center"/>
            </w:pPr>
            <m:oMathPara>
              <m:oMath>
                <m:r>
                  <w:rPr>
                    <w:rFonts w:ascii="Cambria Math" w:hAnsi="Cambria Math"/>
                    <w:sz w:val="18"/>
                    <w:szCs w:val="18"/>
                  </w:rPr>
                  <m:t>m</m:t>
                </m:r>
              </m:oMath>
            </m:oMathPara>
          </w:p>
        </w:tc>
        <w:tc>
          <w:tcPr>
            <w:tcW w:w="833" w:type="dxa"/>
          </w:tcPr>
          <w:p w14:paraId="53A0ACF2" w14:textId="77777777" w:rsidR="0038367A" w:rsidRDefault="00000000">
            <w:pPr>
              <w:pStyle w:val="JSTT-table-text"/>
              <w:keepNext/>
              <w:jc w:val="center"/>
            </w:pPr>
            <w:r>
              <w:rPr>
                <w:sz w:val="18"/>
              </w:rPr>
              <w:t>1573</w:t>
            </w:r>
          </w:p>
        </w:tc>
        <w:tc>
          <w:tcPr>
            <w:tcW w:w="1123" w:type="dxa"/>
          </w:tcPr>
          <w:p w14:paraId="5617A48B" w14:textId="77777777" w:rsidR="0038367A" w:rsidRDefault="00000000">
            <w:pPr>
              <w:pStyle w:val="JSTT-table-text"/>
              <w:keepNext/>
              <w:jc w:val="center"/>
            </w:pPr>
            <w:r>
              <w:rPr>
                <w:sz w:val="18"/>
              </w:rPr>
              <w:t>kg</w:t>
            </w:r>
          </w:p>
        </w:tc>
      </w:tr>
      <w:tr w:rsidR="0038367A" w14:paraId="61BD9EE1" w14:textId="77777777">
        <w:trPr>
          <w:cantSplit/>
          <w:jc w:val="center"/>
        </w:trPr>
        <w:tc>
          <w:tcPr>
            <w:tcW w:w="1871" w:type="dxa"/>
          </w:tcPr>
          <w:p w14:paraId="5E7A52AA" w14:textId="77777777" w:rsidR="0038367A" w:rsidRDefault="00000000">
            <w:pPr>
              <w:pStyle w:val="JSTT-table-text"/>
              <w:keepNext/>
            </w:pPr>
            <w:r>
              <w:rPr>
                <w:sz w:val="18"/>
              </w:rPr>
              <w:t>Yaw moment of inertia</w:t>
            </w:r>
          </w:p>
        </w:tc>
        <w:tc>
          <w:tcPr>
            <w:tcW w:w="935" w:type="dxa"/>
          </w:tcPr>
          <w:p w14:paraId="15C22192"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I</m:t>
                    </m:r>
                  </m:e>
                  <m:sub>
                    <m:r>
                      <w:rPr>
                        <w:rFonts w:ascii="Cambria Math" w:hAnsi="Cambria Math"/>
                        <w:sz w:val="18"/>
                        <w:szCs w:val="18"/>
                      </w:rPr>
                      <m:t>z</m:t>
                    </m:r>
                  </m:sub>
                </m:sSub>
              </m:oMath>
            </m:oMathPara>
          </w:p>
        </w:tc>
        <w:tc>
          <w:tcPr>
            <w:tcW w:w="833" w:type="dxa"/>
          </w:tcPr>
          <w:p w14:paraId="03F791B2" w14:textId="77777777" w:rsidR="0038367A" w:rsidRDefault="00000000">
            <w:pPr>
              <w:pStyle w:val="JSTT-table-text"/>
              <w:keepNext/>
              <w:jc w:val="center"/>
            </w:pPr>
            <w:r>
              <w:rPr>
                <w:sz w:val="18"/>
              </w:rPr>
              <w:t>2873</w:t>
            </w:r>
          </w:p>
        </w:tc>
        <w:tc>
          <w:tcPr>
            <w:tcW w:w="1123" w:type="dxa"/>
          </w:tcPr>
          <w:p w14:paraId="4B9D045F" w14:textId="77777777" w:rsidR="0038367A" w:rsidRDefault="00000000">
            <w:pPr>
              <w:pStyle w:val="JSTT-table-text"/>
              <w:keepNext/>
              <w:jc w:val="center"/>
            </w:pPr>
            <w:r>
              <w:rPr>
                <w:sz w:val="18"/>
              </w:rPr>
              <w:t>kg·m²</w:t>
            </w:r>
          </w:p>
        </w:tc>
      </w:tr>
      <w:tr w:rsidR="0038367A" w14:paraId="00B596C7" w14:textId="77777777">
        <w:trPr>
          <w:cantSplit/>
          <w:jc w:val="center"/>
        </w:trPr>
        <w:tc>
          <w:tcPr>
            <w:tcW w:w="1871" w:type="dxa"/>
          </w:tcPr>
          <w:p w14:paraId="42850CEF" w14:textId="77777777" w:rsidR="0038367A" w:rsidRDefault="00000000">
            <w:pPr>
              <w:pStyle w:val="JSTT-table-text"/>
              <w:keepNext/>
            </w:pPr>
            <w:r>
              <w:rPr>
                <w:sz w:val="18"/>
              </w:rPr>
              <w:t>Front axle distance</w:t>
            </w:r>
          </w:p>
        </w:tc>
        <w:tc>
          <w:tcPr>
            <w:tcW w:w="935" w:type="dxa"/>
          </w:tcPr>
          <w:p w14:paraId="054DF595"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f</m:t>
                    </m:r>
                  </m:sub>
                </m:sSub>
              </m:oMath>
            </m:oMathPara>
          </w:p>
        </w:tc>
        <w:tc>
          <w:tcPr>
            <w:tcW w:w="833" w:type="dxa"/>
          </w:tcPr>
          <w:p w14:paraId="49F561CB" w14:textId="77777777" w:rsidR="0038367A" w:rsidRDefault="00000000">
            <w:pPr>
              <w:pStyle w:val="JSTT-table-text"/>
              <w:keepNext/>
              <w:jc w:val="center"/>
            </w:pPr>
            <w:r>
              <w:rPr>
                <w:sz w:val="18"/>
              </w:rPr>
              <w:t>1.10</w:t>
            </w:r>
          </w:p>
        </w:tc>
        <w:tc>
          <w:tcPr>
            <w:tcW w:w="1123" w:type="dxa"/>
          </w:tcPr>
          <w:p w14:paraId="65B58B80" w14:textId="77777777" w:rsidR="0038367A" w:rsidRDefault="00000000">
            <w:pPr>
              <w:pStyle w:val="JSTT-table-text"/>
              <w:keepNext/>
              <w:jc w:val="center"/>
            </w:pPr>
            <w:r>
              <w:rPr>
                <w:sz w:val="18"/>
              </w:rPr>
              <w:t>m</w:t>
            </w:r>
          </w:p>
        </w:tc>
      </w:tr>
      <w:tr w:rsidR="0038367A" w14:paraId="77A12275" w14:textId="77777777">
        <w:trPr>
          <w:cantSplit/>
          <w:jc w:val="center"/>
        </w:trPr>
        <w:tc>
          <w:tcPr>
            <w:tcW w:w="1871" w:type="dxa"/>
          </w:tcPr>
          <w:p w14:paraId="51660BA3" w14:textId="77777777" w:rsidR="0038367A" w:rsidRDefault="00000000">
            <w:pPr>
              <w:pStyle w:val="JSTT-table-text"/>
              <w:keepNext/>
            </w:pPr>
            <w:r>
              <w:rPr>
                <w:sz w:val="18"/>
              </w:rPr>
              <w:t>Rear axle distance</w:t>
            </w:r>
          </w:p>
        </w:tc>
        <w:tc>
          <w:tcPr>
            <w:tcW w:w="935" w:type="dxa"/>
          </w:tcPr>
          <w:p w14:paraId="52D940A9"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l</m:t>
                    </m:r>
                  </m:e>
                  <m:sub>
                    <m:r>
                      <w:rPr>
                        <w:rFonts w:ascii="Cambria Math" w:hAnsi="Cambria Math"/>
                        <w:sz w:val="18"/>
                        <w:szCs w:val="18"/>
                      </w:rPr>
                      <m:t>r</m:t>
                    </m:r>
                  </m:sub>
                </m:sSub>
              </m:oMath>
            </m:oMathPara>
          </w:p>
        </w:tc>
        <w:tc>
          <w:tcPr>
            <w:tcW w:w="833" w:type="dxa"/>
          </w:tcPr>
          <w:p w14:paraId="4162D1F1" w14:textId="77777777" w:rsidR="0038367A" w:rsidRDefault="00000000">
            <w:pPr>
              <w:pStyle w:val="JSTT-table-text"/>
              <w:keepNext/>
              <w:jc w:val="center"/>
            </w:pPr>
            <w:r>
              <w:rPr>
                <w:sz w:val="18"/>
              </w:rPr>
              <w:t>1.58</w:t>
            </w:r>
          </w:p>
        </w:tc>
        <w:tc>
          <w:tcPr>
            <w:tcW w:w="1123" w:type="dxa"/>
          </w:tcPr>
          <w:p w14:paraId="071CD196" w14:textId="77777777" w:rsidR="0038367A" w:rsidRDefault="00000000">
            <w:pPr>
              <w:pStyle w:val="JSTT-table-text"/>
              <w:keepNext/>
              <w:jc w:val="center"/>
            </w:pPr>
            <w:r>
              <w:rPr>
                <w:sz w:val="18"/>
              </w:rPr>
              <w:t>m</w:t>
            </w:r>
          </w:p>
        </w:tc>
      </w:tr>
      <w:tr w:rsidR="0038367A" w14:paraId="12264074" w14:textId="77777777">
        <w:trPr>
          <w:cantSplit/>
          <w:jc w:val="center"/>
        </w:trPr>
        <w:tc>
          <w:tcPr>
            <w:tcW w:w="1871" w:type="dxa"/>
          </w:tcPr>
          <w:p w14:paraId="7BB3E0D4" w14:textId="77777777" w:rsidR="0038367A" w:rsidRDefault="00000000">
            <w:pPr>
              <w:pStyle w:val="JSTT-table-text"/>
              <w:keepNext/>
            </w:pPr>
            <w:r>
              <w:rPr>
                <w:sz w:val="18"/>
              </w:rPr>
              <w:t>Front/rear cornering stiffness</w:t>
            </w:r>
          </w:p>
        </w:tc>
        <w:tc>
          <w:tcPr>
            <w:tcW w:w="935" w:type="dxa"/>
          </w:tcPr>
          <w:p w14:paraId="3EC52ECF" w14:textId="77777777" w:rsidR="0038367A" w:rsidRDefault="00000000">
            <w:pPr>
              <w:pStyle w:val="JSTT-table-text"/>
              <w:keepNext/>
              <w:jc w:val="center"/>
            </w:pP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αf</m:t>
                  </m:r>
                </m:sub>
              </m:sSub>
            </m:oMath>
            <w:r>
              <w:rPr>
                <w:sz w:val="18"/>
              </w:rPr>
              <w:t xml:space="preserve">, </w:t>
            </w:r>
            <m:oMath>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αr</m:t>
                  </m:r>
                </m:sub>
              </m:sSub>
            </m:oMath>
          </w:p>
        </w:tc>
        <w:tc>
          <w:tcPr>
            <w:tcW w:w="833" w:type="dxa"/>
          </w:tcPr>
          <w:p w14:paraId="40B2B79A" w14:textId="77777777" w:rsidR="0038367A" w:rsidRDefault="00000000">
            <w:pPr>
              <w:pStyle w:val="JSTT-table-text"/>
              <w:keepNext/>
              <w:jc w:val="center"/>
            </w:pPr>
            <w:r>
              <w:rPr>
                <w:sz w:val="18"/>
              </w:rPr>
              <w:t>160000</w:t>
            </w:r>
          </w:p>
        </w:tc>
        <w:tc>
          <w:tcPr>
            <w:tcW w:w="1123" w:type="dxa"/>
          </w:tcPr>
          <w:p w14:paraId="233A644A" w14:textId="77777777" w:rsidR="0038367A" w:rsidRDefault="00000000">
            <w:pPr>
              <w:pStyle w:val="JSTT-table-text"/>
              <w:keepNext/>
              <w:jc w:val="center"/>
            </w:pPr>
            <w:r>
              <w:rPr>
                <w:sz w:val="18"/>
              </w:rPr>
              <w:t>N/rad</w:t>
            </w:r>
          </w:p>
        </w:tc>
      </w:tr>
      <w:tr w:rsidR="0038367A" w14:paraId="553A8A9B" w14:textId="77777777">
        <w:trPr>
          <w:cantSplit/>
          <w:jc w:val="center"/>
        </w:trPr>
        <w:tc>
          <w:tcPr>
            <w:tcW w:w="1871" w:type="dxa"/>
          </w:tcPr>
          <w:p w14:paraId="60836640" w14:textId="77777777" w:rsidR="0038367A" w:rsidRDefault="00000000">
            <w:pPr>
              <w:pStyle w:val="JSTT-table-text"/>
              <w:keepNext/>
            </w:pPr>
            <w:r>
              <w:rPr>
                <w:sz w:val="18"/>
              </w:rPr>
              <w:t>Magic Formula shape factor</w:t>
            </w:r>
          </w:p>
        </w:tc>
        <w:tc>
          <w:tcPr>
            <w:tcW w:w="935" w:type="dxa"/>
          </w:tcPr>
          <w:p w14:paraId="2BF6835D" w14:textId="77777777" w:rsidR="0038367A" w:rsidRDefault="00000000">
            <w:pPr>
              <w:pStyle w:val="JSTT-table-text"/>
              <w:keepNext/>
              <w:jc w:val="center"/>
            </w:pPr>
            <m:oMathPara>
              <m:oMath>
                <m:r>
                  <w:rPr>
                    <w:rFonts w:ascii="Cambria Math" w:hAnsi="Cambria Math"/>
                    <w:sz w:val="18"/>
                    <w:szCs w:val="18"/>
                  </w:rPr>
                  <m:t>C</m:t>
                </m:r>
              </m:oMath>
            </m:oMathPara>
          </w:p>
        </w:tc>
        <w:tc>
          <w:tcPr>
            <w:tcW w:w="833" w:type="dxa"/>
          </w:tcPr>
          <w:p w14:paraId="2B1A3FA8" w14:textId="77777777" w:rsidR="0038367A" w:rsidRDefault="00000000">
            <w:pPr>
              <w:pStyle w:val="JSTT-table-text"/>
              <w:keepNext/>
              <w:jc w:val="center"/>
            </w:pPr>
            <w:r>
              <w:rPr>
                <w:sz w:val="18"/>
              </w:rPr>
              <w:t>1.3</w:t>
            </w:r>
          </w:p>
        </w:tc>
        <w:tc>
          <w:tcPr>
            <w:tcW w:w="1123" w:type="dxa"/>
          </w:tcPr>
          <w:p w14:paraId="2908E4B4" w14:textId="77777777" w:rsidR="0038367A" w:rsidRDefault="00000000">
            <w:pPr>
              <w:pStyle w:val="JSTT-table-text"/>
              <w:keepNext/>
              <w:jc w:val="center"/>
            </w:pPr>
            <w:r>
              <w:rPr>
                <w:sz w:val="18"/>
              </w:rPr>
              <w:t>-</w:t>
            </w:r>
          </w:p>
        </w:tc>
      </w:tr>
      <w:tr w:rsidR="0038367A" w14:paraId="7400041B" w14:textId="77777777">
        <w:trPr>
          <w:cantSplit/>
          <w:jc w:val="center"/>
        </w:trPr>
        <w:tc>
          <w:tcPr>
            <w:tcW w:w="1871" w:type="dxa"/>
          </w:tcPr>
          <w:p w14:paraId="41E44582" w14:textId="77777777" w:rsidR="0038367A" w:rsidRDefault="00000000">
            <w:pPr>
              <w:pStyle w:val="JSTT-table-text"/>
              <w:keepNext/>
            </w:pPr>
            <w:r>
              <w:rPr>
                <w:sz w:val="18"/>
              </w:rPr>
              <w:t>Magic Formula curvature factor</w:t>
            </w:r>
          </w:p>
        </w:tc>
        <w:tc>
          <w:tcPr>
            <w:tcW w:w="935" w:type="dxa"/>
          </w:tcPr>
          <w:p w14:paraId="6D4B66F6" w14:textId="77777777" w:rsidR="0038367A" w:rsidRDefault="00000000">
            <w:pPr>
              <w:pStyle w:val="JSTT-table-text"/>
              <w:keepNext/>
              <w:jc w:val="center"/>
            </w:pPr>
            <m:oMathPara>
              <m:oMath>
                <m:r>
                  <w:rPr>
                    <w:rFonts w:ascii="Cambria Math" w:hAnsi="Cambria Math"/>
                    <w:sz w:val="18"/>
                    <w:szCs w:val="18"/>
                  </w:rPr>
                  <m:t>E</m:t>
                </m:r>
              </m:oMath>
            </m:oMathPara>
          </w:p>
        </w:tc>
        <w:tc>
          <w:tcPr>
            <w:tcW w:w="833" w:type="dxa"/>
          </w:tcPr>
          <w:p w14:paraId="00B9EA4D" w14:textId="77777777" w:rsidR="0038367A" w:rsidRDefault="00000000">
            <w:pPr>
              <w:pStyle w:val="JSTT-table-text"/>
              <w:keepNext/>
              <w:jc w:val="center"/>
            </w:pPr>
            <w:r>
              <w:rPr>
                <w:sz w:val="18"/>
              </w:rPr>
              <w:t>−1</w:t>
            </w:r>
          </w:p>
        </w:tc>
        <w:tc>
          <w:tcPr>
            <w:tcW w:w="1123" w:type="dxa"/>
          </w:tcPr>
          <w:p w14:paraId="775E340E" w14:textId="77777777" w:rsidR="0038367A" w:rsidRDefault="00000000">
            <w:pPr>
              <w:pStyle w:val="JSTT-table-text"/>
              <w:keepNext/>
              <w:jc w:val="center"/>
            </w:pPr>
            <w:r>
              <w:rPr>
                <w:sz w:val="18"/>
              </w:rPr>
              <w:t>-</w:t>
            </w:r>
          </w:p>
        </w:tc>
      </w:tr>
      <w:tr w:rsidR="0038367A" w14:paraId="4488F4C0" w14:textId="77777777">
        <w:trPr>
          <w:cantSplit/>
          <w:jc w:val="center"/>
        </w:trPr>
        <w:tc>
          <w:tcPr>
            <w:tcW w:w="1871" w:type="dxa"/>
          </w:tcPr>
          <w:p w14:paraId="3FAA7153" w14:textId="77777777" w:rsidR="0038367A" w:rsidRDefault="00000000">
            <w:pPr>
              <w:pStyle w:val="JSTT-table-text"/>
              <w:keepNext/>
            </w:pPr>
            <w:r>
              <w:rPr>
                <w:sz w:val="18"/>
              </w:rPr>
              <w:t>Steering ratio</w:t>
            </w:r>
          </w:p>
        </w:tc>
        <w:tc>
          <w:tcPr>
            <w:tcW w:w="935" w:type="dxa"/>
          </w:tcPr>
          <w:p w14:paraId="08CA5E30"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st</m:t>
                    </m:r>
                  </m:sub>
                </m:sSub>
              </m:oMath>
            </m:oMathPara>
          </w:p>
        </w:tc>
        <w:tc>
          <w:tcPr>
            <w:tcW w:w="833" w:type="dxa"/>
          </w:tcPr>
          <w:p w14:paraId="5D8E1D3F" w14:textId="77777777" w:rsidR="0038367A" w:rsidRDefault="00000000">
            <w:pPr>
              <w:pStyle w:val="JSTT-table-text"/>
              <w:keepNext/>
              <w:jc w:val="center"/>
            </w:pPr>
            <w:r>
              <w:rPr>
                <w:sz w:val="18"/>
              </w:rPr>
              <w:t>16</w:t>
            </w:r>
          </w:p>
        </w:tc>
        <w:tc>
          <w:tcPr>
            <w:tcW w:w="1123" w:type="dxa"/>
          </w:tcPr>
          <w:p w14:paraId="3004D5C0" w14:textId="77777777" w:rsidR="0038367A" w:rsidRDefault="00000000">
            <w:pPr>
              <w:pStyle w:val="JSTT-table-text"/>
              <w:keepNext/>
              <w:jc w:val="center"/>
            </w:pPr>
            <w:r>
              <w:rPr>
                <w:sz w:val="18"/>
              </w:rPr>
              <w:t>-</w:t>
            </w:r>
          </w:p>
        </w:tc>
      </w:tr>
      <w:tr w:rsidR="0038367A" w14:paraId="60B87D2E" w14:textId="77777777">
        <w:trPr>
          <w:cantSplit/>
          <w:jc w:val="center"/>
        </w:trPr>
        <w:tc>
          <w:tcPr>
            <w:tcW w:w="1871" w:type="dxa"/>
          </w:tcPr>
          <w:p w14:paraId="552246F6" w14:textId="77777777" w:rsidR="0038367A" w:rsidRDefault="00000000">
            <w:pPr>
              <w:pStyle w:val="JSTT-table-text"/>
              <w:keepNext/>
            </w:pPr>
            <w:r>
              <w:rPr>
                <w:sz w:val="18"/>
              </w:rPr>
              <w:t>Initial effective moment arm</w:t>
            </w:r>
          </w:p>
        </w:tc>
        <w:tc>
          <w:tcPr>
            <w:tcW w:w="935" w:type="dxa"/>
          </w:tcPr>
          <w:p w14:paraId="1F0923B6" w14:textId="77777777" w:rsidR="0038367A" w:rsidRDefault="00000000">
            <w:pPr>
              <w:pStyle w:val="JSTT-table-text"/>
              <w:keepNext/>
              <w:jc w:val="center"/>
            </w:pPr>
            <m:oMathPara>
              <m:oMath>
                <m:sSub>
                  <m:sSubPr>
                    <m:ctrlPr>
                      <w:rPr>
                        <w:rFonts w:ascii="Cambria Math" w:hAnsi="Cambria Math"/>
                      </w:rPr>
                    </m:ctrlPr>
                  </m:sSubPr>
                  <m:e>
                    <m:r>
                      <w:rPr>
                        <w:rFonts w:ascii="Cambria Math" w:hAnsi="Cambria Math"/>
                        <w:sz w:val="18"/>
                        <w:szCs w:val="18"/>
                      </w:rPr>
                      <m:t>e</m:t>
                    </m:r>
                  </m:e>
                  <m:sub>
                    <m:r>
                      <w:rPr>
                        <w:rFonts w:ascii="Cambria Math" w:hAnsi="Cambria Math"/>
                        <w:sz w:val="18"/>
                        <w:szCs w:val="18"/>
                      </w:rPr>
                      <m:t>p</m:t>
                    </m:r>
                    <m:r>
                      <m:rPr>
                        <m:sty m:val="p"/>
                      </m:rPr>
                      <w:rPr>
                        <w:rFonts w:ascii="Cambria Math" w:hAnsi="Cambria Math"/>
                        <w:sz w:val="18"/>
                        <w:szCs w:val="18"/>
                      </w:rPr>
                      <m:t>0</m:t>
                    </m:r>
                  </m:sub>
                </m:sSub>
              </m:oMath>
            </m:oMathPara>
          </w:p>
        </w:tc>
        <w:tc>
          <w:tcPr>
            <w:tcW w:w="833" w:type="dxa"/>
          </w:tcPr>
          <w:p w14:paraId="672F1904" w14:textId="77777777" w:rsidR="0038367A" w:rsidRDefault="00000000">
            <w:pPr>
              <w:pStyle w:val="JSTT-table-text"/>
              <w:keepNext/>
              <w:jc w:val="center"/>
            </w:pPr>
            <w:r>
              <w:rPr>
                <w:sz w:val="18"/>
              </w:rPr>
              <w:t>0.048</w:t>
            </w:r>
          </w:p>
        </w:tc>
        <w:tc>
          <w:tcPr>
            <w:tcW w:w="1123" w:type="dxa"/>
          </w:tcPr>
          <w:p w14:paraId="14DF9735" w14:textId="77777777" w:rsidR="0038367A" w:rsidRDefault="00000000">
            <w:pPr>
              <w:pStyle w:val="JSTT-table-text"/>
              <w:keepNext/>
              <w:jc w:val="center"/>
            </w:pPr>
            <w:r>
              <w:rPr>
                <w:sz w:val="18"/>
              </w:rPr>
              <w:t>m</w:t>
            </w:r>
          </w:p>
        </w:tc>
      </w:tr>
      <w:tr w:rsidR="0038367A" w14:paraId="23C46A57" w14:textId="77777777">
        <w:trPr>
          <w:cantSplit/>
          <w:jc w:val="center"/>
        </w:trPr>
        <w:tc>
          <w:tcPr>
            <w:tcW w:w="1871" w:type="dxa"/>
          </w:tcPr>
          <w:p w14:paraId="20A73F01" w14:textId="77777777" w:rsidR="0038367A" w:rsidRDefault="00000000">
            <w:pPr>
              <w:pStyle w:val="JSTT-table-text"/>
            </w:pPr>
            <w:r>
              <w:rPr>
                <w:sz w:val="18"/>
              </w:rPr>
              <w:t>Initial pneumatic trail</w:t>
            </w:r>
          </w:p>
        </w:tc>
        <w:tc>
          <w:tcPr>
            <w:tcW w:w="935" w:type="dxa"/>
          </w:tcPr>
          <w:p w14:paraId="4B28D56A" w14:textId="77777777" w:rsidR="0038367A" w:rsidRDefault="00000000">
            <w:pPr>
              <w:pStyle w:val="JSTT-table-text"/>
              <w:jc w:val="center"/>
            </w:pPr>
            <m:oMathPara>
              <m:oMath>
                <m:sSub>
                  <m:sSubPr>
                    <m:ctrlPr>
                      <w:rPr>
                        <w:rFonts w:ascii="Cambria Math" w:hAnsi="Cambria Math"/>
                      </w:rPr>
                    </m:ctrlPr>
                  </m:sSubPr>
                  <m:e>
                    <m:r>
                      <w:rPr>
                        <w:rFonts w:ascii="Cambria Math" w:hAnsi="Cambria Math"/>
                        <w:sz w:val="18"/>
                        <w:szCs w:val="18"/>
                      </w:rPr>
                      <m:t>t</m:t>
                    </m:r>
                  </m:e>
                  <m:sub>
                    <m:r>
                      <m:rPr>
                        <m:sty m:val="p"/>
                      </m:rPr>
                      <w:rPr>
                        <w:rFonts w:ascii="Cambria Math" w:hAnsi="Cambria Math"/>
                        <w:sz w:val="18"/>
                        <w:szCs w:val="18"/>
                      </w:rPr>
                      <m:t>0</m:t>
                    </m:r>
                  </m:sub>
                </m:sSub>
              </m:oMath>
            </m:oMathPara>
          </w:p>
        </w:tc>
        <w:tc>
          <w:tcPr>
            <w:tcW w:w="833" w:type="dxa"/>
          </w:tcPr>
          <w:p w14:paraId="7F2ECF3F" w14:textId="77777777" w:rsidR="0038367A" w:rsidRDefault="00000000">
            <w:pPr>
              <w:pStyle w:val="JSTT-table-text"/>
              <w:jc w:val="center"/>
            </w:pPr>
            <w:r>
              <w:rPr>
                <w:sz w:val="18"/>
              </w:rPr>
              <w:t>0.025</w:t>
            </w:r>
          </w:p>
        </w:tc>
        <w:tc>
          <w:tcPr>
            <w:tcW w:w="1123" w:type="dxa"/>
          </w:tcPr>
          <w:p w14:paraId="41D1AC1B" w14:textId="77777777" w:rsidR="0038367A" w:rsidRDefault="00000000">
            <w:pPr>
              <w:pStyle w:val="JSTT-table-text"/>
              <w:jc w:val="center"/>
            </w:pPr>
            <w:r>
              <w:rPr>
                <w:sz w:val="18"/>
              </w:rPr>
              <w:t>m</w:t>
            </w:r>
          </w:p>
        </w:tc>
      </w:tr>
    </w:tbl>
    <w:p w14:paraId="41305FFA" w14:textId="77777777" w:rsidR="0038367A" w:rsidRDefault="0038367A">
      <w:pPr>
        <w:pStyle w:val="10JSTT-Text"/>
        <w:spacing w:before="0"/>
      </w:pPr>
    </w:p>
    <w:p w14:paraId="77DEC186" w14:textId="77777777" w:rsidR="0038367A" w:rsidRDefault="00000000">
      <w:pPr>
        <w:pStyle w:val="10JSTT-Text"/>
      </w:pPr>
      <w: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14:paraId="37B32B5D" w14:textId="77777777" w:rsidR="0038367A" w:rsidRDefault="00000000">
      <w:pPr>
        <w:pStyle w:val="10JSTT-Text"/>
      </w:pPr>
      <w:r>
        <w:t>The motor dynamics are approximated by a first-order transfer function [1]:</w:t>
      </w:r>
    </w:p>
    <w:p w14:paraId="6F936806"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m</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num>
                <m:den>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r>
                <m:rPr>
                  <m:sty m:val="p"/>
                </m:rPr>
                <w:rPr>
                  <w:rFonts w:ascii="Cambria Math" w:hAnsi="Cambria Math"/>
                  <w:sz w:val="20"/>
                  <w:szCs w:val="20"/>
                </w:rPr>
                <m:t>=2</m:t>
              </m:r>
              <m:r>
                <w:rPr>
                  <w:rFonts w:ascii="Cambria Math" w:hAnsi="Cambria Math"/>
                  <w:sz w:val="20"/>
                  <w:szCs w:val="20"/>
                </w:rPr>
                <m:t>π</m:t>
              </m:r>
              <m:d>
                <m:dPr>
                  <m:ctrlPr>
                    <w:rPr>
                      <w:rFonts w:ascii="Cambria Math" w:hAnsi="Cambria Math"/>
                    </w:rPr>
                  </m:ctrlPr>
                </m:dPr>
                <m:e>
                  <m:r>
                    <m:rPr>
                      <m:sty m:val="p"/>
                    </m:rPr>
                    <w:rPr>
                      <w:rFonts w:ascii="Cambria Math" w:hAnsi="Cambria Math"/>
                      <w:sz w:val="20"/>
                      <w:szCs w:val="20"/>
                    </w:rPr>
                    <m:t>100</m:t>
                  </m:r>
                </m:e>
              </m:d>
              <m:r>
                <m:rPr>
                  <m:sty m:val="p"/>
                </m:rPr>
                <w:rPr>
                  <w:rFonts w:ascii="Cambria Math" w:hAnsi="Cambria Math"/>
                  <w:sz w:val="20"/>
                  <w:szCs w:val="20"/>
                </w:rPr>
                <m:t xml:space="preserve"> rad/s#</m:t>
              </m:r>
              <m:d>
                <m:dPr>
                  <m:ctrlPr>
                    <w:rPr>
                      <w:rFonts w:ascii="Cambria Math" w:hAnsi="Cambria Math"/>
                    </w:rPr>
                  </m:ctrlPr>
                </m:dPr>
                <m:e>
                  <m:r>
                    <m:rPr>
                      <m:sty m:val="p"/>
                    </m:rPr>
                    <w:rPr>
                      <w:rFonts w:ascii="Cambria Math" w:hAnsi="Cambria Math"/>
                      <w:sz w:val="20"/>
                      <w:szCs w:val="20"/>
                    </w:rPr>
                    <m:t>28</m:t>
                  </m:r>
                </m:e>
              </m:d>
            </m:e>
          </m:eqArr>
        </m:oMath>
      </m:oMathPara>
    </w:p>
    <w:p w14:paraId="5AFCF18C" w14:textId="77777777" w:rsidR="0038367A" w:rsidRDefault="00000000">
      <w:pPr>
        <w:pStyle w:val="10JSTT-Text"/>
        <w:ind w:firstLine="0"/>
      </w:pPr>
      <w:r>
        <w:t>The common motor model includes a 1 ms computation delay and the speed-dependent assist limit defined in Eq. (19). The latter is calculated from the maximum required dry-road assistance:</w:t>
      </w:r>
    </w:p>
    <w:p w14:paraId="100691AF" w14:textId="77777777" w:rsidR="00A038E7" w:rsidRPr="00010AF3" w:rsidRDefault="006A0734" w:rsidP="00A038E7">
      <w:pPr>
        <w:pStyle w:val="10JSTT-Text"/>
        <w:ind w:firstLine="0"/>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a,max</m:t>
              </m:r>
            </m:sub>
          </m:sSub>
          <m:d>
            <m:dPr>
              <m:ctrlPr>
                <w:rPr>
                  <w:rFonts w:ascii="Cambria Math" w:hAnsi="Cambria Math"/>
                  <w:i/>
                </w:rPr>
              </m:ctrlPr>
            </m:dPr>
            <m:e>
              <m:r>
                <w:rPr>
                  <w:rFonts w:ascii="Cambria Math" w:hAnsi="Cambria Math"/>
                </w:rPr>
                <m:t>v</m:t>
              </m:r>
            </m:e>
          </m:d>
          <m:r>
            <w:rPr>
              <w:rFonts w:ascii="Cambria Math" w:hAnsi="Cambria Math"/>
            </w:rPr>
            <m:t>=</m:t>
          </m:r>
        </m:oMath>
      </m:oMathPara>
    </w:p>
    <w:p w14:paraId="5F48841D" w14:textId="265577F4" w:rsidR="00A038E7" w:rsidRPr="00010AF3" w:rsidRDefault="00010AF3" w:rsidP="00A038E7">
      <w:pPr>
        <w:pStyle w:val="10JSTT-Text"/>
        <w:ind w:firstLine="0"/>
      </w:pPr>
      <m:oMathPara>
        <m:oMath>
          <m:eqArr>
            <m:eqArrPr>
              <m:maxDist m:val="1"/>
              <m:ctrlPr>
                <w:rPr>
                  <w:rFonts w:ascii="Cambria Math" w:hAnsi="Cambria Math"/>
                  <w:i/>
                </w:rPr>
              </m:ctrlPr>
            </m:eqArrP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lim>
                  </m:limLow>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e>
                  </m:d>
                </m:e>
              </m:fun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29</m:t>
                  </m:r>
                </m:e>
              </m:d>
            </m:e>
          </m:eqArr>
        </m:oMath>
      </m:oMathPara>
    </w:p>
    <w:p w14:paraId="5A64BE23"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 min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,0.8</m:t>
                      </m:r>
                    </m:e>
                  </m:d>
                  <m:r>
                    <m:rPr>
                      <m:sty m:val="p"/>
                    </m:rPr>
                    <w:rPr>
                      <w:rFonts w:ascii="Cambria Math" w:hAnsi="Cambria Math"/>
                      <w:sz w:val="20"/>
                      <w:szCs w:val="20"/>
                    </w:rPr>
                    <m:t>, 0.4</m:t>
                  </m:r>
                  <m:r>
                    <w:rPr>
                      <w:rFonts w:ascii="Cambria Math" w:hAnsi="Cambria Math"/>
                      <w:sz w:val="20"/>
                      <w:szCs w:val="20"/>
                    </w:rPr>
                    <m:t>g</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30</m:t>
                  </m:r>
                </m:e>
              </m:d>
            </m:e>
          </m:eqArr>
        </m:oMath>
      </m:oMathPara>
    </w:p>
    <w:p w14:paraId="12BE2F6B" w14:textId="77777777"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d>
          <m:dPr>
            <m:ctrlPr>
              <w:rPr>
                <w:rFonts w:ascii="Cambria Math" w:hAnsi="Cambria Math"/>
              </w:rPr>
            </m:ctrlPr>
          </m:dPr>
          <m:e>
            <m:r>
              <w:rPr>
                <w:rFonts w:ascii="Cambria Math" w:hAnsi="Cambria Math"/>
              </w:rPr>
              <m:t>v</m:t>
            </m:r>
            <m:r>
              <m:rPr>
                <m:sty m:val="p"/>
              </m:rPr>
              <w:rPr>
                <w:rFonts w:ascii="Cambria Math" w:hAnsi="Cambria Math"/>
              </w:rPr>
              <m:t>,0.8</m:t>
            </m:r>
          </m:e>
        </m:d>
      </m:oMath>
      <w:r>
        <w:t xml:space="preserve"> denotes the maximum attainable lateral acceleration under the adopted dry-road model. This limit is derived from the simulation model and does not represent a validated capacity of a production EPS motor.</w:t>
      </w:r>
    </w:p>
    <w:p w14:paraId="5B68AA0D" w14:textId="77777777" w:rsidR="0038367A" w:rsidRDefault="00000000">
      <w:pPr>
        <w:pStyle w:val="10JSTT-Text"/>
      </w:pPr>
      <w:r>
        <w:t xml:space="preserve">All controllers operate at a sampling period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=1 ms</m:t>
        </m:r>
      </m:oMath>
      <w:r>
        <w:t>. The lead–lag compensator is discretized using the Tustin method, while the PI/PID integrator employs forward Euler integration with back-calculation anti-windup. The integral and filtered derivative states are updated as</w:t>
      </w:r>
    </w:p>
    <w:p w14:paraId="05E7BC00"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31</m:t>
                  </m:r>
                </m:e>
              </m:d>
            </m:e>
          </m:eqArr>
        </m:oMath>
      </m:oMathPara>
    </w:p>
    <w:p w14:paraId="441CEF86" w14:textId="77777777"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32</m:t>
                  </m:r>
                </m:e>
              </m:d>
            </m:e>
          </m:eqArr>
        </m:oMath>
      </m:oMathPara>
    </w:p>
    <w:p w14:paraId="7FBCBDDB"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33</m:t>
                  </m:r>
                </m:e>
              </m:d>
            </m:e>
          </m:eqArr>
        </m:oMath>
      </m:oMathPara>
    </w:p>
    <w:p w14:paraId="5B1FFAA1" w14:textId="77777777" w:rsidR="0038367A" w:rsidRDefault="00000000">
      <w:pPr>
        <w:pStyle w:val="10JSTT-Text"/>
        <w:ind w:firstLine="0"/>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14:paraId="5B156E61"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34</m:t>
                  </m:r>
                </m:e>
              </m:d>
            </m:e>
          </m:eqArr>
        </m:oMath>
      </m:oMathPara>
    </w:p>
    <w:p w14:paraId="1A9F66FA" w14:textId="77777777" w:rsidR="0038367A" w:rsidRDefault="00000000">
      <w:pPr>
        <w:pStyle w:val="10JSTT-Text"/>
      </w:pPr>
      <w: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14:paraId="703E4182" w14:textId="77777777" w:rsidR="0038367A" w:rsidRDefault="00000000">
      <w:pPr>
        <w:pStyle w:val="JSTT-table-caption"/>
        <w:keepNext/>
      </w:pPr>
      <w:r>
        <w:rPr>
          <w:b/>
          <w:sz w:val="18"/>
        </w:rPr>
        <w:t>Table 4. Sensor and actuator settings.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712"/>
        <w:gridCol w:w="1303"/>
        <w:gridCol w:w="1747"/>
      </w:tblGrid>
      <w:tr w:rsidR="0038367A" w14:paraId="38D4BD06" w14:textId="77777777">
        <w:trPr>
          <w:cantSplit/>
          <w:jc w:val="center"/>
        </w:trPr>
        <w:tc>
          <w:tcPr>
            <w:tcW w:w="1712" w:type="dxa"/>
            <w:tcBorders>
              <w:bottom w:val="single" w:sz="4" w:space="0" w:color="auto"/>
            </w:tcBorders>
          </w:tcPr>
          <w:p w14:paraId="1F641D60" w14:textId="77777777" w:rsidR="0038367A" w:rsidRDefault="00000000">
            <w:pPr>
              <w:pStyle w:val="JSTT-table-col-head"/>
              <w:keepNext/>
              <w:jc w:val="center"/>
            </w:pPr>
            <w:r>
              <w:rPr>
                <w:b/>
                <w:sz w:val="18"/>
              </w:rPr>
              <w:t>Signal or component</w:t>
            </w:r>
          </w:p>
        </w:tc>
        <w:tc>
          <w:tcPr>
            <w:tcW w:w="1303" w:type="dxa"/>
            <w:tcBorders>
              <w:bottom w:val="single" w:sz="4" w:space="0" w:color="auto"/>
            </w:tcBorders>
          </w:tcPr>
          <w:p w14:paraId="5EC7BD2C" w14:textId="77777777" w:rsidR="0038367A" w:rsidRDefault="00000000">
            <w:pPr>
              <w:pStyle w:val="JSTT-table-col-head"/>
              <w:keepNext/>
              <w:jc w:val="center"/>
            </w:pPr>
            <w:r>
              <w:rPr>
                <w:b/>
                <w:sz w:val="18"/>
              </w:rPr>
              <w:t>Resolution or setting</w:t>
            </w:r>
          </w:p>
        </w:tc>
        <w:tc>
          <w:tcPr>
            <w:tcW w:w="1747" w:type="dxa"/>
            <w:tcBorders>
              <w:bottom w:val="single" w:sz="4" w:space="0" w:color="auto"/>
            </w:tcBorders>
          </w:tcPr>
          <w:p w14:paraId="2FB11DE6" w14:textId="77777777" w:rsidR="0038367A" w:rsidRDefault="00000000">
            <w:pPr>
              <w:pStyle w:val="JSTT-table-col-head"/>
              <w:keepNext/>
              <w:jc w:val="center"/>
            </w:pPr>
            <w:r>
              <w:rPr>
                <w:b/>
                <w:sz w:val="18"/>
              </w:rPr>
              <w:t>Update period</w:t>
            </w:r>
          </w:p>
        </w:tc>
      </w:tr>
      <w:tr w:rsidR="0038367A" w14:paraId="0F9D2F4B" w14:textId="77777777">
        <w:trPr>
          <w:cantSplit/>
          <w:jc w:val="center"/>
        </w:trPr>
        <w:tc>
          <w:tcPr>
            <w:tcW w:w="1712" w:type="dxa"/>
          </w:tcPr>
          <w:p w14:paraId="5464590F" w14:textId="77777777" w:rsidR="0038367A" w:rsidRDefault="00000000">
            <w:pPr>
              <w:pStyle w:val="JSTT-table-text"/>
              <w:keepNext/>
            </w:pPr>
            <w:r>
              <w:rPr>
                <w:sz w:val="18"/>
              </w:rPr>
              <w:t xml:space="preserve">Steering torque </w:t>
            </w:r>
            <m:oMath>
              <m:sSub>
                <m:sSubPr>
                  <m:ctrlPr>
                    <w:rPr>
                      <w:rFonts w:ascii="Cambria Math" w:hAnsi="Cambria Math"/>
                    </w:rPr>
                  </m:ctrlPr>
                </m:sSubPr>
                <m:e>
                  <m:r>
                    <w:rPr>
                      <w:rFonts w:ascii="Cambria Math" w:hAnsi="Cambria Math"/>
                      <w:sz w:val="18"/>
                      <w:szCs w:val="18"/>
                    </w:rPr>
                    <m:t>T</m:t>
                  </m:r>
                </m:e>
                <m:sub>
                  <m:r>
                    <w:rPr>
                      <w:rFonts w:ascii="Cambria Math" w:hAnsi="Cambria Math"/>
                      <w:sz w:val="18"/>
                      <w:szCs w:val="18"/>
                    </w:rPr>
                    <m:t>s</m:t>
                  </m:r>
                </m:sub>
              </m:sSub>
            </m:oMath>
          </w:p>
        </w:tc>
        <w:tc>
          <w:tcPr>
            <w:tcW w:w="1303" w:type="dxa"/>
          </w:tcPr>
          <w:p w14:paraId="24C40F82" w14:textId="77777777" w:rsidR="0038367A" w:rsidRDefault="00000000">
            <w:pPr>
              <w:pStyle w:val="JSTT-table-text"/>
              <w:keepNext/>
              <w:jc w:val="center"/>
            </w:pPr>
            <w:r>
              <w:rPr>
                <w:sz w:val="18"/>
              </w:rPr>
              <w:t>0.01 N·m</w:t>
            </w:r>
          </w:p>
        </w:tc>
        <w:tc>
          <w:tcPr>
            <w:tcW w:w="1747" w:type="dxa"/>
          </w:tcPr>
          <w:p w14:paraId="1093C299" w14:textId="77777777" w:rsidR="0038367A" w:rsidRDefault="00000000">
            <w:pPr>
              <w:pStyle w:val="JSTT-table-text"/>
              <w:keepNext/>
              <w:jc w:val="center"/>
            </w:pPr>
            <w:r>
              <w:rPr>
                <w:sz w:val="18"/>
              </w:rPr>
              <w:t>1 ms</w:t>
            </w:r>
          </w:p>
        </w:tc>
      </w:tr>
      <w:tr w:rsidR="0038367A" w14:paraId="39DECE46" w14:textId="77777777">
        <w:trPr>
          <w:cantSplit/>
          <w:jc w:val="center"/>
        </w:trPr>
        <w:tc>
          <w:tcPr>
            <w:tcW w:w="1712" w:type="dxa"/>
          </w:tcPr>
          <w:p w14:paraId="1C2BFD35" w14:textId="77777777" w:rsidR="0038367A" w:rsidRDefault="00000000">
            <w:pPr>
              <w:pStyle w:val="JSTT-table-text"/>
              <w:keepNext/>
            </w:pPr>
            <w:r>
              <w:rPr>
                <w:sz w:val="18"/>
              </w:rPr>
              <w:t xml:space="preserve">Steering-wheel angle </w:t>
            </w:r>
            <m:oMath>
              <m:sSub>
                <m:sSubPr>
                  <m:ctrlPr>
                    <w:rPr>
                      <w:rFonts w:ascii="Cambria Math" w:hAnsi="Cambria Math"/>
                    </w:rPr>
                  </m:ctrlPr>
                </m:sSubPr>
                <m:e>
                  <m:r>
                    <w:rPr>
                      <w:rFonts w:ascii="Cambria Math" w:hAnsi="Cambria Math"/>
                      <w:sz w:val="18"/>
                      <w:szCs w:val="18"/>
                    </w:rPr>
                    <m:t>θ</m:t>
                  </m:r>
                </m:e>
                <m:sub>
                  <m:r>
                    <m:rPr>
                      <m:sty m:val="p"/>
                    </m:rPr>
                    <w:rPr>
                      <w:rFonts w:ascii="Cambria Math" w:hAnsi="Cambria Math"/>
                      <w:sz w:val="18"/>
                      <w:szCs w:val="18"/>
                    </w:rPr>
                    <m:t>1</m:t>
                  </m:r>
                </m:sub>
              </m:sSub>
            </m:oMath>
          </w:p>
        </w:tc>
        <w:tc>
          <w:tcPr>
            <w:tcW w:w="1303" w:type="dxa"/>
          </w:tcPr>
          <w:p w14:paraId="2AD4866A" w14:textId="77777777" w:rsidR="0038367A" w:rsidRDefault="00000000">
            <w:pPr>
              <w:pStyle w:val="JSTT-table-text"/>
              <w:keepNext/>
              <w:jc w:val="center"/>
            </w:pPr>
            <w:r>
              <w:rPr>
                <w:sz w:val="18"/>
              </w:rPr>
              <w:t>0.1°</w:t>
            </w:r>
          </w:p>
        </w:tc>
        <w:tc>
          <w:tcPr>
            <w:tcW w:w="1747" w:type="dxa"/>
          </w:tcPr>
          <w:p w14:paraId="363567E0" w14:textId="77777777" w:rsidR="0038367A" w:rsidRDefault="00000000">
            <w:pPr>
              <w:pStyle w:val="JSTT-table-text"/>
              <w:keepNext/>
              <w:jc w:val="center"/>
            </w:pPr>
            <w:r>
              <w:rPr>
                <w:sz w:val="18"/>
              </w:rPr>
              <w:t>1 ms</w:t>
            </w:r>
          </w:p>
        </w:tc>
      </w:tr>
      <w:tr w:rsidR="0038367A" w14:paraId="61B242AC" w14:textId="77777777">
        <w:trPr>
          <w:cantSplit/>
          <w:jc w:val="center"/>
        </w:trPr>
        <w:tc>
          <w:tcPr>
            <w:tcW w:w="1712" w:type="dxa"/>
          </w:tcPr>
          <w:p w14:paraId="339C1B5D" w14:textId="77777777" w:rsidR="0038367A" w:rsidRDefault="00000000">
            <w:pPr>
              <w:pStyle w:val="JSTT-table-text"/>
              <w:keepNext/>
            </w:pPr>
            <w:r>
              <w:rPr>
                <w:sz w:val="18"/>
              </w:rPr>
              <w:t xml:space="preserve">Column angular velocity </w:t>
            </w:r>
            <m:oMath>
              <m:sSub>
                <m:sSubPr>
                  <m:ctrlPr>
                    <w:rPr>
                      <w:rFonts w:ascii="Cambria Math" w:hAnsi="Cambria Math"/>
                    </w:rPr>
                  </m:ctrlPr>
                </m:sSubPr>
                <m:e>
                  <m:acc>
                    <m:accPr>
                      <m:chr m:val="̇"/>
                      <m:ctrlPr>
                        <w:rPr>
                          <w:rFonts w:ascii="Cambria Math" w:hAnsi="Cambria Math"/>
                        </w:rPr>
                      </m:ctrlPr>
                    </m:accPr>
                    <m:e>
                      <m:r>
                        <w:rPr>
                          <w:rFonts w:ascii="Cambria Math" w:hAnsi="Cambria Math"/>
                          <w:sz w:val="18"/>
                          <w:szCs w:val="18"/>
                        </w:rPr>
                        <m:t>θ</m:t>
                      </m:r>
                    </m:e>
                  </m:acc>
                </m:e>
                <m:sub>
                  <m:r>
                    <m:rPr>
                      <m:sty m:val="p"/>
                    </m:rPr>
                    <w:rPr>
                      <w:rFonts w:ascii="Cambria Math" w:hAnsi="Cambria Math"/>
                      <w:sz w:val="18"/>
                      <w:szCs w:val="18"/>
                    </w:rPr>
                    <m:t>2</m:t>
                  </m:r>
                </m:sub>
              </m:sSub>
            </m:oMath>
          </w:p>
        </w:tc>
        <w:tc>
          <w:tcPr>
            <w:tcW w:w="1303" w:type="dxa"/>
          </w:tcPr>
          <w:p w14:paraId="02B7EB24" w14:textId="77777777" w:rsidR="0038367A" w:rsidRDefault="00000000">
            <w:pPr>
              <w:pStyle w:val="JSTT-table-text"/>
              <w:keepNext/>
              <w:jc w:val="center"/>
            </w:pPr>
            <w:r>
              <w:rPr>
                <w:sz w:val="18"/>
              </w:rPr>
              <w:t>4°/s</w:t>
            </w:r>
          </w:p>
        </w:tc>
        <w:tc>
          <w:tcPr>
            <w:tcW w:w="1747" w:type="dxa"/>
          </w:tcPr>
          <w:p w14:paraId="64C481BE" w14:textId="77777777" w:rsidR="0038367A" w:rsidRDefault="00000000">
            <w:pPr>
              <w:pStyle w:val="JSTT-table-text"/>
              <w:keepNext/>
              <w:jc w:val="center"/>
            </w:pPr>
            <w:r>
              <w:rPr>
                <w:sz w:val="18"/>
              </w:rPr>
              <w:t>1 ms</w:t>
            </w:r>
          </w:p>
        </w:tc>
      </w:tr>
      <w:tr w:rsidR="0038367A" w14:paraId="2A66A4FE" w14:textId="77777777">
        <w:trPr>
          <w:cantSplit/>
          <w:jc w:val="center"/>
        </w:trPr>
        <w:tc>
          <w:tcPr>
            <w:tcW w:w="1712" w:type="dxa"/>
          </w:tcPr>
          <w:p w14:paraId="0EB49981" w14:textId="77777777" w:rsidR="0038367A" w:rsidRDefault="00000000">
            <w:pPr>
              <w:pStyle w:val="JSTT-table-text"/>
              <w:keepNext/>
            </w:pPr>
            <w:r>
              <w:rPr>
                <w:sz w:val="18"/>
              </w:rPr>
              <w:t xml:space="preserve">Vehicle speed </w:t>
            </w:r>
            <m:oMath>
              <m:r>
                <w:rPr>
                  <w:rFonts w:ascii="Cambria Math" w:hAnsi="Cambria Math"/>
                  <w:sz w:val="18"/>
                  <w:szCs w:val="18"/>
                </w:rPr>
                <m:t>v</m:t>
              </m:r>
            </m:oMath>
          </w:p>
        </w:tc>
        <w:tc>
          <w:tcPr>
            <w:tcW w:w="1303" w:type="dxa"/>
          </w:tcPr>
          <w:p w14:paraId="4171953F" w14:textId="77777777" w:rsidR="0038367A" w:rsidRDefault="00000000">
            <w:pPr>
              <w:pStyle w:val="JSTT-table-text"/>
              <w:keepNext/>
              <w:jc w:val="center"/>
            </w:pPr>
            <w:r>
              <w:rPr>
                <w:sz w:val="18"/>
              </w:rPr>
              <w:t>1 km/h</w:t>
            </w:r>
          </w:p>
        </w:tc>
        <w:tc>
          <w:tcPr>
            <w:tcW w:w="1747" w:type="dxa"/>
          </w:tcPr>
          <w:p w14:paraId="3D77723F" w14:textId="77777777" w:rsidR="0038367A" w:rsidRDefault="00000000">
            <w:pPr>
              <w:pStyle w:val="JSTT-table-text"/>
              <w:keepNext/>
              <w:jc w:val="center"/>
            </w:pPr>
            <w:r>
              <w:rPr>
                <w:sz w:val="18"/>
              </w:rPr>
              <w:t>10 ms</w:t>
            </w:r>
          </w:p>
        </w:tc>
      </w:tr>
      <w:tr w:rsidR="0038367A" w14:paraId="05340537" w14:textId="77777777">
        <w:trPr>
          <w:cantSplit/>
          <w:jc w:val="center"/>
        </w:trPr>
        <w:tc>
          <w:tcPr>
            <w:tcW w:w="1712" w:type="dxa"/>
          </w:tcPr>
          <w:p w14:paraId="3ED47067" w14:textId="77777777" w:rsidR="0038367A" w:rsidRDefault="00000000">
            <w:pPr>
              <w:pStyle w:val="JSTT-table-text"/>
              <w:keepNext/>
            </w:pPr>
            <w:r>
              <w:rPr>
                <w:sz w:val="18"/>
              </w:rPr>
              <w:t xml:space="preserve">Yaw rate </w:t>
            </w:r>
            <m:oMath>
              <m:r>
                <w:rPr>
                  <w:rFonts w:ascii="Cambria Math" w:hAnsi="Cambria Math"/>
                  <w:sz w:val="18"/>
                  <w:szCs w:val="18"/>
                </w:rPr>
                <m:t>γ</m:t>
              </m:r>
            </m:oMath>
          </w:p>
        </w:tc>
        <w:tc>
          <w:tcPr>
            <w:tcW w:w="1303" w:type="dxa"/>
          </w:tcPr>
          <w:p w14:paraId="76E8E7DF" w14:textId="77777777" w:rsidR="0038367A" w:rsidRDefault="00000000">
            <w:pPr>
              <w:pStyle w:val="JSTT-table-text"/>
              <w:keepNext/>
              <w:jc w:val="center"/>
            </w:pPr>
            <w:r>
              <w:rPr>
                <w:sz w:val="18"/>
              </w:rPr>
              <w:t>0.1°/s</w:t>
            </w:r>
          </w:p>
        </w:tc>
        <w:tc>
          <w:tcPr>
            <w:tcW w:w="1747" w:type="dxa"/>
          </w:tcPr>
          <w:p w14:paraId="601448A6" w14:textId="77777777" w:rsidR="0038367A" w:rsidRDefault="00000000">
            <w:pPr>
              <w:pStyle w:val="JSTT-table-text"/>
              <w:keepNext/>
              <w:jc w:val="center"/>
            </w:pPr>
            <w:r>
              <w:rPr>
                <w:sz w:val="18"/>
              </w:rPr>
              <w:t>10 ms</w:t>
            </w:r>
          </w:p>
        </w:tc>
      </w:tr>
      <w:tr w:rsidR="0038367A" w14:paraId="1E2C4F14" w14:textId="77777777">
        <w:trPr>
          <w:cantSplit/>
          <w:jc w:val="center"/>
        </w:trPr>
        <w:tc>
          <w:tcPr>
            <w:tcW w:w="1712" w:type="dxa"/>
          </w:tcPr>
          <w:p w14:paraId="37B8BA97" w14:textId="77777777" w:rsidR="0038367A" w:rsidRDefault="00000000">
            <w:pPr>
              <w:pStyle w:val="JSTT-table-text"/>
              <w:keepNext/>
            </w:pPr>
            <w:r>
              <w:rPr>
                <w:sz w:val="18"/>
              </w:rPr>
              <w:t xml:space="preserve">Lateral acceleration </w:t>
            </w:r>
            <m:oMath>
              <m:sSub>
                <m:sSubPr>
                  <m:ctrlPr>
                    <w:rPr>
                      <w:rFonts w:ascii="Cambria Math" w:hAnsi="Cambria Math"/>
                    </w:rPr>
                  </m:ctrlPr>
                </m:sSubPr>
                <m:e>
                  <m:r>
                    <w:rPr>
                      <w:rFonts w:ascii="Cambria Math" w:hAnsi="Cambria Math"/>
                      <w:sz w:val="18"/>
                      <w:szCs w:val="18"/>
                    </w:rPr>
                    <m:t>a</m:t>
                  </m:r>
                </m:e>
                <m:sub>
                  <m:r>
                    <w:rPr>
                      <w:rFonts w:ascii="Cambria Math" w:hAnsi="Cambria Math"/>
                      <w:sz w:val="18"/>
                      <w:szCs w:val="18"/>
                    </w:rPr>
                    <m:t>y</m:t>
                  </m:r>
                </m:sub>
              </m:sSub>
            </m:oMath>
          </w:p>
        </w:tc>
        <w:tc>
          <w:tcPr>
            <w:tcW w:w="1303" w:type="dxa"/>
          </w:tcPr>
          <w:p w14:paraId="50CA7625" w14:textId="77777777" w:rsidR="0038367A" w:rsidRDefault="00000000">
            <w:pPr>
              <w:pStyle w:val="JSTT-table-text"/>
              <w:keepNext/>
              <w:jc w:val="center"/>
            </w:pPr>
            <w:r>
              <w:rPr>
                <w:sz w:val="18"/>
              </w:rPr>
              <w:t>0.01 g</w:t>
            </w:r>
          </w:p>
        </w:tc>
        <w:tc>
          <w:tcPr>
            <w:tcW w:w="1747" w:type="dxa"/>
          </w:tcPr>
          <w:p w14:paraId="02234575" w14:textId="77777777" w:rsidR="0038367A" w:rsidRDefault="00000000">
            <w:pPr>
              <w:pStyle w:val="JSTT-table-text"/>
              <w:keepNext/>
              <w:jc w:val="center"/>
            </w:pPr>
            <w:r>
              <w:rPr>
                <w:sz w:val="18"/>
              </w:rPr>
              <w:t>10 ms</w:t>
            </w:r>
          </w:p>
        </w:tc>
      </w:tr>
      <w:tr w:rsidR="0038367A" w14:paraId="3260AF62" w14:textId="77777777">
        <w:trPr>
          <w:cantSplit/>
          <w:jc w:val="center"/>
        </w:trPr>
        <w:tc>
          <w:tcPr>
            <w:tcW w:w="1712" w:type="dxa"/>
          </w:tcPr>
          <w:p w14:paraId="24E2873D" w14:textId="77777777" w:rsidR="0038367A" w:rsidRDefault="00000000">
            <w:pPr>
              <w:pStyle w:val="JSTT-table-text"/>
              <w:keepNext/>
            </w:pPr>
            <w:r>
              <w:rPr>
                <w:sz w:val="18"/>
              </w:rPr>
              <w:t>Controller sampling</w:t>
            </w:r>
          </w:p>
        </w:tc>
        <w:tc>
          <w:tcPr>
            <w:tcW w:w="1303" w:type="dxa"/>
          </w:tcPr>
          <w:p w14:paraId="216AF8E4" w14:textId="77777777" w:rsidR="0038367A" w:rsidRDefault="00000000">
            <w:pPr>
              <w:pStyle w:val="JSTT-table-text"/>
              <w:keepNext/>
              <w:jc w:val="center"/>
            </w:pPr>
            <w:r>
              <w:rPr>
                <w:sz w:val="18"/>
              </w:rPr>
              <w:t>1 ms</w:t>
            </w:r>
          </w:p>
        </w:tc>
        <w:tc>
          <w:tcPr>
            <w:tcW w:w="1747" w:type="dxa"/>
          </w:tcPr>
          <w:p w14:paraId="1FDB127B" w14:textId="77777777" w:rsidR="0038367A" w:rsidRDefault="00000000">
            <w:pPr>
              <w:pStyle w:val="JSTT-table-text"/>
              <w:keepNext/>
              <w:jc w:val="center"/>
            </w:pPr>
            <w:r>
              <w:rPr>
                <w:sz w:val="18"/>
              </w:rPr>
              <w:t>1 ms</w:t>
            </w:r>
          </w:p>
        </w:tc>
      </w:tr>
      <w:tr w:rsidR="0038367A" w14:paraId="3529880A" w14:textId="77777777">
        <w:trPr>
          <w:cantSplit/>
          <w:jc w:val="center"/>
        </w:trPr>
        <w:tc>
          <w:tcPr>
            <w:tcW w:w="1712" w:type="dxa"/>
          </w:tcPr>
          <w:p w14:paraId="42350D01" w14:textId="77777777" w:rsidR="0038367A" w:rsidRDefault="00000000">
            <w:pPr>
              <w:pStyle w:val="JSTT-table-text"/>
              <w:keepNext/>
            </w:pPr>
            <w:r>
              <w:rPr>
                <w:sz w:val="18"/>
              </w:rPr>
              <w:t>Motor bandwidth</w:t>
            </w:r>
          </w:p>
        </w:tc>
        <w:tc>
          <w:tcPr>
            <w:tcW w:w="1303" w:type="dxa"/>
          </w:tcPr>
          <w:p w14:paraId="0840C75E" w14:textId="77777777" w:rsidR="0038367A" w:rsidRDefault="00000000">
            <w:pPr>
              <w:pStyle w:val="JSTT-table-text"/>
              <w:keepNext/>
              <w:jc w:val="center"/>
            </w:pPr>
            <w:r>
              <w:rPr>
                <w:sz w:val="18"/>
              </w:rPr>
              <w:t>100 Hz</w:t>
            </w:r>
          </w:p>
        </w:tc>
        <w:tc>
          <w:tcPr>
            <w:tcW w:w="1747" w:type="dxa"/>
          </w:tcPr>
          <w:p w14:paraId="382D191F" w14:textId="77777777" w:rsidR="0038367A" w:rsidRDefault="00000000">
            <w:pPr>
              <w:pStyle w:val="JSTT-table-text"/>
              <w:keepNext/>
              <w:jc w:val="center"/>
            </w:pPr>
            <w:r>
              <w:rPr>
                <w:sz w:val="18"/>
              </w:rPr>
              <w:t>Continuous-time model</w:t>
            </w:r>
          </w:p>
        </w:tc>
      </w:tr>
      <w:tr w:rsidR="0038367A" w14:paraId="16F53B98" w14:textId="77777777">
        <w:trPr>
          <w:cantSplit/>
          <w:jc w:val="center"/>
        </w:trPr>
        <w:tc>
          <w:tcPr>
            <w:tcW w:w="1712" w:type="dxa"/>
          </w:tcPr>
          <w:p w14:paraId="1554AFF1" w14:textId="77777777" w:rsidR="0038367A" w:rsidRDefault="00000000">
            <w:pPr>
              <w:pStyle w:val="JSTT-table-text"/>
            </w:pPr>
            <w:r>
              <w:rPr>
                <w:sz w:val="18"/>
              </w:rPr>
              <w:t>Computation delay</w:t>
            </w:r>
          </w:p>
        </w:tc>
        <w:tc>
          <w:tcPr>
            <w:tcW w:w="1303" w:type="dxa"/>
          </w:tcPr>
          <w:p w14:paraId="6CEE6EE4" w14:textId="77777777" w:rsidR="0038367A" w:rsidRDefault="00000000">
            <w:pPr>
              <w:pStyle w:val="JSTT-table-text"/>
              <w:jc w:val="center"/>
            </w:pPr>
            <w:r>
              <w:rPr>
                <w:sz w:val="18"/>
              </w:rPr>
              <w:t>1 ms</w:t>
            </w:r>
          </w:p>
        </w:tc>
        <w:tc>
          <w:tcPr>
            <w:tcW w:w="1747" w:type="dxa"/>
          </w:tcPr>
          <w:p w14:paraId="1220FF77" w14:textId="77777777" w:rsidR="0038367A" w:rsidRDefault="00000000">
            <w:pPr>
              <w:pStyle w:val="JSTT-table-text"/>
              <w:jc w:val="center"/>
            </w:pPr>
            <w:r>
              <w:rPr>
                <w:sz w:val="18"/>
              </w:rPr>
              <w:t>-</w:t>
            </w:r>
          </w:p>
        </w:tc>
      </w:tr>
    </w:tbl>
    <w:p w14:paraId="58FBF502" w14:textId="77777777" w:rsidR="0038367A" w:rsidRDefault="0038367A">
      <w:pPr>
        <w:pStyle w:val="10JSTT-Text"/>
        <w:spacing w:before="0"/>
      </w:pPr>
    </w:p>
    <w:p w14:paraId="54F32FCF" w14:textId="77777777" w:rsidR="0038367A" w:rsidRDefault="00000000">
      <w:pPr>
        <w:pStyle w:val="10JSTT-Text"/>
      </w:pPr>
      <w:r>
        <w:t>The same five noise realizations (random-number seeds 99999 to 99995) are used for all controllers. The scoring results are reported as the mean and the sample standard deviation over the five realizations; the time histories in Figs. 5–7 show the realization with seed 99999. The motor current loop and electrical power constraints are not modeled. The initial 2 s of each simulation are excluded from performance evaluation.</w:t>
      </w:r>
    </w:p>
    <w:p w14:paraId="107DE920" w14:textId="77777777" w:rsidR="0038367A" w:rsidRDefault="00000000">
      <w:pPr>
        <w:pStyle w:val="41JSTT-2ndorder-head"/>
      </w:pPr>
      <w:r>
        <w:t>Controller Calibration and Selection</w:t>
      </w:r>
    </w:p>
    <w:p w14:paraId="49652AB2" w14:textId="77777777" w:rsidR="0038367A" w:rsidRDefault="00000000">
      <w:pPr>
        <w:pStyle w:val="10JSTT-Text"/>
      </w:pPr>
      <w: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4923BFBC" w14:textId="77777777" w:rsidR="0038367A" w:rsidRDefault="00000000">
      <w:pPr>
        <w:pStyle w:val="10JSTT-Text"/>
      </w:pPr>
      <w: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7B7F7DAA" w14:textId="77777777" w:rsidR="0038367A" w:rsidRDefault="00000000">
      <w:pPr>
        <w:pStyle w:val="10JSTT-Text"/>
      </w:pPr>
      <w:r>
        <w:t>Torque-tracking accuracy and high-frequency assist-torque content are quantified by</w:t>
      </w:r>
    </w:p>
    <w:p w14:paraId="6504D1F3" w14:textId="3C55D510"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R</m:t>
              </m:r>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r>
                        <m:rPr>
                          <m:sty m:val="p"/>
                        </m:rPr>
                        <w:rPr>
                          <w:rFonts w:ascii="Cambria Math" w:hAnsi="Cambria Math"/>
                          <w:sz w:val="20"/>
                          <w:szCs w:val="20"/>
                        </w:rPr>
                        <m:t>100</m:t>
                      </m:r>
                    </m:num>
                    <m:den>
                      <m:r>
                        <m:rPr>
                          <m:sty m:val="p"/>
                        </m:rPr>
                        <w:rPr>
                          <w:rFonts w:ascii="Cambria Math" w:hAnsi="Cambria Math"/>
                          <w:sz w:val="20"/>
                          <w:szCs w:val="20"/>
                        </w:rPr>
                        <m:t>4</m:t>
                      </m:r>
                    </m:den>
                  </m:f>
                </m:e>
              </m:d>
              <m:r>
                <m:rPr>
                  <m:sty m:val="p"/>
                </m:rPr>
                <w:rPr>
                  <w:rFonts w:ascii="Cambria Math" w:hAnsi="Cambria Math"/>
                  <w:sz w:val="20"/>
                  <w:szCs w:val="20"/>
                </w:rPr>
                <m:t> </m:t>
              </m:r>
              <m:nary>
                <m:naryPr>
                  <m:chr m:val="∑"/>
                  <m:limLoc m:val="undOvr"/>
                  <m:supHide m:val="1"/>
                  <m:ctrlPr>
                    <w:rPr>
                      <w:rFonts w:ascii="Cambria Math" w:hAnsi="Cambria Math"/>
                    </w:rPr>
                  </m:ctrlPr>
                </m:naryPr>
                <m:sub>
                  <m:r>
                    <w:rPr>
                      <w:rFonts w:ascii="Cambria Math" w:hAnsi="Cambria Math"/>
                      <w:sz w:val="20"/>
                      <w:szCs w:val="20"/>
                    </w:rPr>
                    <m:t>q</m:t>
                  </m:r>
                  <m:r>
                    <m:rPr>
                      <m:sty m:val="p"/>
                    </m:rPr>
                    <w:rPr>
                      <w:rFonts w:ascii="Cambria Math" w:hAnsi="Cambria Math"/>
                      <w:sz w:val="20"/>
                      <w:szCs w:val="20"/>
                    </w:rPr>
                    <m:t>∈{static,sine,small,mu}</m:t>
                  </m:r>
                </m:sub>
                <m:sup/>
                <m:e>
                  <m:d>
                    <m:dPr>
                      <m:ctrlPr>
                        <w:rPr>
                          <w:rFonts w:ascii="Cambria Math" w:hAnsi="Cambria Math"/>
                        </w:rPr>
                      </m:ctrlPr>
                    </m:dPr>
                    <m:e>
                      <m:f>
                        <m:fPr>
                          <m:ctrlPr>
                            <w:rPr>
                              <w:rFonts w:ascii="Cambria Math" w:hAnsi="Cambria Math"/>
                            </w:rPr>
                          </m:ctrlPr>
                        </m:fPr>
                        <m:num>
                          <m:r>
                            <w:rPr>
                              <w:rFonts w:ascii="Cambria Math" w:hAnsi="Cambria Math"/>
                              <w:sz w:val="20"/>
                              <w:szCs w:val="20"/>
                            </w:rPr>
                            <m:t>RM</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q</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m:t>
                          </m:r>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q</m:t>
                              </m:r>
                            </m:sub>
                          </m:sSub>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e>
                  </m:d>
                </m:e>
              </m:nary>
              <m:r>
                <w:rPr>
                  <w:rFonts w:ascii="Cambria Math" w:hAnsi="Cambria Math"/>
                </w:rPr>
                <m:t>#(35)</m:t>
              </m:r>
            </m:e>
            <m:e>
              <m:r>
                <m:rPr>
                  <m:sty m:val="p"/>
                </m:rPr>
                <w:rPr>
                  <w:rFonts w:ascii="Cambria Math" w:hAnsi="Cambria Math"/>
                  <w:sz w:val="20"/>
                  <w:szCs w:val="20"/>
                </w:rPr>
                <m:t> #</m:t>
              </m:r>
            </m:e>
          </m:eqArr>
        </m:oMath>
      </m:oMathPara>
    </w:p>
    <w:p w14:paraId="0645D263" w14:textId="77777777"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RMS</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m:rPr>
                          <m:sty m:val="p"/>
                        </m:rPr>
                        <w:rPr>
                          <w:rFonts w:ascii="Cambria Math" w:hAnsi="Cambria Math"/>
                          <w:sz w:val="20"/>
                          <w:szCs w:val="20"/>
                        </w:rPr>
                        <m:t>5</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36</m:t>
                  </m:r>
                </m:e>
              </m:d>
            </m:e>
          </m:eqArr>
        </m:oMath>
      </m:oMathPara>
    </w:p>
    <w:p w14:paraId="6F9A543A" w14:textId="77777777" w:rsidR="0038367A" w:rsidRDefault="00000000">
      <w:pPr>
        <w:pStyle w:val="10JSTT-Text"/>
      </w:pPr>
      <w: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14:paraId="0E9E155C" w14:textId="77777777" w:rsidR="0038367A" w:rsidRDefault="00000000">
      <w:pPr>
        <w:pStyle w:val="10JSTT-Text"/>
        <w:ind w:firstLine="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rel</m:t>
                  </m:r>
                </m:sub>
              </m:sSub>
              <m:r>
                <m:rPr>
                  <m:sty m:val="p"/>
                </m:rPr>
                <w:rPr>
                  <w:rFonts w:ascii="Cambria Math" w:hAnsi="Cambria Math"/>
                  <w:sz w:val="20"/>
                  <w:szCs w:val="20"/>
                </w:rPr>
                <m:t>=100</m:t>
              </m:r>
              <m:f>
                <m:fPr>
                  <m:ctrlPr>
                    <w:rPr>
                      <w:rFonts w:ascii="Cambria Math" w:hAnsi="Cambria Math"/>
                    </w:rPr>
                  </m:ctrlPr>
                </m:fPr>
                <m:num>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e>
                  </m:d>
                  <m:r>
                    <m:rPr>
                      <m:sty m:val="p"/>
                    </m:rPr>
                    <w:rPr>
                      <w:rFonts w:ascii="Cambria Math" w:hAnsi="Cambria Math"/>
                      <w:sz w:val="20"/>
                      <w:szCs w:val="20"/>
                    </w:rPr>
                    <m:t> </m:t>
                  </m:r>
                  <m:r>
                    <w:rPr>
                      <w:rFonts w:ascii="Cambria Math" w:hAnsi="Cambria Math"/>
                      <w:sz w:val="20"/>
                      <w:szCs w:val="20"/>
                    </w:rPr>
                    <m:t>mean</m:t>
                  </m:r>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mean</m:t>
                  </m:r>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37</m:t>
                  </m:r>
                </m:e>
              </m:d>
            </m:e>
          </m:eqArr>
        </m:oMath>
      </m:oMathPara>
    </w:p>
    <w:p w14:paraId="3871F384" w14:textId="77777777" w:rsidR="0038367A" w:rsidRDefault="00000000">
      <w:pPr>
        <w:pStyle w:val="10JSTT-Text"/>
        <w:ind w:firstLine="0"/>
      </w:pPr>
      <w:r>
        <w:t>RMS error is used for steering-reversal windows, where signed relative errors may be misleading.</w:t>
      </w:r>
    </w:p>
    <w:p w14:paraId="0697E653" w14:textId="77777777" w:rsidR="0038367A" w:rsidRDefault="00000000">
      <w:pPr>
        <w:pStyle w:val="10JSTT-Text"/>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0C6BB527" w14:textId="77777777" w:rsidR="0038367A" w:rsidRDefault="00000000">
      <w:pPr>
        <w:pStyle w:val="10JSTT-Text"/>
      </w:pPr>
      <w:r>
        <w:t>The final configuration is selected by minimizing</w:t>
      </w:r>
    </w:p>
    <w:p w14:paraId="1B115916" w14:textId="77777777" w:rsidR="0038367A" w:rsidRDefault="00000000">
      <w:pPr>
        <w:pStyle w:val="10JSTT-Text"/>
        <w:ind w:firstLine="0"/>
      </w:pPr>
      <m:oMathPara>
        <m:oMath>
          <m:eqArr>
            <m:eqArrPr>
              <m:maxDist m:val="1"/>
              <m:ctrlPr>
                <w:rPr>
                  <w:rFonts w:ascii="Cambria Math" w:hAnsi="Cambria Math"/>
                </w:rPr>
              </m:ctrlPr>
            </m:eqArrPr>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38</m:t>
                  </m:r>
                </m:e>
              </m:d>
            </m:e>
          </m:eqArr>
        </m:oMath>
      </m:oMathPara>
    </w:p>
    <w:p w14:paraId="48EAAE7C" w14:textId="30177358" w:rsidR="00265E91" w:rsidRDefault="00000000" w:rsidP="008E60BB">
      <w:pPr>
        <w:pStyle w:val="10JSTT-Text"/>
        <w:ind w:firstLine="0"/>
      </w:pPr>
      <w:r>
        <w:t xml:space="preserve">among the admissible designs. To preserve the 0.2–2 Hz steering-response band, the lag stage of the assist-map compensator and the first-order </w:t>
      </w:r>
    </w:p>
    <w:p w14:paraId="42F2ED11" w14:textId="18C0D80F" w:rsidR="0038367A" w:rsidRDefault="00000000">
      <w:pPr>
        <w:pStyle w:val="10JSTT-Text"/>
        <w:ind w:firstLine="0"/>
      </w:pPr>
      <w:r>
        <w:t xml:space="preserve">derivative </w:t>
      </w:r>
      <w:r w:rsidR="00265E91">
        <w:t>filters</w:t>
      </w:r>
      <w:r>
        <w:t xml:space="preserve"> of PID are constrained to have a magnitude response no lower than −3 dB at 2 Hz. The PI controller has no corresponding filtering constraint.</w:t>
      </w:r>
    </w:p>
    <w:p w14:paraId="7C7D82E8" w14:textId="694F86BC" w:rsidR="0038367A" w:rsidRDefault="00000000">
      <w:pPr>
        <w:pStyle w:val="41JSTT-2ndorder-head"/>
      </w:pPr>
      <w:r>
        <w:t>Independent Evaluation Scenarios</w:t>
      </w:r>
    </w:p>
    <w:p w14:paraId="76140766" w14:textId="6FE2631A" w:rsidR="0038367A" w:rsidRDefault="00000000">
      <w:pPr>
        <w:pStyle w:val="10JSTT-Text"/>
      </w:pPr>
      <w:r>
        <w:t>After calibration, the controllers are tested on five independent scenarios. The conditions and principal evaluation measures are summarized in Table 5.</w:t>
      </w:r>
    </w:p>
    <w:p w14:paraId="796CBD7A" w14:textId="7B059C49" w:rsidR="0038367A" w:rsidRDefault="00000000">
      <w:pPr>
        <w:pStyle w:val="JSTT-table-caption"/>
        <w:keepNext/>
      </w:pPr>
      <w:r>
        <w:rPr>
          <w:b/>
          <w:sz w:val="18"/>
        </w:rPr>
        <w:t>Table 5. Calibration and independent evaluation scenarios.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1025"/>
        <w:gridCol w:w="1025"/>
        <w:gridCol w:w="1504"/>
        <w:gridCol w:w="1218"/>
      </w:tblGrid>
      <w:tr w:rsidR="0038367A" w14:paraId="4A56A21F" w14:textId="77777777" w:rsidTr="00010AF3">
        <w:trPr>
          <w:cantSplit/>
          <w:jc w:val="center"/>
        </w:trPr>
        <w:tc>
          <w:tcPr>
            <w:tcW w:w="1025" w:type="dxa"/>
            <w:tcBorders>
              <w:bottom w:val="single" w:sz="4" w:space="0" w:color="auto"/>
            </w:tcBorders>
          </w:tcPr>
          <w:p w14:paraId="5BADE109" w14:textId="77777777" w:rsidR="0038367A" w:rsidRDefault="00000000">
            <w:pPr>
              <w:pStyle w:val="JSTT-table-col-head"/>
              <w:keepNext/>
              <w:jc w:val="center"/>
            </w:pPr>
            <w:r>
              <w:rPr>
                <w:b/>
                <w:sz w:val="18"/>
              </w:rPr>
              <w:t>Scenario</w:t>
            </w:r>
          </w:p>
        </w:tc>
        <w:tc>
          <w:tcPr>
            <w:tcW w:w="1025" w:type="dxa"/>
            <w:tcBorders>
              <w:bottom w:val="single" w:sz="4" w:space="0" w:color="auto"/>
            </w:tcBorders>
          </w:tcPr>
          <w:p w14:paraId="389F0FE1" w14:textId="77777777" w:rsidR="0038367A" w:rsidRDefault="00000000">
            <w:pPr>
              <w:pStyle w:val="JSTT-table-col-head"/>
              <w:keepNext/>
              <w:jc w:val="center"/>
            </w:pPr>
            <w:r>
              <w:rPr>
                <w:b/>
                <w:sz w:val="18"/>
              </w:rPr>
              <w:t>Duration</w:t>
            </w:r>
          </w:p>
        </w:tc>
        <w:tc>
          <w:tcPr>
            <w:tcW w:w="1504" w:type="dxa"/>
            <w:tcBorders>
              <w:bottom w:val="single" w:sz="4" w:space="0" w:color="auto"/>
            </w:tcBorders>
          </w:tcPr>
          <w:p w14:paraId="4930FD02" w14:textId="77777777" w:rsidR="0038367A" w:rsidRDefault="00000000">
            <w:pPr>
              <w:pStyle w:val="JSTT-table-col-head"/>
              <w:keepNext/>
              <w:jc w:val="center"/>
            </w:pPr>
            <w:r>
              <w:rPr>
                <w:b/>
                <w:sz w:val="18"/>
              </w:rPr>
              <w:t>Main operating conditions</w:t>
            </w:r>
          </w:p>
        </w:tc>
        <w:tc>
          <w:tcPr>
            <w:tcW w:w="1218" w:type="dxa"/>
            <w:tcBorders>
              <w:bottom w:val="single" w:sz="4" w:space="0" w:color="auto"/>
            </w:tcBorders>
          </w:tcPr>
          <w:p w14:paraId="7767207F" w14:textId="77777777" w:rsidR="0038367A" w:rsidRDefault="00000000">
            <w:pPr>
              <w:pStyle w:val="JSTT-table-col-head"/>
              <w:keepNext/>
              <w:jc w:val="center"/>
            </w:pPr>
            <w:r>
              <w:rPr>
                <w:b/>
                <w:sz w:val="18"/>
              </w:rPr>
              <w:t>Evaluation</w:t>
            </w:r>
          </w:p>
        </w:tc>
      </w:tr>
      <w:tr w:rsidR="0038367A" w14:paraId="38BCD418" w14:textId="77777777" w:rsidTr="00010AF3">
        <w:trPr>
          <w:cantSplit/>
          <w:jc w:val="center"/>
        </w:trPr>
        <w:tc>
          <w:tcPr>
            <w:tcW w:w="1025" w:type="dxa"/>
          </w:tcPr>
          <w:p w14:paraId="78964E02" w14:textId="77777777" w:rsidR="0038367A" w:rsidRDefault="00000000">
            <w:pPr>
              <w:pStyle w:val="JSTT-table-text"/>
              <w:keepNext/>
              <w:jc w:val="center"/>
            </w:pPr>
            <w:r>
              <w:rPr>
                <w:sz w:val="18"/>
              </w:rPr>
              <w:t>CALIB</w:t>
            </w:r>
          </w:p>
        </w:tc>
        <w:tc>
          <w:tcPr>
            <w:tcW w:w="1025" w:type="dxa"/>
          </w:tcPr>
          <w:p w14:paraId="393B9F42" w14:textId="77777777" w:rsidR="0038367A" w:rsidRDefault="00000000">
            <w:pPr>
              <w:pStyle w:val="JSTT-table-text"/>
              <w:keepNext/>
              <w:jc w:val="center"/>
            </w:pPr>
            <w:r>
              <w:rPr>
                <w:sz w:val="18"/>
              </w:rPr>
              <w:t>117 s</w:t>
            </w:r>
          </w:p>
        </w:tc>
        <w:tc>
          <w:tcPr>
            <w:tcW w:w="1504" w:type="dxa"/>
          </w:tcPr>
          <w:p w14:paraId="3F597C9F" w14:textId="77777777" w:rsidR="0038367A" w:rsidRDefault="00000000">
            <w:pPr>
              <w:pStyle w:val="JSTT-table-text"/>
              <w:keepNext/>
            </w:pPr>
            <w:r>
              <w:rPr>
                <w:sz w:val="18"/>
              </w:rPr>
              <w:t>20, 60, 100 km/h; steady corners, 0.5 Hz steering and ±0.03 g corrections; μ = 0.8 → 0.6 → 0.8</w:t>
            </w:r>
          </w:p>
        </w:tc>
        <w:tc>
          <w:tcPr>
            <w:tcW w:w="1218" w:type="dxa"/>
          </w:tcPr>
          <w:p w14:paraId="670EAAD6" w14:textId="77777777" w:rsidR="0038367A" w:rsidRDefault="00000000">
            <w:pPr>
              <w:pStyle w:val="JSTT-table-text"/>
              <w:keepNext/>
            </w:pPr>
            <w:r>
              <w:rPr>
                <w:sz w:val="18"/>
              </w:rPr>
              <w:t>Controller selection</w:t>
            </w:r>
          </w:p>
        </w:tc>
      </w:tr>
      <w:tr w:rsidR="0038367A" w14:paraId="211A80DA" w14:textId="77777777" w:rsidTr="00010AF3">
        <w:trPr>
          <w:cantSplit/>
          <w:jc w:val="center"/>
        </w:trPr>
        <w:tc>
          <w:tcPr>
            <w:tcW w:w="1025" w:type="dxa"/>
          </w:tcPr>
          <w:p w14:paraId="3F217C54" w14:textId="77777777" w:rsidR="0038367A" w:rsidRDefault="00000000">
            <w:pPr>
              <w:pStyle w:val="JSTT-table-text"/>
              <w:keepNext/>
              <w:jc w:val="center"/>
            </w:pPr>
            <w:r>
              <w:rPr>
                <w:sz w:val="18"/>
              </w:rPr>
              <w:t>DRY</w:t>
            </w:r>
          </w:p>
        </w:tc>
        <w:tc>
          <w:tcPr>
            <w:tcW w:w="1025" w:type="dxa"/>
          </w:tcPr>
          <w:p w14:paraId="02AB73AB" w14:textId="77777777" w:rsidR="0038367A" w:rsidRDefault="00000000">
            <w:pPr>
              <w:pStyle w:val="JSTT-table-text"/>
              <w:keepNext/>
              <w:jc w:val="center"/>
            </w:pPr>
            <w:r>
              <w:rPr>
                <w:sz w:val="18"/>
              </w:rPr>
              <w:t>129 s</w:t>
            </w:r>
          </w:p>
        </w:tc>
        <w:tc>
          <w:tcPr>
            <w:tcW w:w="1504" w:type="dxa"/>
          </w:tcPr>
          <w:p w14:paraId="06810FBC" w14:textId="77777777" w:rsidR="0038367A" w:rsidRDefault="00000000">
            <w:pPr>
              <w:pStyle w:val="JSTT-table-text"/>
              <w:keepNext/>
            </w:pPr>
            <w:r>
              <w:rPr>
                <w:sz w:val="18"/>
              </w:rPr>
              <w:t>Steady cornering at 20–100 km/h; μ = 0.8</w:t>
            </w:r>
          </w:p>
        </w:tc>
        <w:tc>
          <w:tcPr>
            <w:tcW w:w="1218" w:type="dxa"/>
          </w:tcPr>
          <w:p w14:paraId="20456403" w14:textId="77777777" w:rsidR="0038367A" w:rsidRDefault="00000000">
            <w:pPr>
              <w:pStyle w:val="JSTT-table-text"/>
              <w:keepNext/>
            </w:pPr>
            <w:r>
              <w:rPr>
                <w:sz w:val="18"/>
              </w:rPr>
              <w:t>Maximum steady relative error</w:t>
            </w:r>
          </w:p>
        </w:tc>
      </w:tr>
      <w:tr w:rsidR="0038367A" w14:paraId="0DC69FE1" w14:textId="77777777" w:rsidTr="00010AF3">
        <w:trPr>
          <w:cantSplit/>
          <w:jc w:val="center"/>
        </w:trPr>
        <w:tc>
          <w:tcPr>
            <w:tcW w:w="1025" w:type="dxa"/>
          </w:tcPr>
          <w:p w14:paraId="10CDF783" w14:textId="77777777" w:rsidR="0038367A" w:rsidRDefault="00000000">
            <w:pPr>
              <w:pStyle w:val="JSTT-table-text"/>
              <w:keepNext/>
              <w:jc w:val="center"/>
            </w:pPr>
            <w:r>
              <w:rPr>
                <w:sz w:val="18"/>
              </w:rPr>
              <w:t>SLIP</w:t>
            </w:r>
          </w:p>
        </w:tc>
        <w:tc>
          <w:tcPr>
            <w:tcW w:w="1025" w:type="dxa"/>
          </w:tcPr>
          <w:p w14:paraId="489D2349" w14:textId="77777777" w:rsidR="0038367A" w:rsidRDefault="00000000">
            <w:pPr>
              <w:pStyle w:val="JSTT-table-text"/>
              <w:keepNext/>
              <w:jc w:val="center"/>
            </w:pPr>
            <w:r>
              <w:rPr>
                <w:sz w:val="18"/>
              </w:rPr>
              <w:t>63 s</w:t>
            </w:r>
          </w:p>
        </w:tc>
        <w:tc>
          <w:tcPr>
            <w:tcW w:w="1504" w:type="dxa"/>
          </w:tcPr>
          <w:p w14:paraId="4F5F7CAD" w14:textId="77777777" w:rsidR="0038367A" w:rsidRDefault="00000000">
            <w:pPr>
              <w:pStyle w:val="JSTT-table-text"/>
              <w:keepNext/>
            </w:pPr>
            <w:r>
              <w:rPr>
                <w:sz w:val="18"/>
              </w:rPr>
              <w:t>Low-friction patch, friction recovery and μ = 0.8 → 0.3 during cornering</w:t>
            </w:r>
          </w:p>
        </w:tc>
        <w:tc>
          <w:tcPr>
            <w:tcW w:w="1218" w:type="dxa"/>
          </w:tcPr>
          <w:p w14:paraId="1D3ED037" w14:textId="77777777" w:rsidR="0038367A" w:rsidRDefault="00000000">
            <w:pPr>
              <w:pStyle w:val="JSTT-table-text"/>
              <w:keepNext/>
            </w:pPr>
            <w:r>
              <w:rPr>
                <w:sz w:val="18"/>
              </w:rPr>
              <w:t>Steady and transient torque errors</w:t>
            </w:r>
          </w:p>
        </w:tc>
      </w:tr>
      <w:tr w:rsidR="0038367A" w14:paraId="69ED9613" w14:textId="77777777" w:rsidTr="00010AF3">
        <w:trPr>
          <w:cantSplit/>
          <w:jc w:val="center"/>
        </w:trPr>
        <w:tc>
          <w:tcPr>
            <w:tcW w:w="1025" w:type="dxa"/>
          </w:tcPr>
          <w:p w14:paraId="17F042AC" w14:textId="77777777" w:rsidR="0038367A" w:rsidRDefault="00000000">
            <w:pPr>
              <w:pStyle w:val="JSTT-table-text"/>
              <w:keepNext/>
              <w:jc w:val="center"/>
            </w:pPr>
            <w:r>
              <w:rPr>
                <w:sz w:val="18"/>
              </w:rPr>
              <w:t>WEAVE</w:t>
            </w:r>
          </w:p>
        </w:tc>
        <w:tc>
          <w:tcPr>
            <w:tcW w:w="1025" w:type="dxa"/>
          </w:tcPr>
          <w:p w14:paraId="773A8258" w14:textId="6DEDFAF0" w:rsidR="0038367A" w:rsidRDefault="00000000">
            <w:pPr>
              <w:pStyle w:val="JSTT-table-text"/>
              <w:keepNext/>
              <w:jc w:val="center"/>
            </w:pPr>
            <w:r>
              <w:rPr>
                <w:sz w:val="18"/>
              </w:rPr>
              <w:t>61 s</w:t>
            </w:r>
          </w:p>
        </w:tc>
        <w:tc>
          <w:tcPr>
            <w:tcW w:w="1504" w:type="dxa"/>
          </w:tcPr>
          <w:p w14:paraId="1AA75D36" w14:textId="7AEB0DC7" w:rsidR="0038367A" w:rsidRDefault="00000000">
            <w:pPr>
              <w:pStyle w:val="JSTT-table-text"/>
              <w:keepNext/>
            </w:pPr>
            <w:r>
              <w:rPr>
                <w:sz w:val="18"/>
              </w:rPr>
              <w:t>Slalom and sinusoidal steering under dry and low-friction conditions</w:t>
            </w:r>
          </w:p>
        </w:tc>
        <w:tc>
          <w:tcPr>
            <w:tcW w:w="1218" w:type="dxa"/>
          </w:tcPr>
          <w:p w14:paraId="21AFA22E" w14:textId="11A8DADA" w:rsidR="0038367A" w:rsidRDefault="00000000">
            <w:pPr>
              <w:pStyle w:val="JSTT-table-text"/>
              <w:keepNext/>
            </w:pPr>
            <w:r>
              <w:rPr>
                <w:sz w:val="18"/>
              </w:rPr>
              <w:t>RMS error, noise, reverse assist</w:t>
            </w:r>
          </w:p>
        </w:tc>
      </w:tr>
      <w:tr w:rsidR="0038367A" w14:paraId="12011BC8" w14:textId="77777777" w:rsidTr="00010AF3">
        <w:trPr>
          <w:cantSplit/>
          <w:jc w:val="center"/>
        </w:trPr>
        <w:tc>
          <w:tcPr>
            <w:tcW w:w="1025" w:type="dxa"/>
          </w:tcPr>
          <w:p w14:paraId="5AA34F29" w14:textId="2C60BC28" w:rsidR="0038367A" w:rsidRDefault="00000000">
            <w:pPr>
              <w:pStyle w:val="JSTT-table-text"/>
              <w:keepNext/>
              <w:jc w:val="center"/>
            </w:pPr>
            <w:r>
              <w:rPr>
                <w:sz w:val="18"/>
              </w:rPr>
              <w:t>RAMP</w:t>
            </w:r>
          </w:p>
        </w:tc>
        <w:tc>
          <w:tcPr>
            <w:tcW w:w="1025" w:type="dxa"/>
          </w:tcPr>
          <w:p w14:paraId="4620C630" w14:textId="77777777" w:rsidR="0038367A" w:rsidRDefault="00000000">
            <w:pPr>
              <w:pStyle w:val="JSTT-table-text"/>
              <w:keepNext/>
              <w:jc w:val="center"/>
            </w:pPr>
            <w:r>
              <w:rPr>
                <w:sz w:val="18"/>
              </w:rPr>
              <w:t>308.6 s</w:t>
            </w:r>
          </w:p>
        </w:tc>
        <w:tc>
          <w:tcPr>
            <w:tcW w:w="1504" w:type="dxa"/>
          </w:tcPr>
          <w:p w14:paraId="726007A9" w14:textId="00AF3C92" w:rsidR="0038367A" w:rsidRDefault="00000000">
            <w:pPr>
              <w:pStyle w:val="JSTT-table-text"/>
              <w:keepNext/>
            </w:pPr>
            <w:r>
              <w:rPr>
                <w:sz w:val="18"/>
              </w:rPr>
              <w:t>Vehicle-speed changes during steady cornering; μ = 0.8</w:t>
            </w:r>
          </w:p>
        </w:tc>
        <w:tc>
          <w:tcPr>
            <w:tcW w:w="1218" w:type="dxa"/>
          </w:tcPr>
          <w:p w14:paraId="6912D1A2" w14:textId="77777777" w:rsidR="0038367A" w:rsidRDefault="00000000">
            <w:pPr>
              <w:pStyle w:val="JSTT-table-text"/>
              <w:keepNext/>
            </w:pPr>
            <w:r>
              <w:rPr>
                <w:sz w:val="18"/>
              </w:rPr>
              <w:t>Signed relative error</w:t>
            </w:r>
          </w:p>
        </w:tc>
      </w:tr>
      <w:tr w:rsidR="0038367A" w14:paraId="38CAC048" w14:textId="77777777" w:rsidTr="00010AF3">
        <w:trPr>
          <w:cantSplit/>
          <w:jc w:val="center"/>
        </w:trPr>
        <w:tc>
          <w:tcPr>
            <w:tcW w:w="1025" w:type="dxa"/>
          </w:tcPr>
          <w:p w14:paraId="4F9378A9" w14:textId="77777777" w:rsidR="0038367A" w:rsidRDefault="00000000">
            <w:pPr>
              <w:pStyle w:val="JSTT-table-text"/>
              <w:jc w:val="center"/>
            </w:pPr>
            <w:r>
              <w:rPr>
                <w:sz w:val="18"/>
              </w:rPr>
              <w:t>EDGE</w:t>
            </w:r>
          </w:p>
        </w:tc>
        <w:tc>
          <w:tcPr>
            <w:tcW w:w="1025" w:type="dxa"/>
          </w:tcPr>
          <w:p w14:paraId="6788BD4A" w14:textId="77777777" w:rsidR="0038367A" w:rsidRDefault="00000000">
            <w:pPr>
              <w:pStyle w:val="JSTT-table-text"/>
              <w:jc w:val="center"/>
            </w:pPr>
            <w:r>
              <w:rPr>
                <w:sz w:val="18"/>
              </w:rPr>
              <w:t>87 s</w:t>
            </w:r>
          </w:p>
        </w:tc>
        <w:tc>
          <w:tcPr>
            <w:tcW w:w="1504" w:type="dxa"/>
          </w:tcPr>
          <w:p w14:paraId="03D2AE2E" w14:textId="77777777" w:rsidR="0038367A" w:rsidRDefault="00000000">
            <w:pPr>
              <w:pStyle w:val="JSTT-table-text"/>
            </w:pPr>
            <w:r>
              <w:rPr>
                <w:sz w:val="18"/>
              </w:rPr>
              <w:t>High lateral acceleration of 0.35–0.4 g and sinusoidal steering</w:t>
            </w:r>
          </w:p>
        </w:tc>
        <w:tc>
          <w:tcPr>
            <w:tcW w:w="1218" w:type="dxa"/>
          </w:tcPr>
          <w:p w14:paraId="4470DC93" w14:textId="77777777" w:rsidR="0038367A" w:rsidRDefault="00000000">
            <w:pPr>
              <w:pStyle w:val="JSTT-table-text"/>
            </w:pPr>
            <w:r>
              <w:rPr>
                <w:sz w:val="18"/>
              </w:rPr>
              <w:t>Tracking near operating limits</w:t>
            </w:r>
          </w:p>
        </w:tc>
      </w:tr>
    </w:tbl>
    <w:p w14:paraId="553F4B91" w14:textId="77777777" w:rsidR="0038367A" w:rsidRDefault="0038367A">
      <w:pPr>
        <w:pStyle w:val="10JSTT-Text"/>
        <w:spacing w:before="0"/>
      </w:pPr>
    </w:p>
    <w:p w14:paraId="7842E977" w14:textId="676E6523" w:rsidR="0038367A" w:rsidRDefault="00000000">
      <w:pPr>
        <w:pStyle w:val="10JSTT-Text"/>
        <w:ind w:firstLine="0"/>
      </w:pPr>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3A037ABC" w14:textId="77777777" w:rsidR="0038367A" w:rsidRDefault="00000000">
      <w:pPr>
        <w:pStyle w:val="10JSTT-Text"/>
      </w:pPr>
      <w:r>
        <w:t xml:space="preserve">Reverse-assist percentage is defined as the number of evaluated samples for which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negative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is at least 0.5 N·m, divided by the total number of evaluated samples.</w:t>
      </w:r>
    </w:p>
    <w:p w14:paraId="54C0B80C" w14:textId="77777777" w:rsidR="0038367A" w:rsidRDefault="00000000">
      <w:pPr>
        <w:pStyle w:val="10JSTT-Text"/>
      </w:pPr>
      <w:r>
        <w:t>All three controllers are evaluated using identical steering inputs, speed profiles, friction conditions, and sensor-noise sequences. Their comparative results are presented in Section 5.</w:t>
      </w:r>
    </w:p>
    <w:p w14:paraId="00619714" w14:textId="77777777" w:rsidR="0038367A" w:rsidRDefault="00000000">
      <w:pPr>
        <w:pStyle w:val="4JSST-1storder-head"/>
      </w:pPr>
      <w:r>
        <w:t>Results and Discussion</w:t>
      </w:r>
    </w:p>
    <w:p w14:paraId="3AED9143" w14:textId="77777777" w:rsidR="0038367A" w:rsidRDefault="00000000">
      <w:pPr>
        <w:pStyle w:val="41JSTT-2ndorder-head"/>
      </w:pPr>
      <w:r>
        <w:t>Calibration Performance and Tracking–Noise Trade-off</w:t>
      </w:r>
    </w:p>
    <w:p w14:paraId="46EA9D9E" w14:textId="77777777" w:rsidR="0038367A" w:rsidRDefault="00000000">
      <w:pPr>
        <w:pStyle w:val="10JSTT-Text"/>
      </w:pPr>
      <w: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 4 shows the tracking metric R against the high-frequency assist-torque metric S for the evaluated designs and their admissible Pareto fronts.</w:t>
      </w:r>
    </w:p>
    <w:p w14:paraId="23636E2B" w14:textId="007A7E17" w:rsidR="0038367A" w:rsidRDefault="00000000">
      <w:pPr>
        <w:pStyle w:val="10JSTT-Text"/>
      </w:pPr>
      <w:r>
        <w:t xml:space="preserve">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w:t>
      </w:r>
      <w:r w:rsidR="008E60BB">
        <w:rPr>
          <w:noProof/>
        </w:rPr>
        <mc:AlternateContent>
          <mc:Choice Requires="wpg">
            <w:drawing>
              <wp:anchor distT="0" distB="0" distL="114300" distR="114300" simplePos="0" relativeHeight="251665408" behindDoc="0" locked="0" layoutInCell="1" allowOverlap="1" wp14:anchorId="31692D50" wp14:editId="70471574">
                <wp:simplePos x="0" y="0"/>
                <wp:positionH relativeFrom="column">
                  <wp:posOffset>16510</wp:posOffset>
                </wp:positionH>
                <wp:positionV relativeFrom="paragraph">
                  <wp:posOffset>212</wp:posOffset>
                </wp:positionV>
                <wp:extent cx="6285230" cy="3060277"/>
                <wp:effectExtent l="0" t="0" r="1270" b="0"/>
                <wp:wrapTopAndBottom/>
                <wp:docPr id="1195004809" name="Group 13"/>
                <wp:cNvGraphicFramePr/>
                <a:graphic xmlns:a="http://schemas.openxmlformats.org/drawingml/2006/main">
                  <a:graphicData uri="http://schemas.microsoft.com/office/word/2010/wordprocessingGroup">
                    <wpg:wgp>
                      <wpg:cNvGrpSpPr/>
                      <wpg:grpSpPr>
                        <a:xfrm>
                          <a:off x="0" y="0"/>
                          <a:ext cx="6285230" cy="3060277"/>
                          <a:chOff x="0" y="0"/>
                          <a:chExt cx="6285230" cy="3060277"/>
                        </a:xfrm>
                      </wpg:grpSpPr>
                      <pic:pic xmlns:pic="http://schemas.openxmlformats.org/drawingml/2006/picture">
                        <pic:nvPicPr>
                          <pic:cNvPr id="1780118128" name="Picture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85230" cy="2573655"/>
                          </a:xfrm>
                          <a:prstGeom prst="rect">
                            <a:avLst/>
                          </a:prstGeom>
                        </pic:spPr>
                      </pic:pic>
                      <wps:wsp>
                        <wps:cNvPr id="386138929" name="Text Box 2"/>
                        <wps:cNvSpPr txBox="1">
                          <a:spLocks noChangeArrowheads="1"/>
                        </wps:cNvSpPr>
                        <wps:spPr bwMode="auto">
                          <a:xfrm>
                            <a:off x="0" y="2573867"/>
                            <a:ext cx="6284595" cy="486410"/>
                          </a:xfrm>
                          <a:prstGeom prst="rect">
                            <a:avLst/>
                          </a:prstGeom>
                          <a:noFill/>
                          <a:ln w="9525">
                            <a:noFill/>
                            <a:miter lim="800000"/>
                            <a:headEnd/>
                            <a:tailEnd/>
                          </a:ln>
                        </wps:spPr>
                        <wps:txbx>
                          <w:txbxContent>
                            <w:p w14:paraId="0139BF66" w14:textId="0379B884" w:rsidR="00265E91" w:rsidRPr="00265E91" w:rsidRDefault="00265E91" w:rsidP="00265E91">
                              <w:pPr>
                                <w:pStyle w:val="JSTT-figure-caption"/>
                                <w:rPr>
                                  <w:bCs/>
                                  <w:i/>
                                  <w:iCs/>
                                </w:rPr>
                              </w:pPr>
                              <w:r w:rsidRPr="00265E91">
                                <w:rPr>
                                  <w:bCs/>
                                  <w:i/>
                                  <w:iCs/>
                                  <w:sz w:val="18"/>
                                </w:rPr>
                                <w:t>Fig. 4. Tracking–noise trade-off on CALIB: (a) assist map, (b) PI, (c) PID.</w:t>
                              </w:r>
                            </w:p>
                          </w:txbxContent>
                        </wps:txbx>
                        <wps:bodyPr rot="0" vert="horz" wrap="square" lIns="91440" tIns="45720" rIns="91440" bIns="45720" anchor="t" anchorCtr="0">
                          <a:spAutoFit/>
                        </wps:bodyPr>
                      </wps:wsp>
                    </wpg:wgp>
                  </a:graphicData>
                </a:graphic>
              </wp:anchor>
            </w:drawing>
          </mc:Choice>
          <mc:Fallback>
            <w:pict>
              <v:group w14:anchorId="31692D50" id="Group 13" o:spid="_x0000_s1035" style="position:absolute;left:0;text-align:left;margin-left:1.3pt;margin-top:0;width:494.9pt;height:240.95pt;z-index:251665408" coordsize="62852,30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">
                <v:shape id="Picture 12" o:spid="_x0000_s1036" type="#_x0000_t75" style="position:absolute;width:62852;height:25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">
                  <v:imagedata r:id="rId16" o:title=""/>
                </v:shape>
                <v:shape id="Text Box 2" o:spid="_x0000_s1037" type="#_x0000_t202" style="position:absolute;top:25738;width:62845;height:4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" filled="f" stroked="f">
                  <v:textbox style="mso-fit-shape-to-text:t">
                    <w:txbxContent>
                      <w:p w14:paraId="0139BF66" w14:textId="0379B884" w:rsidR="00265E91" w:rsidRPr="00265E91" w:rsidRDefault="00265E91" w:rsidP="00265E91">
                        <w:pPr>
                          <w:pStyle w:val="JSTT-figure-caption"/>
                          <w:rPr>
                            <w:bCs/>
                            <w:i/>
                            <w:iCs/>
                          </w:rPr>
                        </w:pPr>
                        <w:r w:rsidRPr="00265E91">
                          <w:rPr>
                            <w:bCs/>
                            <w:i/>
                            <w:iCs/>
                            <w:sz w:val="18"/>
                          </w:rPr>
                          <w:t>Fig. 4. Tracking–noise trade-off on CALIB: (a) assist map, (b) PI, (c) PID.</w:t>
                        </w:r>
                      </w:p>
                    </w:txbxContent>
                  </v:textbox>
                </v:shape>
                <w10:wrap type="topAndBottom"/>
              </v:group>
            </w:pict>
          </mc:Fallback>
        </mc:AlternateContent>
      </w:r>
      <w:r>
        <w:t>The reported perturbation ratios describe changes in R and should not be interpreted as classical gain or phase margins.</w:t>
      </w:r>
    </w:p>
    <w:p w14:paraId="38862596" w14:textId="77777777" w:rsidR="0038367A" w:rsidRDefault="00000000">
      <w:pPr>
        <w:pStyle w:val="JSTT-table-caption"/>
        <w:keepNext/>
      </w:pPr>
      <w:r>
        <w:rPr>
          <w:b/>
          <w:sz w:val="18"/>
        </w:rPr>
        <w:t>Table 6. Calibration performance of the selected controllers.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933"/>
        <w:gridCol w:w="592"/>
        <w:gridCol w:w="608"/>
        <w:gridCol w:w="508"/>
        <w:gridCol w:w="922"/>
        <w:gridCol w:w="570"/>
        <w:gridCol w:w="639"/>
      </w:tblGrid>
      <w:tr w:rsidR="0038367A" w14:paraId="66BD92D7" w14:textId="77777777">
        <w:trPr>
          <w:cantSplit/>
          <w:jc w:val="center"/>
        </w:trPr>
        <w:tc>
          <w:tcPr>
            <w:tcW w:w="879" w:type="dxa"/>
            <w:tcBorders>
              <w:bottom w:val="single" w:sz="4" w:space="0" w:color="auto"/>
            </w:tcBorders>
          </w:tcPr>
          <w:p w14:paraId="0D5CCDA7" w14:textId="77777777" w:rsidR="0038367A" w:rsidRDefault="00000000">
            <w:pPr>
              <w:pStyle w:val="JSTT-table-col-head"/>
              <w:keepNext/>
              <w:jc w:val="center"/>
            </w:pPr>
            <w:r>
              <w:rPr>
                <w:b/>
                <w:sz w:val="15"/>
              </w:rPr>
              <w:t>Controller</w:t>
            </w:r>
          </w:p>
        </w:tc>
        <w:tc>
          <w:tcPr>
            <w:tcW w:w="496" w:type="dxa"/>
            <w:tcBorders>
              <w:bottom w:val="single" w:sz="4" w:space="0" w:color="auto"/>
            </w:tcBorders>
          </w:tcPr>
          <w:p w14:paraId="3C4A3132" w14:textId="77777777" w:rsidR="0038367A" w:rsidRDefault="00000000">
            <w:pPr>
              <w:pStyle w:val="JSTT-table-col-head"/>
              <w:keepNext/>
              <w:jc w:val="center"/>
            </w:pPr>
            <w:r>
              <w:rPr>
                <w:b/>
                <w:sz w:val="15"/>
              </w:rPr>
              <w:t>R (%)</w:t>
            </w:r>
          </w:p>
        </w:tc>
        <w:tc>
          <w:tcPr>
            <w:tcW w:w="536" w:type="dxa"/>
            <w:tcBorders>
              <w:bottom w:val="single" w:sz="4" w:space="0" w:color="auto"/>
            </w:tcBorders>
          </w:tcPr>
          <w:p w14:paraId="054E277B" w14:textId="77777777" w:rsidR="0038367A" w:rsidRDefault="00000000">
            <w:pPr>
              <w:pStyle w:val="JSTT-table-col-head"/>
              <w:keepNext/>
              <w:jc w:val="center"/>
            </w:pPr>
            <w:r>
              <w:rPr>
                <w:b/>
                <w:sz w:val="15"/>
              </w:rPr>
              <w:t>S (N·m)</w:t>
            </w:r>
          </w:p>
        </w:tc>
        <w:tc>
          <w:tcPr>
            <w:tcW w:w="479" w:type="dxa"/>
            <w:tcBorders>
              <w:bottom w:val="single" w:sz="4" w:space="0" w:color="auto"/>
            </w:tcBorders>
          </w:tcPr>
          <w:p w14:paraId="224D44C5" w14:textId="77777777" w:rsidR="0038367A" w:rsidRDefault="00000000">
            <w:pPr>
              <w:pStyle w:val="JSTT-table-col-head"/>
              <w:keepNext/>
              <w:jc w:val="center"/>
            </w:pPr>
            <w:r>
              <w:rPr>
                <w:b/>
                <w:sz w:val="15"/>
              </w:rPr>
              <w:t>J = R·S</w:t>
            </w:r>
          </w:p>
        </w:tc>
        <w:tc>
          <w:tcPr>
            <w:tcW w:w="985" w:type="dxa"/>
            <w:tcBorders>
              <w:bottom w:val="single" w:sz="4" w:space="0" w:color="auto"/>
            </w:tcBorders>
          </w:tcPr>
          <w:p w14:paraId="0953FE0E" w14:textId="77777777" w:rsidR="0038367A" w:rsidRDefault="00000000">
            <w:pPr>
              <w:pStyle w:val="JSTT-table-col-head"/>
              <w:keepNext/>
              <w:jc w:val="center"/>
            </w:pPr>
            <w:r>
              <w:rPr>
                <w:b/>
                <w:sz w:val="15"/>
              </w:rPr>
              <w:t>Maximum steady error (%)</w:t>
            </w:r>
          </w:p>
        </w:tc>
        <w:tc>
          <w:tcPr>
            <w:tcW w:w="654" w:type="dxa"/>
            <w:tcBorders>
              <w:bottom w:val="single" w:sz="4" w:space="0" w:color="auto"/>
            </w:tcBorders>
          </w:tcPr>
          <w:p w14:paraId="7646134F" w14:textId="77777777" w:rsidR="0038367A" w:rsidRDefault="00000000">
            <w:pPr>
              <w:pStyle w:val="JSTT-table-col-head"/>
              <w:keepNext/>
              <w:jc w:val="center"/>
            </w:pPr>
            <w:r>
              <w:rPr>
                <w:b/>
                <w:sz w:val="15"/>
              </w:rPr>
              <w:t>Gain ×2 ratio</w:t>
            </w:r>
          </w:p>
        </w:tc>
        <w:tc>
          <w:tcPr>
            <w:tcW w:w="733" w:type="dxa"/>
            <w:tcBorders>
              <w:bottom w:val="single" w:sz="4" w:space="0" w:color="auto"/>
            </w:tcBorders>
          </w:tcPr>
          <w:p w14:paraId="795FAEB0" w14:textId="77777777" w:rsidR="0038367A" w:rsidRDefault="00000000">
            <w:pPr>
              <w:pStyle w:val="JSTT-table-col-head"/>
              <w:keepNext/>
              <w:jc w:val="center"/>
            </w:pPr>
            <w:r>
              <w:rPr>
                <w:b/>
                <w:sz w:val="15"/>
              </w:rPr>
              <w:t>Delay +1 ms ratio</w:t>
            </w:r>
          </w:p>
        </w:tc>
      </w:tr>
      <w:tr w:rsidR="0038367A" w14:paraId="2B967EA0" w14:textId="77777777">
        <w:trPr>
          <w:cantSplit/>
          <w:jc w:val="center"/>
        </w:trPr>
        <w:tc>
          <w:tcPr>
            <w:tcW w:w="879" w:type="dxa"/>
          </w:tcPr>
          <w:p w14:paraId="11B73A85" w14:textId="77777777" w:rsidR="0038367A" w:rsidRDefault="00000000">
            <w:pPr>
              <w:pStyle w:val="JSTT-table-text"/>
              <w:keepNext/>
              <w:jc w:val="center"/>
            </w:pPr>
            <w:r>
              <w:rPr>
                <w:sz w:val="15"/>
              </w:rPr>
              <w:t>Assist map</w:t>
            </w:r>
          </w:p>
        </w:tc>
        <w:tc>
          <w:tcPr>
            <w:tcW w:w="496" w:type="dxa"/>
          </w:tcPr>
          <w:p w14:paraId="3D4CAFD2" w14:textId="77777777" w:rsidR="0038367A" w:rsidRDefault="00000000">
            <w:pPr>
              <w:pStyle w:val="JSTT-table-text"/>
              <w:keepNext/>
              <w:jc w:val="center"/>
            </w:pPr>
            <w:r>
              <w:rPr>
                <w:sz w:val="15"/>
              </w:rPr>
              <w:t>27.05</w:t>
            </w:r>
          </w:p>
        </w:tc>
        <w:tc>
          <w:tcPr>
            <w:tcW w:w="536" w:type="dxa"/>
          </w:tcPr>
          <w:p w14:paraId="4201EB46" w14:textId="77777777" w:rsidR="0038367A" w:rsidRDefault="00000000">
            <w:pPr>
              <w:pStyle w:val="JSTT-table-text"/>
              <w:keepNext/>
              <w:jc w:val="center"/>
            </w:pPr>
            <w:r>
              <w:rPr>
                <w:sz w:val="15"/>
              </w:rPr>
              <w:t>0.249</w:t>
            </w:r>
          </w:p>
        </w:tc>
        <w:tc>
          <w:tcPr>
            <w:tcW w:w="479" w:type="dxa"/>
          </w:tcPr>
          <w:p w14:paraId="5EABAA0E" w14:textId="77777777" w:rsidR="0038367A" w:rsidRDefault="00000000">
            <w:pPr>
              <w:pStyle w:val="JSTT-table-text"/>
              <w:keepNext/>
              <w:jc w:val="center"/>
            </w:pPr>
            <w:r>
              <w:rPr>
                <w:sz w:val="15"/>
              </w:rPr>
              <w:t>6.74</w:t>
            </w:r>
          </w:p>
        </w:tc>
        <w:tc>
          <w:tcPr>
            <w:tcW w:w="985" w:type="dxa"/>
          </w:tcPr>
          <w:p w14:paraId="7AA7BBD1" w14:textId="77777777" w:rsidR="0038367A" w:rsidRDefault="00000000">
            <w:pPr>
              <w:pStyle w:val="JSTT-table-text"/>
              <w:keepNext/>
              <w:jc w:val="center"/>
            </w:pPr>
            <w:r>
              <w:rPr>
                <w:sz w:val="15"/>
              </w:rPr>
              <w:t>3.17</w:t>
            </w:r>
          </w:p>
        </w:tc>
        <w:tc>
          <w:tcPr>
            <w:tcW w:w="654" w:type="dxa"/>
          </w:tcPr>
          <w:p w14:paraId="0FDD2DE0" w14:textId="77777777" w:rsidR="0038367A" w:rsidRDefault="00000000">
            <w:pPr>
              <w:pStyle w:val="JSTT-table-text"/>
              <w:keepNext/>
              <w:jc w:val="center"/>
            </w:pPr>
            <w:r>
              <w:rPr>
                <w:sz w:val="15"/>
              </w:rPr>
              <w:t>0.78</w:t>
            </w:r>
          </w:p>
        </w:tc>
        <w:tc>
          <w:tcPr>
            <w:tcW w:w="733" w:type="dxa"/>
          </w:tcPr>
          <w:p w14:paraId="3335A20C" w14:textId="77777777" w:rsidR="0038367A" w:rsidRDefault="00000000">
            <w:pPr>
              <w:pStyle w:val="JSTT-table-text"/>
              <w:keepNext/>
              <w:jc w:val="center"/>
            </w:pPr>
            <w:r>
              <w:rPr>
                <w:sz w:val="15"/>
              </w:rPr>
              <w:t>1.00</w:t>
            </w:r>
          </w:p>
        </w:tc>
      </w:tr>
      <w:tr w:rsidR="0038367A" w14:paraId="12F892BF" w14:textId="77777777">
        <w:trPr>
          <w:cantSplit/>
          <w:jc w:val="center"/>
        </w:trPr>
        <w:tc>
          <w:tcPr>
            <w:tcW w:w="879" w:type="dxa"/>
          </w:tcPr>
          <w:p w14:paraId="478498EA" w14:textId="77777777" w:rsidR="0038367A" w:rsidRDefault="00000000">
            <w:pPr>
              <w:pStyle w:val="JSTT-table-text"/>
              <w:keepNext/>
              <w:jc w:val="center"/>
            </w:pPr>
            <w:r>
              <w:rPr>
                <w:sz w:val="15"/>
              </w:rPr>
              <w:t>PI</w:t>
            </w:r>
          </w:p>
        </w:tc>
        <w:tc>
          <w:tcPr>
            <w:tcW w:w="496" w:type="dxa"/>
          </w:tcPr>
          <w:p w14:paraId="44EB2C37" w14:textId="77777777" w:rsidR="0038367A" w:rsidRDefault="00000000">
            <w:pPr>
              <w:pStyle w:val="JSTT-table-text"/>
              <w:keepNext/>
              <w:jc w:val="center"/>
            </w:pPr>
            <w:r>
              <w:rPr>
                <w:sz w:val="15"/>
              </w:rPr>
              <w:t>18.00</w:t>
            </w:r>
          </w:p>
        </w:tc>
        <w:tc>
          <w:tcPr>
            <w:tcW w:w="536" w:type="dxa"/>
          </w:tcPr>
          <w:p w14:paraId="0D0C0057" w14:textId="77777777" w:rsidR="0038367A" w:rsidRDefault="00000000">
            <w:pPr>
              <w:pStyle w:val="JSTT-table-text"/>
              <w:keepNext/>
              <w:jc w:val="center"/>
            </w:pPr>
            <w:r>
              <w:rPr>
                <w:sz w:val="15"/>
              </w:rPr>
              <w:t>0.293</w:t>
            </w:r>
          </w:p>
        </w:tc>
        <w:tc>
          <w:tcPr>
            <w:tcW w:w="479" w:type="dxa"/>
          </w:tcPr>
          <w:p w14:paraId="2075D296" w14:textId="77777777" w:rsidR="0038367A" w:rsidRDefault="00000000">
            <w:pPr>
              <w:pStyle w:val="JSTT-table-text"/>
              <w:keepNext/>
              <w:jc w:val="center"/>
            </w:pPr>
            <w:r>
              <w:rPr>
                <w:sz w:val="15"/>
              </w:rPr>
              <w:t>5.27</w:t>
            </w:r>
          </w:p>
        </w:tc>
        <w:tc>
          <w:tcPr>
            <w:tcW w:w="985" w:type="dxa"/>
          </w:tcPr>
          <w:p w14:paraId="631C9B2F" w14:textId="77777777" w:rsidR="0038367A" w:rsidRDefault="00000000">
            <w:pPr>
              <w:pStyle w:val="JSTT-table-text"/>
              <w:keepNext/>
              <w:jc w:val="center"/>
            </w:pPr>
            <w:r>
              <w:rPr>
                <w:sz w:val="15"/>
              </w:rPr>
              <w:t>3.78</w:t>
            </w:r>
          </w:p>
        </w:tc>
        <w:tc>
          <w:tcPr>
            <w:tcW w:w="654" w:type="dxa"/>
          </w:tcPr>
          <w:p w14:paraId="5B7A39FB" w14:textId="77777777" w:rsidR="0038367A" w:rsidRDefault="00000000">
            <w:pPr>
              <w:pStyle w:val="JSTT-table-text"/>
              <w:keepNext/>
              <w:jc w:val="center"/>
            </w:pPr>
            <w:r>
              <w:rPr>
                <w:sz w:val="15"/>
              </w:rPr>
              <w:t>0.58</w:t>
            </w:r>
          </w:p>
        </w:tc>
        <w:tc>
          <w:tcPr>
            <w:tcW w:w="733" w:type="dxa"/>
          </w:tcPr>
          <w:p w14:paraId="7B0F3F33" w14:textId="77777777" w:rsidR="0038367A" w:rsidRDefault="00000000">
            <w:pPr>
              <w:pStyle w:val="JSTT-table-text"/>
              <w:keepNext/>
              <w:jc w:val="center"/>
            </w:pPr>
            <w:r>
              <w:rPr>
                <w:sz w:val="15"/>
              </w:rPr>
              <w:t>1.02</w:t>
            </w:r>
          </w:p>
        </w:tc>
      </w:tr>
      <w:tr w:rsidR="0038367A" w14:paraId="7DF90E86" w14:textId="77777777">
        <w:trPr>
          <w:cantSplit/>
          <w:jc w:val="center"/>
        </w:trPr>
        <w:tc>
          <w:tcPr>
            <w:tcW w:w="879" w:type="dxa"/>
          </w:tcPr>
          <w:p w14:paraId="65226FBE" w14:textId="77777777" w:rsidR="0038367A" w:rsidRDefault="00000000">
            <w:pPr>
              <w:pStyle w:val="JSTT-table-text"/>
              <w:jc w:val="center"/>
            </w:pPr>
            <w:r>
              <w:rPr>
                <w:sz w:val="15"/>
              </w:rPr>
              <w:t>PID</w:t>
            </w:r>
          </w:p>
        </w:tc>
        <w:tc>
          <w:tcPr>
            <w:tcW w:w="496" w:type="dxa"/>
          </w:tcPr>
          <w:p w14:paraId="7525BB5D" w14:textId="77777777" w:rsidR="0038367A" w:rsidRDefault="00000000">
            <w:pPr>
              <w:pStyle w:val="JSTT-table-text"/>
              <w:jc w:val="center"/>
            </w:pPr>
            <w:r>
              <w:rPr>
                <w:sz w:val="15"/>
              </w:rPr>
              <w:t>11.59</w:t>
            </w:r>
          </w:p>
        </w:tc>
        <w:tc>
          <w:tcPr>
            <w:tcW w:w="536" w:type="dxa"/>
          </w:tcPr>
          <w:p w14:paraId="4391DBD7" w14:textId="77777777" w:rsidR="0038367A" w:rsidRDefault="00000000">
            <w:pPr>
              <w:pStyle w:val="JSTT-table-text"/>
              <w:jc w:val="center"/>
            </w:pPr>
            <w:r>
              <w:rPr>
                <w:sz w:val="15"/>
              </w:rPr>
              <w:t>0.312</w:t>
            </w:r>
          </w:p>
        </w:tc>
        <w:tc>
          <w:tcPr>
            <w:tcW w:w="479" w:type="dxa"/>
          </w:tcPr>
          <w:p w14:paraId="4DABA717" w14:textId="77777777" w:rsidR="0038367A" w:rsidRDefault="00000000">
            <w:pPr>
              <w:pStyle w:val="JSTT-table-text"/>
              <w:jc w:val="center"/>
            </w:pPr>
            <w:r>
              <w:rPr>
                <w:sz w:val="15"/>
              </w:rPr>
              <w:t>3.61</w:t>
            </w:r>
          </w:p>
        </w:tc>
        <w:tc>
          <w:tcPr>
            <w:tcW w:w="985" w:type="dxa"/>
          </w:tcPr>
          <w:p w14:paraId="4D35EAFB" w14:textId="77777777" w:rsidR="0038367A" w:rsidRDefault="00000000">
            <w:pPr>
              <w:pStyle w:val="JSTT-table-text"/>
              <w:jc w:val="center"/>
            </w:pPr>
            <w:r>
              <w:rPr>
                <w:sz w:val="15"/>
              </w:rPr>
              <w:t>2.33</w:t>
            </w:r>
          </w:p>
        </w:tc>
        <w:tc>
          <w:tcPr>
            <w:tcW w:w="654" w:type="dxa"/>
          </w:tcPr>
          <w:p w14:paraId="28847FEB" w14:textId="77777777" w:rsidR="0038367A" w:rsidRDefault="00000000">
            <w:pPr>
              <w:pStyle w:val="JSTT-table-text"/>
              <w:jc w:val="center"/>
            </w:pPr>
            <w:r>
              <w:rPr>
                <w:sz w:val="15"/>
              </w:rPr>
              <w:t>0.40</w:t>
            </w:r>
          </w:p>
        </w:tc>
        <w:tc>
          <w:tcPr>
            <w:tcW w:w="733" w:type="dxa"/>
          </w:tcPr>
          <w:p w14:paraId="7E2C20F3" w14:textId="77777777" w:rsidR="0038367A" w:rsidRDefault="00000000">
            <w:pPr>
              <w:pStyle w:val="JSTT-table-text"/>
              <w:jc w:val="center"/>
            </w:pPr>
            <w:r>
              <w:rPr>
                <w:sz w:val="15"/>
              </w:rPr>
              <w:t>1.01</w:t>
            </w:r>
          </w:p>
        </w:tc>
      </w:tr>
    </w:tbl>
    <w:p w14:paraId="56AF1B72" w14:textId="77777777" w:rsidR="0038367A" w:rsidRDefault="0038367A">
      <w:pPr>
        <w:pStyle w:val="10JSTT-Text"/>
        <w:spacing w:before="0"/>
      </w:pPr>
    </w:p>
    <w:p w14:paraId="16BCCC7E" w14:textId="77777777" w:rsidR="0038367A" w:rsidRDefault="00000000">
      <w:pPr>
        <w:pStyle w:val="10JSTT-Text"/>
      </w:pPr>
      <w:r>
        <w:t>The cost J is used solely to select a representative tracking–high-frequency-torque compromise within each controller family; it is not intended as a validated measure of steering feel.</w:t>
      </w:r>
    </w:p>
    <w:p w14:paraId="63FDBCB6" w14:textId="77777777" w:rsidR="0038367A" w:rsidRDefault="00000000">
      <w:pPr>
        <w:pStyle w:val="41JSTT-2ndorder-head"/>
      </w:pPr>
      <w:r>
        <w:t>Steering Torque Tracking under Dry-Road Conditions</w:t>
      </w:r>
    </w:p>
    <w:p w14:paraId="183D8223" w14:textId="77777777" w:rsidR="0038367A" w:rsidRDefault="00000000">
      <w:pPr>
        <w:pStyle w:val="10JSTT-Text"/>
      </w:pPr>
      <w:r>
        <w:t>The DRY scenario evaluates tracking performance under the calibration road condition across a wider set of steady-cornering operating points. Fig. 5 compares the steering torque response of the assist map, PI, and PID controllers.</w:t>
      </w:r>
    </w:p>
    <w:p w14:paraId="12E37B68" w14:textId="77777777" w:rsidR="0038367A" w:rsidRDefault="00000000">
      <w:pPr>
        <w:pStyle w:val="10JSTT-Text"/>
      </w:pPr>
      <w: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14:paraId="3C0209F1" w14:textId="77777777" w:rsidR="0038367A" w:rsidRDefault="00000000">
      <w:pPr>
        <w:pStyle w:val="10JSTT-Text"/>
      </w:pPr>
      <w:r>
        <w:t>Across the DRY evaluation windows, the maximum absolute steady-state errors are 2.24% for PI and 1.77% for PID (standard deviations 0.41% and 0.39%). The difference between the two feedback controllers is within these standard deviations. The feedback controllers therefore maintain smaller worst-case errors across the evaluated operating points.</w:t>
      </w:r>
    </w:p>
    <w:p w14:paraId="35442F21" w14:textId="77777777" w:rsidR="0038367A" w:rsidRDefault="00000000">
      <w:pPr>
        <w:pStyle w:val="41JSTT-2ndorder-head"/>
      </w:pPr>
      <w:r>
        <w:t>Torque Tracking under Varying Road Friction</w:t>
      </w:r>
    </w:p>
    <w:p w14:paraId="6CE0C5F1" w14:textId="77777777" w:rsidR="00167A34" w:rsidRDefault="00000000">
      <w:pPr>
        <w:pStyle w:val="10JSTT-Text"/>
      </w:pPr>
      <w:r>
        <w:t>The main objective of the proposed framework is assessed using the SLIP scenario. Fig. 6 compares the responses of the three controllers during low-friction disturbances and friction transitions.</w:t>
      </w:r>
      <w:r w:rsidR="00652EC0">
        <w:t xml:space="preserve"> </w:t>
      </w:r>
      <w:r>
        <w:t>In the SLIP scenario, road friction decreases from μ = 0.8 to 0.3 during a cornering maneuver at 100 km/h with a target lateral acceleration of 0.3 g. After the transition, the assist map retains a steady relative tracking error of −4.07%, compared with −0.08% for PI and −0.06% for PID (standard deviation 0.07% and</w:t>
      </w:r>
    </w:p>
    <w:p w14:paraId="2D98B6A4" w14:textId="410EC231" w:rsidR="00167A34" w:rsidRDefault="000659CA">
      <w:pPr>
        <w:widowControl/>
        <w:spacing w:line="240" w:lineRule="auto"/>
        <w:rPr>
          <w:szCs w:val="24"/>
          <w:lang w:val="en-US"/>
        </w:rPr>
      </w:pPr>
      <w:r>
        <w:rPr>
          <w:noProof/>
        </w:rPr>
        <mc:AlternateContent>
          <mc:Choice Requires="wpg">
            <w:drawing>
              <wp:anchor distT="0" distB="0" distL="114300" distR="114300" simplePos="0" relativeHeight="251668480" behindDoc="0" locked="0" layoutInCell="1" allowOverlap="1" wp14:anchorId="6AA72720" wp14:editId="43B86775">
                <wp:simplePos x="0" y="0"/>
                <wp:positionH relativeFrom="column">
                  <wp:posOffset>301625</wp:posOffset>
                </wp:positionH>
                <wp:positionV relativeFrom="paragraph">
                  <wp:posOffset>4488815</wp:posOffset>
                </wp:positionV>
                <wp:extent cx="5592445" cy="4425315"/>
                <wp:effectExtent l="0" t="0" r="8255" b="0"/>
                <wp:wrapTopAndBottom/>
                <wp:docPr id="857152770" name="Group 16"/>
                <wp:cNvGraphicFramePr/>
                <a:graphic xmlns:a="http://schemas.openxmlformats.org/drawingml/2006/main">
                  <a:graphicData uri="http://schemas.microsoft.com/office/word/2010/wordprocessingGroup">
                    <wpg:wgp>
                      <wpg:cNvGrpSpPr/>
                      <wpg:grpSpPr>
                        <a:xfrm>
                          <a:off x="0" y="0"/>
                          <a:ext cx="5592445" cy="4425315"/>
                          <a:chOff x="0" y="0"/>
                          <a:chExt cx="5592445" cy="4389999"/>
                        </a:xfrm>
                      </wpg:grpSpPr>
                      <pic:pic xmlns:pic="http://schemas.openxmlformats.org/drawingml/2006/picture">
                        <pic:nvPicPr>
                          <pic:cNvPr id="1421660178" name="Picture 1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92445" cy="4050030"/>
                          </a:xfrm>
                          <a:prstGeom prst="rect">
                            <a:avLst/>
                          </a:prstGeom>
                        </pic:spPr>
                      </pic:pic>
                      <wps:wsp>
                        <wps:cNvPr id="119219104" name="Text Box 2"/>
                        <wps:cNvSpPr txBox="1">
                          <a:spLocks noChangeArrowheads="1"/>
                        </wps:cNvSpPr>
                        <wps:spPr bwMode="auto">
                          <a:xfrm>
                            <a:off x="468923" y="3997569"/>
                            <a:ext cx="4828540" cy="392430"/>
                          </a:xfrm>
                          <a:prstGeom prst="rect">
                            <a:avLst/>
                          </a:prstGeom>
                          <a:noFill/>
                          <a:ln w="9525">
                            <a:noFill/>
                            <a:miter lim="800000"/>
                            <a:headEnd/>
                            <a:tailEnd/>
                          </a:ln>
                        </wps:spPr>
                        <wps:txbx>
                          <w:txbxContent>
                            <w:p w14:paraId="64BC7B61" w14:textId="77777777" w:rsidR="000659CA" w:rsidRPr="00F14179" w:rsidRDefault="000659CA" w:rsidP="000659CA">
                              <w:pPr>
                                <w:pStyle w:val="JSTT-figure-caption"/>
                                <w:rPr>
                                  <w:bCs/>
                                  <w:i/>
                                  <w:iCs/>
                                </w:rPr>
                              </w:pPr>
                              <w:r w:rsidRPr="00F14179">
                                <w:rPr>
                                  <w:bCs/>
                                  <w:i/>
                                  <w:iCs/>
                                  <w:sz w:val="18"/>
                                </w:rPr>
                                <w:t>Fig. 6. SLIP scenario: (a) assist map, (b) PI, (c) PID.</w:t>
                              </w:r>
                            </w:p>
                            <w:p w14:paraId="2DD634FF" w14:textId="77777777" w:rsidR="000659CA" w:rsidRPr="00F14179" w:rsidRDefault="000659CA" w:rsidP="000659CA">
                              <w:pPr>
                                <w:pStyle w:val="JSTT-figure-caption"/>
                                <w:rPr>
                                  <w:bCs/>
                                  <w:i/>
                                  <w:iCs/>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AA72720" id="Group 16" o:spid="_x0000_s1038" style="position:absolute;margin-left:23.75pt;margin-top:353.45pt;width:440.35pt;height:348.45pt;z-index:251668480;mso-width-relative:margin;mso-height-relative:margin" coordsize="55924,43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">
                <v:shape id="Picture 15" o:spid="_x0000_s1039" type="#_x0000_t75" style="position:absolute;width:55924;height:4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">
                  <v:imagedata r:id="rId18" o:title=""/>
                </v:shape>
                <v:shape id="Text Box 2" o:spid="_x0000_s1040" type="#_x0000_t202" style="position:absolute;left:4689;top:39975;width:48285;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" filled="f" stroked="f">
                  <v:textbox>
                    <w:txbxContent>
                      <w:p w14:paraId="64BC7B61" w14:textId="77777777" w:rsidR="000659CA" w:rsidRPr="00F14179" w:rsidRDefault="000659CA" w:rsidP="000659CA">
                        <w:pPr>
                          <w:pStyle w:val="JSTT-figure-caption"/>
                          <w:rPr>
                            <w:bCs/>
                            <w:i/>
                            <w:iCs/>
                          </w:rPr>
                        </w:pPr>
                        <w:r w:rsidRPr="00F14179">
                          <w:rPr>
                            <w:bCs/>
                            <w:i/>
                            <w:iCs/>
                            <w:sz w:val="18"/>
                          </w:rPr>
                          <w:t>Fig. 6. SLIP scenario: (a) assist map, (b) PI, (c) PID.</w:t>
                        </w:r>
                      </w:p>
                      <w:p w14:paraId="2DD634FF" w14:textId="77777777" w:rsidR="000659CA" w:rsidRPr="00F14179" w:rsidRDefault="000659CA" w:rsidP="000659CA">
                        <w:pPr>
                          <w:pStyle w:val="JSTT-figure-caption"/>
                          <w:rPr>
                            <w:bCs/>
                            <w:i/>
                            <w:iCs/>
                          </w:rPr>
                        </w:pPr>
                      </w:p>
                    </w:txbxContent>
                  </v:textbox>
                </v:shape>
                <w10:wrap type="topAndBottom"/>
              </v:group>
            </w:pict>
          </mc:Fallback>
        </mc:AlternateContent>
      </w:r>
      <w:r>
        <w:rPr>
          <w:noProof/>
        </w:rPr>
        <mc:AlternateContent>
          <mc:Choice Requires="wpg">
            <w:drawing>
              <wp:anchor distT="0" distB="0" distL="114300" distR="114300" simplePos="0" relativeHeight="251667456" behindDoc="0" locked="0" layoutInCell="1" allowOverlap="1" wp14:anchorId="7B5A439F" wp14:editId="720EFACC">
                <wp:simplePos x="0" y="0"/>
                <wp:positionH relativeFrom="column">
                  <wp:posOffset>304165</wp:posOffset>
                </wp:positionH>
                <wp:positionV relativeFrom="paragraph">
                  <wp:posOffset>342</wp:posOffset>
                </wp:positionV>
                <wp:extent cx="5592445" cy="4384187"/>
                <wp:effectExtent l="0" t="0" r="8255" b="0"/>
                <wp:wrapTopAndBottom/>
                <wp:docPr id="752341541" name="Group 17"/>
                <wp:cNvGraphicFramePr/>
                <a:graphic xmlns:a="http://schemas.openxmlformats.org/drawingml/2006/main">
                  <a:graphicData uri="http://schemas.microsoft.com/office/word/2010/wordprocessingGroup">
                    <wpg:wgp>
                      <wpg:cNvGrpSpPr/>
                      <wpg:grpSpPr>
                        <a:xfrm>
                          <a:off x="0" y="0"/>
                          <a:ext cx="5592445" cy="4384187"/>
                          <a:chOff x="0" y="0"/>
                          <a:chExt cx="5592445" cy="4384187"/>
                        </a:xfrm>
                      </wpg:grpSpPr>
                      <pic:pic xmlns:pic="http://schemas.openxmlformats.org/drawingml/2006/picture">
                        <pic:nvPicPr>
                          <pic:cNvPr id="1637664743" name="Picture 1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92445" cy="4048760"/>
                          </a:xfrm>
                          <a:prstGeom prst="rect">
                            <a:avLst/>
                          </a:prstGeom>
                        </pic:spPr>
                      </pic:pic>
                      <wps:wsp>
                        <wps:cNvPr id="1940938152" name="Text Box 2"/>
                        <wps:cNvSpPr txBox="1">
                          <a:spLocks noChangeArrowheads="1"/>
                        </wps:cNvSpPr>
                        <wps:spPr bwMode="auto">
                          <a:xfrm>
                            <a:off x="521677" y="3968262"/>
                            <a:ext cx="4828540" cy="415925"/>
                          </a:xfrm>
                          <a:prstGeom prst="rect">
                            <a:avLst/>
                          </a:prstGeom>
                          <a:noFill/>
                          <a:ln w="9525">
                            <a:noFill/>
                            <a:miter lim="800000"/>
                            <a:headEnd/>
                            <a:tailEnd/>
                          </a:ln>
                        </wps:spPr>
                        <wps:txbx>
                          <w:txbxContent>
                            <w:p w14:paraId="5707E3D6" w14:textId="77777777" w:rsidR="000659CA" w:rsidRPr="00F14179" w:rsidRDefault="000659CA" w:rsidP="000659CA">
                              <w:pPr>
                                <w:pStyle w:val="JSTT-figure-caption"/>
                                <w:rPr>
                                  <w:bCs/>
                                  <w:i/>
                                  <w:iCs/>
                                </w:rPr>
                              </w:pPr>
                              <w:r w:rsidRPr="00F14179">
                                <w:rPr>
                                  <w:bCs/>
                                  <w:i/>
                                  <w:iCs/>
                                  <w:sz w:val="18"/>
                                </w:rPr>
                                <w:t>Fig. 5. DRY scenario: (a) assist map, (b) PI, (c) PID.</w:t>
                              </w:r>
                            </w:p>
                          </w:txbxContent>
                        </wps:txbx>
                        <wps:bodyPr rot="0" vert="horz" wrap="square" lIns="91440" tIns="45720" rIns="91440" bIns="45720" anchor="t" anchorCtr="0">
                          <a:noAutofit/>
                        </wps:bodyPr>
                      </wps:wsp>
                    </wpg:wgp>
                  </a:graphicData>
                </a:graphic>
              </wp:anchor>
            </w:drawing>
          </mc:Choice>
          <mc:Fallback>
            <w:pict>
              <v:group w14:anchorId="7B5A439F" id="Group 17" o:spid="_x0000_s1041" style="position:absolute;margin-left:23.95pt;margin-top:.05pt;width:440.35pt;height:345.2pt;z-index:251667456" coordsize="55924,43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">
                <v:shape id="Picture 14" o:spid="_x0000_s1042" type="#_x0000_t75" style="position:absolute;width:55924;height:40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">
                  <v:imagedata r:id="rId20" o:title=""/>
                </v:shape>
                <v:shape id="Text Box 2" o:spid="_x0000_s1043" type="#_x0000_t202" style="position:absolute;left:5216;top:39682;width:48286;height:4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" filled="f" stroked="f">
                  <v:textbox>
                    <w:txbxContent>
                      <w:p w14:paraId="5707E3D6" w14:textId="77777777" w:rsidR="000659CA" w:rsidRPr="00F14179" w:rsidRDefault="000659CA" w:rsidP="000659CA">
                        <w:pPr>
                          <w:pStyle w:val="JSTT-figure-caption"/>
                          <w:rPr>
                            <w:bCs/>
                            <w:i/>
                            <w:iCs/>
                          </w:rPr>
                        </w:pPr>
                        <w:r w:rsidRPr="00F14179">
                          <w:rPr>
                            <w:bCs/>
                            <w:i/>
                            <w:iCs/>
                            <w:sz w:val="18"/>
                          </w:rPr>
                          <w:t>Fig. 5. DRY scenario: (a) assist map, (b) PI, (c) PID.</w:t>
                        </w:r>
                      </w:p>
                    </w:txbxContent>
                  </v:textbox>
                </v:shape>
                <w10:wrap type="topAndBottom"/>
              </v:group>
            </w:pict>
          </mc:Fallback>
        </mc:AlternateContent>
      </w:r>
      <w:r w:rsidR="00167A34">
        <w:br w:type="page"/>
      </w:r>
    </w:p>
    <w:p w14:paraId="1AA0F007" w14:textId="0616A3DB" w:rsidR="0038367A" w:rsidRDefault="00000000" w:rsidP="000659CA">
      <w:pPr>
        <w:pStyle w:val="10JSTT-Text"/>
      </w:pPr>
      <w:r>
        <w:t xml:space="preserve"> 0.08%). The two feedback controllers are therefore both close to zero and cannot be distinguished from each other. The negative map error indicates that the measured steering torque is below the reference.</w:t>
      </w:r>
    </w:p>
    <w:p w14:paraId="2B250B25" w14:textId="77777777" w:rsidR="0038367A" w:rsidRDefault="00000000">
      <w:pPr>
        <w:pStyle w:val="10JSTT-Text"/>
      </w:pPr>
      <w:r>
        <w:t>During the separate 0.4 s low-friction patch, the RMS tracking error is 2.30 N·m for the assist map, 0.85 N·m for PI, and 0.35 N·m for PID. In a friction-recovery event at 60 km/h and a target of 0.15 g, the corresponding steady relative errors are +1.01%, −0.15%, and −0.14%.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14:paraId="472952AC" w14:textId="77777777" w:rsidR="0038367A" w:rsidRDefault="00000000">
      <w:pPr>
        <w:pStyle w:val="41JSTT-2ndorder-head"/>
      </w:pPr>
      <w:r>
        <w:t>Dynamic Steering Performance and Practical Limitations</w:t>
      </w:r>
    </w:p>
    <w:p w14:paraId="17556E39" w14:textId="77777777" w:rsidR="0038367A" w:rsidRDefault="00000000">
      <w:pPr>
        <w:pStyle w:val="10JSTT-Text"/>
      </w:pPr>
      <w:r>
        <w:t>The remaining scenarios test continuous steering, changing vehicle speed, and operation at high lateral acceleration. Fig. 7 compares the tracking errors of the three controllers across DRY, RAMP, SLIP, WEAVE, and EDGE. Table 7 reports whole-case RMS tracking error, high-frequency assist-torque content, and reverse-assist percentage as mean ± standard deviation over the five noise realizations. Reverse assistance is defined here by the sign relationship between applied motor torque and measured steering torque. It does not, by itself, indicate closed-loop instability, actuator saturation, or a loss of steering control.</w:t>
      </w:r>
    </w:p>
    <w:p w14:paraId="43723D19" w14:textId="77777777" w:rsidR="0038367A" w:rsidRDefault="00000000">
      <w:pPr>
        <w:pStyle w:val="10JSTT-Text"/>
      </w:pPr>
      <w:r>
        <w:t>PID has the lowest whole-case RMS tracking error in all five scenarios. In WEAVE, for example, the RMS error decreases from 1.327 N·m for the assist map to 0.376 N·m for PI and 0.215 N·m for PID. The corresponding S values increase from 0.160 to 0.332 and 0.407 N·m. The tracking improvement is therefore accompanied by greater high-frequency assist-torque activity during continuous steering.</w:t>
      </w:r>
    </w:p>
    <w:p w14:paraId="1F6340A6" w14:textId="77777777" w:rsidR="0038367A" w:rsidRDefault="00000000">
      <w:pPr>
        <w:pStyle w:val="JSTT-table-caption"/>
        <w:keepNext/>
      </w:pPr>
      <w:r>
        <w:rPr>
          <w:b/>
          <w:sz w:val="18"/>
        </w:rPr>
        <w:t>Table 7. Whole-case performance of the investigated controllers (mean ± standard deviation over five noise realizations).</w:t>
      </w:r>
    </w:p>
    <w:tbl>
      <w:tblPr>
        <w:tblW w:w="0" w:type="auto"/>
        <w:jc w:val="center"/>
        <w:tblBorders>
          <w:top w:val="single" w:sz="8" w:space="0" w:color="auto"/>
          <w:left w:val="nil"/>
          <w:bottom w:val="single" w:sz="8" w:space="0" w:color="auto"/>
          <w:right w:val="nil"/>
          <w:insideH w:val="nil"/>
          <w:insideV w:val="nil"/>
        </w:tblBorders>
        <w:tblLook w:val="04A0" w:firstRow="1" w:lastRow="0" w:firstColumn="1" w:lastColumn="0" w:noHBand="0" w:noVBand="1"/>
      </w:tblPr>
      <w:tblGrid>
        <w:gridCol w:w="850"/>
        <w:gridCol w:w="933"/>
        <w:gridCol w:w="1222"/>
        <w:gridCol w:w="758"/>
        <w:gridCol w:w="1009"/>
      </w:tblGrid>
      <w:tr w:rsidR="0038367A" w14:paraId="6F4EC432" w14:textId="77777777">
        <w:trPr>
          <w:cantSplit/>
          <w:jc w:val="center"/>
        </w:trPr>
        <w:tc>
          <w:tcPr>
            <w:tcW w:w="726" w:type="dxa"/>
            <w:tcBorders>
              <w:bottom w:val="single" w:sz="4" w:space="0" w:color="auto"/>
            </w:tcBorders>
          </w:tcPr>
          <w:p w14:paraId="3DB3EEFB" w14:textId="77777777" w:rsidR="0038367A" w:rsidRDefault="00000000">
            <w:pPr>
              <w:pStyle w:val="JSTT-table-col-head"/>
              <w:keepNext/>
              <w:jc w:val="center"/>
            </w:pPr>
            <w:r>
              <w:rPr>
                <w:b/>
                <w:sz w:val="15"/>
              </w:rPr>
              <w:t>Scenario</w:t>
            </w:r>
          </w:p>
        </w:tc>
        <w:tc>
          <w:tcPr>
            <w:tcW w:w="879" w:type="dxa"/>
            <w:tcBorders>
              <w:bottom w:val="single" w:sz="4" w:space="0" w:color="auto"/>
            </w:tcBorders>
          </w:tcPr>
          <w:p w14:paraId="3AE3E262" w14:textId="77777777" w:rsidR="0038367A" w:rsidRDefault="00000000">
            <w:pPr>
              <w:pStyle w:val="JSTT-table-col-head"/>
              <w:keepNext/>
              <w:jc w:val="center"/>
            </w:pPr>
            <w:r>
              <w:rPr>
                <w:b/>
                <w:sz w:val="15"/>
              </w:rPr>
              <w:t>Controller</w:t>
            </w:r>
          </w:p>
        </w:tc>
        <w:tc>
          <w:tcPr>
            <w:tcW w:w="1314" w:type="dxa"/>
            <w:tcBorders>
              <w:bottom w:val="single" w:sz="4" w:space="0" w:color="auto"/>
            </w:tcBorders>
          </w:tcPr>
          <w:p w14:paraId="5370A337" w14:textId="77777777" w:rsidR="0038367A" w:rsidRDefault="00000000">
            <w:pPr>
              <w:pStyle w:val="JSTT-table-col-head"/>
              <w:keepNext/>
              <w:jc w:val="center"/>
            </w:pPr>
            <w:r>
              <w:rPr>
                <w:b/>
                <w:sz w:val="15"/>
              </w:rPr>
              <w:t>RMS tracking error (N·m)</w:t>
            </w:r>
          </w:p>
        </w:tc>
        <w:tc>
          <w:tcPr>
            <w:tcW w:w="790" w:type="dxa"/>
            <w:tcBorders>
              <w:bottom w:val="single" w:sz="4" w:space="0" w:color="auto"/>
            </w:tcBorders>
          </w:tcPr>
          <w:p w14:paraId="2332581D" w14:textId="77777777" w:rsidR="0038367A" w:rsidRDefault="00000000">
            <w:pPr>
              <w:pStyle w:val="JSTT-table-col-head"/>
              <w:keepNext/>
              <w:jc w:val="center"/>
            </w:pPr>
            <w:r>
              <w:rPr>
                <w:b/>
                <w:sz w:val="15"/>
              </w:rPr>
              <w:t>S (N·m)</w:t>
            </w:r>
          </w:p>
        </w:tc>
        <w:tc>
          <w:tcPr>
            <w:tcW w:w="1054" w:type="dxa"/>
            <w:tcBorders>
              <w:bottom w:val="single" w:sz="4" w:space="0" w:color="auto"/>
            </w:tcBorders>
          </w:tcPr>
          <w:p w14:paraId="5D6B0FEC" w14:textId="77777777" w:rsidR="0038367A" w:rsidRDefault="00000000">
            <w:pPr>
              <w:pStyle w:val="JSTT-table-col-head"/>
              <w:keepNext/>
              <w:jc w:val="center"/>
            </w:pPr>
            <w:r>
              <w:rPr>
                <w:b/>
                <w:sz w:val="15"/>
              </w:rPr>
              <w:t>Reverse assist (%)</w:t>
            </w:r>
          </w:p>
        </w:tc>
      </w:tr>
      <w:tr w:rsidR="0038367A" w14:paraId="2530D56D" w14:textId="77777777">
        <w:trPr>
          <w:cantSplit/>
          <w:jc w:val="center"/>
        </w:trPr>
        <w:tc>
          <w:tcPr>
            <w:tcW w:w="726" w:type="dxa"/>
          </w:tcPr>
          <w:p w14:paraId="3BC9AED8" w14:textId="77777777" w:rsidR="0038367A" w:rsidRDefault="00000000">
            <w:pPr>
              <w:pStyle w:val="JSTT-table-text"/>
              <w:keepNext/>
              <w:jc w:val="center"/>
            </w:pPr>
            <w:r>
              <w:rPr>
                <w:sz w:val="15"/>
              </w:rPr>
              <w:t>DRY</w:t>
            </w:r>
          </w:p>
        </w:tc>
        <w:tc>
          <w:tcPr>
            <w:tcW w:w="879" w:type="dxa"/>
          </w:tcPr>
          <w:p w14:paraId="434577E6" w14:textId="77777777" w:rsidR="0038367A" w:rsidRDefault="00000000">
            <w:pPr>
              <w:pStyle w:val="JSTT-table-text"/>
              <w:keepNext/>
              <w:jc w:val="center"/>
            </w:pPr>
            <w:r>
              <w:rPr>
                <w:sz w:val="15"/>
              </w:rPr>
              <w:t>Assist map</w:t>
            </w:r>
          </w:p>
        </w:tc>
        <w:tc>
          <w:tcPr>
            <w:tcW w:w="1314" w:type="dxa"/>
          </w:tcPr>
          <w:p w14:paraId="5B158DD1" w14:textId="77777777" w:rsidR="0038367A" w:rsidRDefault="00000000">
            <w:pPr>
              <w:pStyle w:val="JSTT-table-text"/>
              <w:keepNext/>
              <w:jc w:val="center"/>
            </w:pPr>
            <w:r>
              <w:rPr>
                <w:sz w:val="15"/>
              </w:rPr>
              <w:t>0.689 ± 0.000</w:t>
            </w:r>
          </w:p>
        </w:tc>
        <w:tc>
          <w:tcPr>
            <w:tcW w:w="790" w:type="dxa"/>
          </w:tcPr>
          <w:p w14:paraId="64EE6DE7" w14:textId="77777777" w:rsidR="0038367A" w:rsidRDefault="00000000">
            <w:pPr>
              <w:pStyle w:val="JSTT-table-text"/>
              <w:keepNext/>
              <w:jc w:val="center"/>
            </w:pPr>
            <w:r>
              <w:rPr>
                <w:sz w:val="15"/>
              </w:rPr>
              <w:t>0.149 ± 0.000</w:t>
            </w:r>
          </w:p>
        </w:tc>
        <w:tc>
          <w:tcPr>
            <w:tcW w:w="1054" w:type="dxa"/>
          </w:tcPr>
          <w:p w14:paraId="29FB3519" w14:textId="77777777" w:rsidR="0038367A" w:rsidRDefault="00000000">
            <w:pPr>
              <w:pStyle w:val="JSTT-table-text"/>
              <w:keepNext/>
              <w:jc w:val="center"/>
            </w:pPr>
            <w:r>
              <w:rPr>
                <w:sz w:val="15"/>
              </w:rPr>
              <w:t>0.14 ± 0.02</w:t>
            </w:r>
          </w:p>
        </w:tc>
      </w:tr>
      <w:tr w:rsidR="0038367A" w14:paraId="6D670706" w14:textId="77777777">
        <w:trPr>
          <w:cantSplit/>
          <w:jc w:val="center"/>
        </w:trPr>
        <w:tc>
          <w:tcPr>
            <w:tcW w:w="726" w:type="dxa"/>
          </w:tcPr>
          <w:p w14:paraId="5D788C2A" w14:textId="77777777" w:rsidR="0038367A" w:rsidRDefault="00000000">
            <w:pPr>
              <w:pStyle w:val="JSTT-table-text"/>
              <w:keepNext/>
              <w:jc w:val="center"/>
            </w:pPr>
            <w:r>
              <w:rPr>
                <w:sz w:val="15"/>
              </w:rPr>
              <w:t>DRY</w:t>
            </w:r>
          </w:p>
        </w:tc>
        <w:tc>
          <w:tcPr>
            <w:tcW w:w="879" w:type="dxa"/>
          </w:tcPr>
          <w:p w14:paraId="74A611BA" w14:textId="77777777" w:rsidR="0038367A" w:rsidRDefault="00000000">
            <w:pPr>
              <w:pStyle w:val="JSTT-table-text"/>
              <w:keepNext/>
              <w:jc w:val="center"/>
            </w:pPr>
            <w:r>
              <w:rPr>
                <w:sz w:val="15"/>
              </w:rPr>
              <w:t>PI</w:t>
            </w:r>
          </w:p>
        </w:tc>
        <w:tc>
          <w:tcPr>
            <w:tcW w:w="1314" w:type="dxa"/>
          </w:tcPr>
          <w:p w14:paraId="2203110C" w14:textId="77777777" w:rsidR="0038367A" w:rsidRDefault="00000000">
            <w:pPr>
              <w:pStyle w:val="JSTT-table-text"/>
              <w:keepNext/>
              <w:jc w:val="center"/>
            </w:pPr>
            <w:r>
              <w:rPr>
                <w:sz w:val="15"/>
              </w:rPr>
              <w:t>0.244 ± 0.002</w:t>
            </w:r>
          </w:p>
        </w:tc>
        <w:tc>
          <w:tcPr>
            <w:tcW w:w="790" w:type="dxa"/>
          </w:tcPr>
          <w:p w14:paraId="6AB1B23A" w14:textId="77777777" w:rsidR="0038367A" w:rsidRDefault="00000000">
            <w:pPr>
              <w:pStyle w:val="JSTT-table-text"/>
              <w:keepNext/>
              <w:jc w:val="center"/>
            </w:pPr>
            <w:r>
              <w:rPr>
                <w:sz w:val="15"/>
              </w:rPr>
              <w:t>0.195 ± 0.002</w:t>
            </w:r>
          </w:p>
        </w:tc>
        <w:tc>
          <w:tcPr>
            <w:tcW w:w="1054" w:type="dxa"/>
          </w:tcPr>
          <w:p w14:paraId="3E0F561A" w14:textId="77777777" w:rsidR="0038367A" w:rsidRDefault="00000000">
            <w:pPr>
              <w:pStyle w:val="JSTT-table-text"/>
              <w:keepNext/>
              <w:jc w:val="center"/>
            </w:pPr>
            <w:r>
              <w:rPr>
                <w:sz w:val="15"/>
              </w:rPr>
              <w:t>6.04 ± 0.15</w:t>
            </w:r>
          </w:p>
        </w:tc>
      </w:tr>
      <w:tr w:rsidR="0038367A" w14:paraId="4C23A874" w14:textId="77777777">
        <w:trPr>
          <w:cantSplit/>
          <w:jc w:val="center"/>
        </w:trPr>
        <w:tc>
          <w:tcPr>
            <w:tcW w:w="726" w:type="dxa"/>
          </w:tcPr>
          <w:p w14:paraId="24855A62" w14:textId="77777777" w:rsidR="0038367A" w:rsidRDefault="00000000">
            <w:pPr>
              <w:pStyle w:val="JSTT-table-text"/>
              <w:keepNext/>
              <w:jc w:val="center"/>
            </w:pPr>
            <w:r>
              <w:rPr>
                <w:sz w:val="15"/>
              </w:rPr>
              <w:t>DRY</w:t>
            </w:r>
          </w:p>
        </w:tc>
        <w:tc>
          <w:tcPr>
            <w:tcW w:w="879" w:type="dxa"/>
          </w:tcPr>
          <w:p w14:paraId="2AE915FA" w14:textId="77777777" w:rsidR="0038367A" w:rsidRDefault="00000000">
            <w:pPr>
              <w:pStyle w:val="JSTT-table-text"/>
              <w:keepNext/>
              <w:jc w:val="center"/>
            </w:pPr>
            <w:r>
              <w:rPr>
                <w:sz w:val="15"/>
              </w:rPr>
              <w:t>PID</w:t>
            </w:r>
          </w:p>
        </w:tc>
        <w:tc>
          <w:tcPr>
            <w:tcW w:w="1314" w:type="dxa"/>
          </w:tcPr>
          <w:p w14:paraId="4AFCF063" w14:textId="77777777" w:rsidR="0038367A" w:rsidRDefault="00000000">
            <w:pPr>
              <w:pStyle w:val="JSTT-table-text"/>
              <w:keepNext/>
              <w:jc w:val="center"/>
            </w:pPr>
            <w:r>
              <w:rPr>
                <w:sz w:val="15"/>
              </w:rPr>
              <w:t>0.154 ± 0.001</w:t>
            </w:r>
          </w:p>
        </w:tc>
        <w:tc>
          <w:tcPr>
            <w:tcW w:w="790" w:type="dxa"/>
          </w:tcPr>
          <w:p w14:paraId="649ED443" w14:textId="77777777" w:rsidR="0038367A" w:rsidRDefault="00000000">
            <w:pPr>
              <w:pStyle w:val="JSTT-table-text"/>
              <w:keepNext/>
              <w:jc w:val="center"/>
            </w:pPr>
            <w:r>
              <w:rPr>
                <w:sz w:val="15"/>
              </w:rPr>
              <w:t>0.255 ± 0.002</w:t>
            </w:r>
          </w:p>
        </w:tc>
        <w:tc>
          <w:tcPr>
            <w:tcW w:w="1054" w:type="dxa"/>
          </w:tcPr>
          <w:p w14:paraId="3C42076D" w14:textId="77777777" w:rsidR="0038367A" w:rsidRDefault="00000000">
            <w:pPr>
              <w:pStyle w:val="JSTT-table-text"/>
              <w:keepNext/>
              <w:jc w:val="center"/>
            </w:pPr>
            <w:r>
              <w:rPr>
                <w:sz w:val="15"/>
              </w:rPr>
              <w:t>5.83 ± 0.14</w:t>
            </w:r>
          </w:p>
        </w:tc>
      </w:tr>
      <w:tr w:rsidR="0038367A" w14:paraId="5B871843" w14:textId="77777777">
        <w:trPr>
          <w:cantSplit/>
          <w:jc w:val="center"/>
        </w:trPr>
        <w:tc>
          <w:tcPr>
            <w:tcW w:w="726" w:type="dxa"/>
          </w:tcPr>
          <w:p w14:paraId="0F024B67" w14:textId="77777777" w:rsidR="0038367A" w:rsidRDefault="00000000">
            <w:pPr>
              <w:pStyle w:val="JSTT-table-text"/>
              <w:keepNext/>
              <w:jc w:val="center"/>
            </w:pPr>
            <w:r>
              <w:rPr>
                <w:sz w:val="15"/>
              </w:rPr>
              <w:t>SLIP</w:t>
            </w:r>
          </w:p>
        </w:tc>
        <w:tc>
          <w:tcPr>
            <w:tcW w:w="879" w:type="dxa"/>
          </w:tcPr>
          <w:p w14:paraId="6613590D" w14:textId="77777777" w:rsidR="0038367A" w:rsidRDefault="00000000">
            <w:pPr>
              <w:pStyle w:val="JSTT-table-text"/>
              <w:keepNext/>
              <w:jc w:val="center"/>
            </w:pPr>
            <w:r>
              <w:rPr>
                <w:sz w:val="15"/>
              </w:rPr>
              <w:t>Assist map</w:t>
            </w:r>
          </w:p>
        </w:tc>
        <w:tc>
          <w:tcPr>
            <w:tcW w:w="1314" w:type="dxa"/>
          </w:tcPr>
          <w:p w14:paraId="0F4C2F21" w14:textId="77777777" w:rsidR="0038367A" w:rsidRDefault="00000000">
            <w:pPr>
              <w:pStyle w:val="JSTT-table-text"/>
              <w:keepNext/>
              <w:jc w:val="center"/>
            </w:pPr>
            <w:r>
              <w:rPr>
                <w:sz w:val="15"/>
              </w:rPr>
              <w:t>0.538 ± 0.000</w:t>
            </w:r>
          </w:p>
        </w:tc>
        <w:tc>
          <w:tcPr>
            <w:tcW w:w="790" w:type="dxa"/>
          </w:tcPr>
          <w:p w14:paraId="78B8AB93" w14:textId="77777777" w:rsidR="0038367A" w:rsidRDefault="00000000">
            <w:pPr>
              <w:pStyle w:val="JSTT-table-text"/>
              <w:keepNext/>
              <w:jc w:val="center"/>
            </w:pPr>
            <w:r>
              <w:rPr>
                <w:sz w:val="15"/>
              </w:rPr>
              <w:t>0.163 ± 0.000</w:t>
            </w:r>
          </w:p>
        </w:tc>
        <w:tc>
          <w:tcPr>
            <w:tcW w:w="1054" w:type="dxa"/>
          </w:tcPr>
          <w:p w14:paraId="5F9B1525" w14:textId="77777777" w:rsidR="0038367A" w:rsidRDefault="00000000">
            <w:pPr>
              <w:pStyle w:val="JSTT-table-text"/>
              <w:keepNext/>
              <w:jc w:val="center"/>
            </w:pPr>
            <w:r>
              <w:rPr>
                <w:sz w:val="15"/>
              </w:rPr>
              <w:t>0.04 ± 0.01</w:t>
            </w:r>
          </w:p>
        </w:tc>
      </w:tr>
      <w:tr w:rsidR="0038367A" w14:paraId="57F94A58" w14:textId="77777777">
        <w:trPr>
          <w:cantSplit/>
          <w:jc w:val="center"/>
        </w:trPr>
        <w:tc>
          <w:tcPr>
            <w:tcW w:w="726" w:type="dxa"/>
          </w:tcPr>
          <w:p w14:paraId="68BAAACA" w14:textId="77777777" w:rsidR="0038367A" w:rsidRDefault="00000000">
            <w:pPr>
              <w:pStyle w:val="JSTT-table-text"/>
              <w:keepNext/>
              <w:jc w:val="center"/>
            </w:pPr>
            <w:r>
              <w:rPr>
                <w:sz w:val="15"/>
              </w:rPr>
              <w:t>SLIP</w:t>
            </w:r>
          </w:p>
        </w:tc>
        <w:tc>
          <w:tcPr>
            <w:tcW w:w="879" w:type="dxa"/>
          </w:tcPr>
          <w:p w14:paraId="5C36E92A" w14:textId="77777777" w:rsidR="0038367A" w:rsidRDefault="00000000">
            <w:pPr>
              <w:pStyle w:val="JSTT-table-text"/>
              <w:keepNext/>
              <w:jc w:val="center"/>
            </w:pPr>
            <w:r>
              <w:rPr>
                <w:sz w:val="15"/>
              </w:rPr>
              <w:t>PI</w:t>
            </w:r>
          </w:p>
        </w:tc>
        <w:tc>
          <w:tcPr>
            <w:tcW w:w="1314" w:type="dxa"/>
          </w:tcPr>
          <w:p w14:paraId="419BCBAC" w14:textId="77777777" w:rsidR="0038367A" w:rsidRDefault="00000000">
            <w:pPr>
              <w:pStyle w:val="JSTT-table-text"/>
              <w:keepNext/>
              <w:jc w:val="center"/>
            </w:pPr>
            <w:r>
              <w:rPr>
                <w:sz w:val="15"/>
              </w:rPr>
              <w:t>0.216 ± 0.002</w:t>
            </w:r>
          </w:p>
        </w:tc>
        <w:tc>
          <w:tcPr>
            <w:tcW w:w="790" w:type="dxa"/>
          </w:tcPr>
          <w:p w14:paraId="10E1500B" w14:textId="77777777" w:rsidR="0038367A" w:rsidRDefault="00000000">
            <w:pPr>
              <w:pStyle w:val="JSTT-table-text"/>
              <w:keepNext/>
              <w:jc w:val="center"/>
            </w:pPr>
            <w:r>
              <w:rPr>
                <w:sz w:val="15"/>
              </w:rPr>
              <w:t>0.236 ± 0.004</w:t>
            </w:r>
          </w:p>
        </w:tc>
        <w:tc>
          <w:tcPr>
            <w:tcW w:w="1054" w:type="dxa"/>
          </w:tcPr>
          <w:p w14:paraId="2EC85F35" w14:textId="77777777" w:rsidR="0038367A" w:rsidRDefault="00000000">
            <w:pPr>
              <w:pStyle w:val="JSTT-table-text"/>
              <w:keepNext/>
              <w:jc w:val="center"/>
            </w:pPr>
            <w:r>
              <w:rPr>
                <w:sz w:val="15"/>
              </w:rPr>
              <w:t>3.37 ± 0.09</w:t>
            </w:r>
          </w:p>
        </w:tc>
      </w:tr>
      <w:tr w:rsidR="0038367A" w14:paraId="7B09A0DD" w14:textId="77777777">
        <w:trPr>
          <w:cantSplit/>
          <w:jc w:val="center"/>
        </w:trPr>
        <w:tc>
          <w:tcPr>
            <w:tcW w:w="726" w:type="dxa"/>
          </w:tcPr>
          <w:p w14:paraId="11A606DC" w14:textId="77777777" w:rsidR="0038367A" w:rsidRDefault="00000000">
            <w:pPr>
              <w:pStyle w:val="JSTT-table-text"/>
              <w:keepNext/>
              <w:jc w:val="center"/>
            </w:pPr>
            <w:r>
              <w:rPr>
                <w:sz w:val="15"/>
              </w:rPr>
              <w:t>SLIP</w:t>
            </w:r>
          </w:p>
        </w:tc>
        <w:tc>
          <w:tcPr>
            <w:tcW w:w="879" w:type="dxa"/>
          </w:tcPr>
          <w:p w14:paraId="2961E730" w14:textId="77777777" w:rsidR="0038367A" w:rsidRDefault="00000000">
            <w:pPr>
              <w:pStyle w:val="JSTT-table-text"/>
              <w:keepNext/>
              <w:jc w:val="center"/>
            </w:pPr>
            <w:r>
              <w:rPr>
                <w:sz w:val="15"/>
              </w:rPr>
              <w:t>PID</w:t>
            </w:r>
          </w:p>
        </w:tc>
        <w:tc>
          <w:tcPr>
            <w:tcW w:w="1314" w:type="dxa"/>
          </w:tcPr>
          <w:p w14:paraId="2BEED7EF" w14:textId="77777777" w:rsidR="0038367A" w:rsidRDefault="00000000">
            <w:pPr>
              <w:pStyle w:val="JSTT-table-text"/>
              <w:keepNext/>
              <w:jc w:val="center"/>
            </w:pPr>
            <w:r>
              <w:rPr>
                <w:sz w:val="15"/>
              </w:rPr>
              <w:t>0.128 ± 0.004</w:t>
            </w:r>
          </w:p>
        </w:tc>
        <w:tc>
          <w:tcPr>
            <w:tcW w:w="790" w:type="dxa"/>
          </w:tcPr>
          <w:p w14:paraId="04DEA7D9" w14:textId="77777777" w:rsidR="0038367A" w:rsidRDefault="00000000">
            <w:pPr>
              <w:pStyle w:val="JSTT-table-text"/>
              <w:keepNext/>
              <w:jc w:val="center"/>
            </w:pPr>
            <w:r>
              <w:rPr>
                <w:sz w:val="15"/>
              </w:rPr>
              <w:t>0.304 ± 0.004</w:t>
            </w:r>
          </w:p>
        </w:tc>
        <w:tc>
          <w:tcPr>
            <w:tcW w:w="1054" w:type="dxa"/>
          </w:tcPr>
          <w:p w14:paraId="6CD9CFE6" w14:textId="77777777" w:rsidR="0038367A" w:rsidRDefault="00000000">
            <w:pPr>
              <w:pStyle w:val="JSTT-table-text"/>
              <w:keepNext/>
              <w:jc w:val="center"/>
            </w:pPr>
            <w:r>
              <w:rPr>
                <w:sz w:val="15"/>
              </w:rPr>
              <w:t>3.49 ± 0.07</w:t>
            </w:r>
          </w:p>
        </w:tc>
      </w:tr>
      <w:tr w:rsidR="0038367A" w14:paraId="31A05B14" w14:textId="77777777">
        <w:trPr>
          <w:cantSplit/>
          <w:jc w:val="center"/>
        </w:trPr>
        <w:tc>
          <w:tcPr>
            <w:tcW w:w="726" w:type="dxa"/>
          </w:tcPr>
          <w:p w14:paraId="3B6D374C" w14:textId="77777777" w:rsidR="0038367A" w:rsidRDefault="00000000">
            <w:pPr>
              <w:pStyle w:val="JSTT-table-text"/>
              <w:keepNext/>
              <w:jc w:val="center"/>
            </w:pPr>
            <w:r>
              <w:rPr>
                <w:sz w:val="15"/>
              </w:rPr>
              <w:t>WEAVE</w:t>
            </w:r>
          </w:p>
        </w:tc>
        <w:tc>
          <w:tcPr>
            <w:tcW w:w="879" w:type="dxa"/>
          </w:tcPr>
          <w:p w14:paraId="67EF1F92" w14:textId="77777777" w:rsidR="0038367A" w:rsidRDefault="00000000">
            <w:pPr>
              <w:pStyle w:val="JSTT-table-text"/>
              <w:keepNext/>
              <w:jc w:val="center"/>
            </w:pPr>
            <w:r>
              <w:rPr>
                <w:sz w:val="15"/>
              </w:rPr>
              <w:t>Assist map</w:t>
            </w:r>
          </w:p>
        </w:tc>
        <w:tc>
          <w:tcPr>
            <w:tcW w:w="1314" w:type="dxa"/>
          </w:tcPr>
          <w:p w14:paraId="5B9B1062" w14:textId="77777777" w:rsidR="0038367A" w:rsidRDefault="00000000">
            <w:pPr>
              <w:pStyle w:val="JSTT-table-text"/>
              <w:keepNext/>
              <w:jc w:val="center"/>
            </w:pPr>
            <w:r>
              <w:rPr>
                <w:sz w:val="15"/>
              </w:rPr>
              <w:t>1.327 ± 0.000</w:t>
            </w:r>
          </w:p>
        </w:tc>
        <w:tc>
          <w:tcPr>
            <w:tcW w:w="790" w:type="dxa"/>
          </w:tcPr>
          <w:p w14:paraId="66D07277" w14:textId="77777777" w:rsidR="0038367A" w:rsidRDefault="00000000">
            <w:pPr>
              <w:pStyle w:val="JSTT-table-text"/>
              <w:keepNext/>
              <w:jc w:val="center"/>
            </w:pPr>
            <w:r>
              <w:rPr>
                <w:sz w:val="15"/>
              </w:rPr>
              <w:t>0.160 ± 0.000</w:t>
            </w:r>
          </w:p>
        </w:tc>
        <w:tc>
          <w:tcPr>
            <w:tcW w:w="1054" w:type="dxa"/>
          </w:tcPr>
          <w:p w14:paraId="65C42A87" w14:textId="77777777" w:rsidR="0038367A" w:rsidRDefault="00000000">
            <w:pPr>
              <w:pStyle w:val="JSTT-table-text"/>
              <w:keepNext/>
              <w:jc w:val="center"/>
            </w:pPr>
            <w:r>
              <w:rPr>
                <w:sz w:val="15"/>
              </w:rPr>
              <w:t>0.05 ± 0.01</w:t>
            </w:r>
          </w:p>
        </w:tc>
      </w:tr>
      <w:tr w:rsidR="0038367A" w14:paraId="76537D2A" w14:textId="77777777">
        <w:trPr>
          <w:cantSplit/>
          <w:jc w:val="center"/>
        </w:trPr>
        <w:tc>
          <w:tcPr>
            <w:tcW w:w="726" w:type="dxa"/>
          </w:tcPr>
          <w:p w14:paraId="6FD2E687" w14:textId="77777777" w:rsidR="0038367A" w:rsidRDefault="00000000">
            <w:pPr>
              <w:pStyle w:val="JSTT-table-text"/>
              <w:keepNext/>
              <w:jc w:val="center"/>
            </w:pPr>
            <w:r>
              <w:rPr>
                <w:sz w:val="15"/>
              </w:rPr>
              <w:t>WEAVE</w:t>
            </w:r>
          </w:p>
        </w:tc>
        <w:tc>
          <w:tcPr>
            <w:tcW w:w="879" w:type="dxa"/>
          </w:tcPr>
          <w:p w14:paraId="08E2C833" w14:textId="77777777" w:rsidR="0038367A" w:rsidRDefault="00000000">
            <w:pPr>
              <w:pStyle w:val="JSTT-table-text"/>
              <w:keepNext/>
              <w:jc w:val="center"/>
            </w:pPr>
            <w:r>
              <w:rPr>
                <w:sz w:val="15"/>
              </w:rPr>
              <w:t>PI</w:t>
            </w:r>
          </w:p>
        </w:tc>
        <w:tc>
          <w:tcPr>
            <w:tcW w:w="1314" w:type="dxa"/>
          </w:tcPr>
          <w:p w14:paraId="7F270971" w14:textId="77777777" w:rsidR="0038367A" w:rsidRDefault="00000000">
            <w:pPr>
              <w:pStyle w:val="JSTT-table-text"/>
              <w:keepNext/>
              <w:jc w:val="center"/>
            </w:pPr>
            <w:r>
              <w:rPr>
                <w:sz w:val="15"/>
              </w:rPr>
              <w:t>0.376 ± 0.004</w:t>
            </w:r>
          </w:p>
        </w:tc>
        <w:tc>
          <w:tcPr>
            <w:tcW w:w="790" w:type="dxa"/>
          </w:tcPr>
          <w:p w14:paraId="17A227BE" w14:textId="77777777" w:rsidR="0038367A" w:rsidRDefault="00000000">
            <w:pPr>
              <w:pStyle w:val="JSTT-table-text"/>
              <w:keepNext/>
              <w:jc w:val="center"/>
            </w:pPr>
            <w:r>
              <w:rPr>
                <w:sz w:val="15"/>
              </w:rPr>
              <w:t>0.332 ± 0.004</w:t>
            </w:r>
          </w:p>
        </w:tc>
        <w:tc>
          <w:tcPr>
            <w:tcW w:w="1054" w:type="dxa"/>
          </w:tcPr>
          <w:p w14:paraId="42DB68E2" w14:textId="77777777" w:rsidR="0038367A" w:rsidRDefault="00000000">
            <w:pPr>
              <w:pStyle w:val="JSTT-table-text"/>
              <w:keepNext/>
              <w:jc w:val="center"/>
            </w:pPr>
            <w:r>
              <w:rPr>
                <w:sz w:val="15"/>
              </w:rPr>
              <w:t>23.47 ± 0.05</w:t>
            </w:r>
          </w:p>
        </w:tc>
      </w:tr>
      <w:tr w:rsidR="0038367A" w14:paraId="5610B8A3" w14:textId="77777777">
        <w:trPr>
          <w:cantSplit/>
          <w:jc w:val="center"/>
        </w:trPr>
        <w:tc>
          <w:tcPr>
            <w:tcW w:w="726" w:type="dxa"/>
          </w:tcPr>
          <w:p w14:paraId="7BF5B701" w14:textId="77777777" w:rsidR="0038367A" w:rsidRDefault="00000000">
            <w:pPr>
              <w:pStyle w:val="JSTT-table-text"/>
              <w:keepNext/>
              <w:jc w:val="center"/>
            </w:pPr>
            <w:r>
              <w:rPr>
                <w:sz w:val="15"/>
              </w:rPr>
              <w:t>WEAVE</w:t>
            </w:r>
          </w:p>
        </w:tc>
        <w:tc>
          <w:tcPr>
            <w:tcW w:w="879" w:type="dxa"/>
          </w:tcPr>
          <w:p w14:paraId="1C7AA038" w14:textId="77777777" w:rsidR="0038367A" w:rsidRDefault="00000000">
            <w:pPr>
              <w:pStyle w:val="JSTT-table-text"/>
              <w:keepNext/>
              <w:jc w:val="center"/>
            </w:pPr>
            <w:r>
              <w:rPr>
                <w:sz w:val="15"/>
              </w:rPr>
              <w:t>PID</w:t>
            </w:r>
          </w:p>
        </w:tc>
        <w:tc>
          <w:tcPr>
            <w:tcW w:w="1314" w:type="dxa"/>
          </w:tcPr>
          <w:p w14:paraId="27614BC1" w14:textId="77777777" w:rsidR="0038367A" w:rsidRDefault="00000000">
            <w:pPr>
              <w:pStyle w:val="JSTT-table-text"/>
              <w:keepNext/>
              <w:jc w:val="center"/>
            </w:pPr>
            <w:r>
              <w:rPr>
                <w:sz w:val="15"/>
              </w:rPr>
              <w:t>0.215 ± 0.003</w:t>
            </w:r>
          </w:p>
        </w:tc>
        <w:tc>
          <w:tcPr>
            <w:tcW w:w="790" w:type="dxa"/>
          </w:tcPr>
          <w:p w14:paraId="5AA3E28F" w14:textId="77777777" w:rsidR="0038367A" w:rsidRDefault="00000000">
            <w:pPr>
              <w:pStyle w:val="JSTT-table-text"/>
              <w:keepNext/>
              <w:jc w:val="center"/>
            </w:pPr>
            <w:r>
              <w:rPr>
                <w:sz w:val="15"/>
              </w:rPr>
              <w:t>0.407 ± 0.003</w:t>
            </w:r>
          </w:p>
        </w:tc>
        <w:tc>
          <w:tcPr>
            <w:tcW w:w="1054" w:type="dxa"/>
          </w:tcPr>
          <w:p w14:paraId="5C3771AC" w14:textId="77777777" w:rsidR="0038367A" w:rsidRDefault="00000000">
            <w:pPr>
              <w:pStyle w:val="JSTT-table-text"/>
              <w:keepNext/>
              <w:jc w:val="center"/>
            </w:pPr>
            <w:r>
              <w:rPr>
                <w:sz w:val="15"/>
              </w:rPr>
              <w:t>25.50 ± 0.17</w:t>
            </w:r>
          </w:p>
        </w:tc>
      </w:tr>
      <w:tr w:rsidR="0038367A" w14:paraId="69A3BCAC" w14:textId="77777777">
        <w:trPr>
          <w:cantSplit/>
          <w:jc w:val="center"/>
        </w:trPr>
        <w:tc>
          <w:tcPr>
            <w:tcW w:w="726" w:type="dxa"/>
          </w:tcPr>
          <w:p w14:paraId="5A88274B" w14:textId="77777777" w:rsidR="0038367A" w:rsidRDefault="00000000">
            <w:pPr>
              <w:pStyle w:val="JSTT-table-text"/>
              <w:keepNext/>
              <w:jc w:val="center"/>
            </w:pPr>
            <w:r>
              <w:rPr>
                <w:sz w:val="15"/>
              </w:rPr>
              <w:t>RAMP</w:t>
            </w:r>
          </w:p>
        </w:tc>
        <w:tc>
          <w:tcPr>
            <w:tcW w:w="879" w:type="dxa"/>
          </w:tcPr>
          <w:p w14:paraId="34585F88" w14:textId="77777777" w:rsidR="0038367A" w:rsidRDefault="00000000">
            <w:pPr>
              <w:pStyle w:val="JSTT-table-text"/>
              <w:keepNext/>
              <w:jc w:val="center"/>
            </w:pPr>
            <w:r>
              <w:rPr>
                <w:sz w:val="15"/>
              </w:rPr>
              <w:t>Assist map</w:t>
            </w:r>
          </w:p>
        </w:tc>
        <w:tc>
          <w:tcPr>
            <w:tcW w:w="1314" w:type="dxa"/>
          </w:tcPr>
          <w:p w14:paraId="3D55C4D7" w14:textId="77777777" w:rsidR="0038367A" w:rsidRDefault="00000000">
            <w:pPr>
              <w:pStyle w:val="JSTT-table-text"/>
              <w:keepNext/>
              <w:jc w:val="center"/>
            </w:pPr>
            <w:r>
              <w:rPr>
                <w:sz w:val="15"/>
              </w:rPr>
              <w:t>0.835 ± 0.000</w:t>
            </w:r>
          </w:p>
        </w:tc>
        <w:tc>
          <w:tcPr>
            <w:tcW w:w="790" w:type="dxa"/>
          </w:tcPr>
          <w:p w14:paraId="1E6D3D2E" w14:textId="77777777" w:rsidR="0038367A" w:rsidRDefault="00000000">
            <w:pPr>
              <w:pStyle w:val="JSTT-table-text"/>
              <w:keepNext/>
              <w:jc w:val="center"/>
            </w:pPr>
            <w:r>
              <w:rPr>
                <w:sz w:val="15"/>
              </w:rPr>
              <w:t>0.169 ± 0.001</w:t>
            </w:r>
          </w:p>
        </w:tc>
        <w:tc>
          <w:tcPr>
            <w:tcW w:w="1054" w:type="dxa"/>
          </w:tcPr>
          <w:p w14:paraId="5FD0D5B7" w14:textId="77777777" w:rsidR="0038367A" w:rsidRDefault="00000000">
            <w:pPr>
              <w:pStyle w:val="JSTT-table-text"/>
              <w:keepNext/>
              <w:jc w:val="center"/>
            </w:pPr>
            <w:r>
              <w:rPr>
                <w:sz w:val="15"/>
              </w:rPr>
              <w:t>0.00 ± 0.00</w:t>
            </w:r>
          </w:p>
        </w:tc>
      </w:tr>
      <w:tr w:rsidR="0038367A" w14:paraId="4074EB46" w14:textId="77777777">
        <w:trPr>
          <w:cantSplit/>
          <w:jc w:val="center"/>
        </w:trPr>
        <w:tc>
          <w:tcPr>
            <w:tcW w:w="726" w:type="dxa"/>
          </w:tcPr>
          <w:p w14:paraId="498A019A" w14:textId="77777777" w:rsidR="0038367A" w:rsidRDefault="00000000">
            <w:pPr>
              <w:pStyle w:val="JSTT-table-text"/>
              <w:keepNext/>
              <w:jc w:val="center"/>
            </w:pPr>
            <w:r>
              <w:rPr>
                <w:sz w:val="15"/>
              </w:rPr>
              <w:t>RAMP</w:t>
            </w:r>
          </w:p>
        </w:tc>
        <w:tc>
          <w:tcPr>
            <w:tcW w:w="879" w:type="dxa"/>
          </w:tcPr>
          <w:p w14:paraId="4E6C5918" w14:textId="77777777" w:rsidR="0038367A" w:rsidRDefault="00000000">
            <w:pPr>
              <w:pStyle w:val="JSTT-table-text"/>
              <w:keepNext/>
              <w:jc w:val="center"/>
            </w:pPr>
            <w:r>
              <w:rPr>
                <w:sz w:val="15"/>
              </w:rPr>
              <w:t>PI</w:t>
            </w:r>
          </w:p>
        </w:tc>
        <w:tc>
          <w:tcPr>
            <w:tcW w:w="1314" w:type="dxa"/>
          </w:tcPr>
          <w:p w14:paraId="2DA2D9FE" w14:textId="77777777" w:rsidR="0038367A" w:rsidRDefault="00000000">
            <w:pPr>
              <w:pStyle w:val="JSTT-table-text"/>
              <w:keepNext/>
              <w:jc w:val="center"/>
            </w:pPr>
            <w:r>
              <w:rPr>
                <w:sz w:val="15"/>
              </w:rPr>
              <w:t>0.070 ± 0.001</w:t>
            </w:r>
          </w:p>
        </w:tc>
        <w:tc>
          <w:tcPr>
            <w:tcW w:w="790" w:type="dxa"/>
          </w:tcPr>
          <w:p w14:paraId="5B91AACE" w14:textId="77777777" w:rsidR="0038367A" w:rsidRDefault="00000000">
            <w:pPr>
              <w:pStyle w:val="JSTT-table-text"/>
              <w:keepNext/>
              <w:jc w:val="center"/>
            </w:pPr>
            <w:r>
              <w:rPr>
                <w:sz w:val="15"/>
              </w:rPr>
              <w:t>0.088 ± 0.001</w:t>
            </w:r>
          </w:p>
        </w:tc>
        <w:tc>
          <w:tcPr>
            <w:tcW w:w="1054" w:type="dxa"/>
          </w:tcPr>
          <w:p w14:paraId="7E529040" w14:textId="77777777" w:rsidR="0038367A" w:rsidRDefault="00000000">
            <w:pPr>
              <w:pStyle w:val="JSTT-table-text"/>
              <w:keepNext/>
              <w:jc w:val="center"/>
            </w:pPr>
            <w:r>
              <w:rPr>
                <w:sz w:val="15"/>
              </w:rPr>
              <w:t>5.89 ± 0.04</w:t>
            </w:r>
          </w:p>
        </w:tc>
      </w:tr>
      <w:tr w:rsidR="0038367A" w14:paraId="387EB044" w14:textId="77777777">
        <w:trPr>
          <w:cantSplit/>
          <w:jc w:val="center"/>
        </w:trPr>
        <w:tc>
          <w:tcPr>
            <w:tcW w:w="726" w:type="dxa"/>
          </w:tcPr>
          <w:p w14:paraId="6072B85D" w14:textId="77777777" w:rsidR="0038367A" w:rsidRDefault="00000000">
            <w:pPr>
              <w:pStyle w:val="JSTT-table-text"/>
              <w:keepNext/>
              <w:jc w:val="center"/>
            </w:pPr>
            <w:r>
              <w:rPr>
                <w:sz w:val="15"/>
              </w:rPr>
              <w:t>RAMP</w:t>
            </w:r>
          </w:p>
        </w:tc>
        <w:tc>
          <w:tcPr>
            <w:tcW w:w="879" w:type="dxa"/>
          </w:tcPr>
          <w:p w14:paraId="2C17C31E" w14:textId="77777777" w:rsidR="0038367A" w:rsidRDefault="00000000">
            <w:pPr>
              <w:pStyle w:val="JSTT-table-text"/>
              <w:keepNext/>
              <w:jc w:val="center"/>
            </w:pPr>
            <w:r>
              <w:rPr>
                <w:sz w:val="15"/>
              </w:rPr>
              <w:t>PID</w:t>
            </w:r>
          </w:p>
        </w:tc>
        <w:tc>
          <w:tcPr>
            <w:tcW w:w="1314" w:type="dxa"/>
          </w:tcPr>
          <w:p w14:paraId="26A52EFD" w14:textId="77777777" w:rsidR="0038367A" w:rsidRDefault="00000000">
            <w:pPr>
              <w:pStyle w:val="JSTT-table-text"/>
              <w:keepNext/>
              <w:jc w:val="center"/>
            </w:pPr>
            <w:r>
              <w:rPr>
                <w:sz w:val="15"/>
              </w:rPr>
              <w:t>0.046 ± 0.002</w:t>
            </w:r>
          </w:p>
        </w:tc>
        <w:tc>
          <w:tcPr>
            <w:tcW w:w="790" w:type="dxa"/>
          </w:tcPr>
          <w:p w14:paraId="2A0878A0" w14:textId="77777777" w:rsidR="0038367A" w:rsidRDefault="00000000">
            <w:pPr>
              <w:pStyle w:val="JSTT-table-text"/>
              <w:keepNext/>
              <w:jc w:val="center"/>
            </w:pPr>
            <w:r>
              <w:rPr>
                <w:sz w:val="15"/>
              </w:rPr>
              <w:t>0.127 ± 0.001</w:t>
            </w:r>
          </w:p>
        </w:tc>
        <w:tc>
          <w:tcPr>
            <w:tcW w:w="1054" w:type="dxa"/>
          </w:tcPr>
          <w:p w14:paraId="22086E5D" w14:textId="77777777" w:rsidR="0038367A" w:rsidRDefault="00000000">
            <w:pPr>
              <w:pStyle w:val="JSTT-table-text"/>
              <w:keepNext/>
              <w:jc w:val="center"/>
            </w:pPr>
            <w:r>
              <w:rPr>
                <w:sz w:val="15"/>
              </w:rPr>
              <w:t>5.84 ± 0.04</w:t>
            </w:r>
          </w:p>
        </w:tc>
      </w:tr>
      <w:tr w:rsidR="0038367A" w14:paraId="2A67DF35" w14:textId="77777777">
        <w:trPr>
          <w:cantSplit/>
          <w:jc w:val="center"/>
        </w:trPr>
        <w:tc>
          <w:tcPr>
            <w:tcW w:w="726" w:type="dxa"/>
          </w:tcPr>
          <w:p w14:paraId="6F3CE94E" w14:textId="77777777" w:rsidR="0038367A" w:rsidRDefault="00000000">
            <w:pPr>
              <w:pStyle w:val="JSTT-table-text"/>
              <w:keepNext/>
              <w:jc w:val="center"/>
            </w:pPr>
            <w:r>
              <w:rPr>
                <w:sz w:val="15"/>
              </w:rPr>
              <w:t>EDGE</w:t>
            </w:r>
          </w:p>
        </w:tc>
        <w:tc>
          <w:tcPr>
            <w:tcW w:w="879" w:type="dxa"/>
          </w:tcPr>
          <w:p w14:paraId="0ECF55EB" w14:textId="77777777" w:rsidR="0038367A" w:rsidRDefault="00000000">
            <w:pPr>
              <w:pStyle w:val="JSTT-table-text"/>
              <w:keepNext/>
              <w:jc w:val="center"/>
            </w:pPr>
            <w:r>
              <w:rPr>
                <w:sz w:val="15"/>
              </w:rPr>
              <w:t>Assist map</w:t>
            </w:r>
          </w:p>
        </w:tc>
        <w:tc>
          <w:tcPr>
            <w:tcW w:w="1314" w:type="dxa"/>
          </w:tcPr>
          <w:p w14:paraId="431FC028" w14:textId="77777777" w:rsidR="0038367A" w:rsidRDefault="00000000">
            <w:pPr>
              <w:pStyle w:val="JSTT-table-text"/>
              <w:keepNext/>
              <w:jc w:val="center"/>
            </w:pPr>
            <w:r>
              <w:rPr>
                <w:sz w:val="15"/>
              </w:rPr>
              <w:t>1.534 ± 0.000</w:t>
            </w:r>
          </w:p>
        </w:tc>
        <w:tc>
          <w:tcPr>
            <w:tcW w:w="790" w:type="dxa"/>
          </w:tcPr>
          <w:p w14:paraId="341BA9AE" w14:textId="77777777" w:rsidR="0038367A" w:rsidRDefault="00000000">
            <w:pPr>
              <w:pStyle w:val="JSTT-table-text"/>
              <w:keepNext/>
              <w:jc w:val="center"/>
            </w:pPr>
            <w:r>
              <w:rPr>
                <w:sz w:val="15"/>
              </w:rPr>
              <w:t>0.130 ± 0.000</w:t>
            </w:r>
          </w:p>
        </w:tc>
        <w:tc>
          <w:tcPr>
            <w:tcW w:w="1054" w:type="dxa"/>
          </w:tcPr>
          <w:p w14:paraId="24494850" w14:textId="77777777" w:rsidR="0038367A" w:rsidRDefault="00000000">
            <w:pPr>
              <w:pStyle w:val="JSTT-table-text"/>
              <w:keepNext/>
              <w:jc w:val="center"/>
            </w:pPr>
            <w:r>
              <w:rPr>
                <w:sz w:val="15"/>
              </w:rPr>
              <w:t>0.02 ± 0.00</w:t>
            </w:r>
          </w:p>
        </w:tc>
      </w:tr>
      <w:tr w:rsidR="0038367A" w14:paraId="7868BBDF" w14:textId="77777777">
        <w:trPr>
          <w:cantSplit/>
          <w:jc w:val="center"/>
        </w:trPr>
        <w:tc>
          <w:tcPr>
            <w:tcW w:w="726" w:type="dxa"/>
          </w:tcPr>
          <w:p w14:paraId="6DEACC4B" w14:textId="77777777" w:rsidR="0038367A" w:rsidRDefault="00000000">
            <w:pPr>
              <w:pStyle w:val="JSTT-table-text"/>
              <w:keepNext/>
              <w:jc w:val="center"/>
            </w:pPr>
            <w:r>
              <w:rPr>
                <w:sz w:val="15"/>
              </w:rPr>
              <w:t>EDGE</w:t>
            </w:r>
          </w:p>
        </w:tc>
        <w:tc>
          <w:tcPr>
            <w:tcW w:w="879" w:type="dxa"/>
          </w:tcPr>
          <w:p w14:paraId="63AC437E" w14:textId="77777777" w:rsidR="0038367A" w:rsidRDefault="00000000">
            <w:pPr>
              <w:pStyle w:val="JSTT-table-text"/>
              <w:keepNext/>
              <w:jc w:val="center"/>
            </w:pPr>
            <w:r>
              <w:rPr>
                <w:sz w:val="15"/>
              </w:rPr>
              <w:t>PI</w:t>
            </w:r>
          </w:p>
        </w:tc>
        <w:tc>
          <w:tcPr>
            <w:tcW w:w="1314" w:type="dxa"/>
          </w:tcPr>
          <w:p w14:paraId="62A6287D" w14:textId="77777777" w:rsidR="0038367A" w:rsidRDefault="00000000">
            <w:pPr>
              <w:pStyle w:val="JSTT-table-text"/>
              <w:keepNext/>
              <w:jc w:val="center"/>
            </w:pPr>
            <w:r>
              <w:rPr>
                <w:sz w:val="15"/>
              </w:rPr>
              <w:t>0.300 ± 0.003</w:t>
            </w:r>
          </w:p>
        </w:tc>
        <w:tc>
          <w:tcPr>
            <w:tcW w:w="790" w:type="dxa"/>
          </w:tcPr>
          <w:p w14:paraId="1B6C3CF2" w14:textId="77777777" w:rsidR="0038367A" w:rsidRDefault="00000000">
            <w:pPr>
              <w:pStyle w:val="JSTT-table-text"/>
              <w:keepNext/>
              <w:jc w:val="center"/>
            </w:pPr>
            <w:r>
              <w:rPr>
                <w:sz w:val="15"/>
              </w:rPr>
              <w:t>0.255 ± 0.004</w:t>
            </w:r>
          </w:p>
        </w:tc>
        <w:tc>
          <w:tcPr>
            <w:tcW w:w="1054" w:type="dxa"/>
          </w:tcPr>
          <w:p w14:paraId="226ADB38" w14:textId="77777777" w:rsidR="0038367A" w:rsidRDefault="00000000">
            <w:pPr>
              <w:pStyle w:val="JSTT-table-text"/>
              <w:keepNext/>
              <w:jc w:val="center"/>
            </w:pPr>
            <w:r>
              <w:rPr>
                <w:sz w:val="15"/>
              </w:rPr>
              <w:t>6.97 ± 0.24</w:t>
            </w:r>
          </w:p>
        </w:tc>
      </w:tr>
      <w:tr w:rsidR="0038367A" w14:paraId="1917B587" w14:textId="77777777">
        <w:trPr>
          <w:cantSplit/>
          <w:jc w:val="center"/>
        </w:trPr>
        <w:tc>
          <w:tcPr>
            <w:tcW w:w="726" w:type="dxa"/>
          </w:tcPr>
          <w:p w14:paraId="64FC539E" w14:textId="77777777" w:rsidR="0038367A" w:rsidRDefault="00000000">
            <w:pPr>
              <w:pStyle w:val="JSTT-table-text"/>
              <w:jc w:val="center"/>
            </w:pPr>
            <w:r>
              <w:rPr>
                <w:sz w:val="15"/>
              </w:rPr>
              <w:t>EDGE</w:t>
            </w:r>
          </w:p>
        </w:tc>
        <w:tc>
          <w:tcPr>
            <w:tcW w:w="879" w:type="dxa"/>
          </w:tcPr>
          <w:p w14:paraId="3F20CD1C" w14:textId="77777777" w:rsidR="0038367A" w:rsidRDefault="00000000">
            <w:pPr>
              <w:pStyle w:val="JSTT-table-text"/>
              <w:jc w:val="center"/>
            </w:pPr>
            <w:r>
              <w:rPr>
                <w:sz w:val="15"/>
              </w:rPr>
              <w:t>PID</w:t>
            </w:r>
          </w:p>
        </w:tc>
        <w:tc>
          <w:tcPr>
            <w:tcW w:w="1314" w:type="dxa"/>
          </w:tcPr>
          <w:p w14:paraId="6869768C" w14:textId="77777777" w:rsidR="0038367A" w:rsidRDefault="00000000">
            <w:pPr>
              <w:pStyle w:val="JSTT-table-text"/>
              <w:jc w:val="center"/>
            </w:pPr>
            <w:r>
              <w:rPr>
                <w:sz w:val="15"/>
              </w:rPr>
              <w:t>0.163 ± 0.002</w:t>
            </w:r>
          </w:p>
        </w:tc>
        <w:tc>
          <w:tcPr>
            <w:tcW w:w="790" w:type="dxa"/>
          </w:tcPr>
          <w:p w14:paraId="30F5CEB9" w14:textId="77777777" w:rsidR="0038367A" w:rsidRDefault="00000000">
            <w:pPr>
              <w:pStyle w:val="JSTT-table-text"/>
              <w:jc w:val="center"/>
            </w:pPr>
            <w:r>
              <w:rPr>
                <w:sz w:val="15"/>
              </w:rPr>
              <w:t>0.321 ± 0.003</w:t>
            </w:r>
          </w:p>
        </w:tc>
        <w:tc>
          <w:tcPr>
            <w:tcW w:w="1054" w:type="dxa"/>
          </w:tcPr>
          <w:p w14:paraId="61085E54" w14:textId="77777777" w:rsidR="0038367A" w:rsidRDefault="00000000">
            <w:pPr>
              <w:pStyle w:val="JSTT-table-text"/>
              <w:jc w:val="center"/>
            </w:pPr>
            <w:r>
              <w:rPr>
                <w:sz w:val="15"/>
              </w:rPr>
              <w:t>6.67 ± 0.09</w:t>
            </w:r>
          </w:p>
        </w:tc>
      </w:tr>
    </w:tbl>
    <w:p w14:paraId="3D9BBCEE" w14:textId="77777777" w:rsidR="0038367A" w:rsidRDefault="0038367A">
      <w:pPr>
        <w:pStyle w:val="10JSTT-Text"/>
        <w:spacing w:before="0"/>
      </w:pPr>
    </w:p>
    <w:p w14:paraId="1AABDBD7" w14:textId="77777777" w:rsidR="0038367A" w:rsidRDefault="00000000">
      <w:pPr>
        <w:pStyle w:val="10JSTT-Text"/>
      </w:pPr>
      <w: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4E1D97BA" w14:textId="01791879" w:rsidR="0090059D" w:rsidRDefault="00000000">
      <w:pPr>
        <w:pStyle w:val="10JSTT-Text"/>
      </w:pPr>
      <w: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1DAC972D" w14:textId="77777777" w:rsidR="0090059D" w:rsidRDefault="0090059D">
      <w:pPr>
        <w:widowControl/>
        <w:spacing w:line="240" w:lineRule="auto"/>
        <w:rPr>
          <w:szCs w:val="24"/>
          <w:lang w:val="en-US"/>
        </w:rPr>
      </w:pPr>
      <w:r>
        <w:br w:type="page"/>
      </w:r>
    </w:p>
    <w:p w14:paraId="6052A57E" w14:textId="25F39306" w:rsidR="0038367A" w:rsidRDefault="0090059D">
      <w:pPr>
        <w:pStyle w:val="10JSTT-Text"/>
      </w:pPr>
      <w:r>
        <w:rPr>
          <w:noProof/>
        </w:rPr>
        <mc:AlternateContent>
          <mc:Choice Requires="wpg">
            <w:drawing>
              <wp:anchor distT="0" distB="0" distL="114300" distR="114300" simplePos="0" relativeHeight="251672576" behindDoc="0" locked="0" layoutInCell="1" allowOverlap="1" wp14:anchorId="0C5C029B" wp14:editId="6A8B306C">
                <wp:simplePos x="0" y="0"/>
                <wp:positionH relativeFrom="column">
                  <wp:posOffset>-26084</wp:posOffset>
                </wp:positionH>
                <wp:positionV relativeFrom="paragraph">
                  <wp:posOffset>98</wp:posOffset>
                </wp:positionV>
                <wp:extent cx="6330315" cy="7162262"/>
                <wp:effectExtent l="0" t="0" r="0" b="635"/>
                <wp:wrapTopAndBottom/>
                <wp:docPr id="876299639" name="Group 19"/>
                <wp:cNvGraphicFramePr/>
                <a:graphic xmlns:a="http://schemas.openxmlformats.org/drawingml/2006/main">
                  <a:graphicData uri="http://schemas.microsoft.com/office/word/2010/wordprocessingGroup">
                    <wpg:wgp>
                      <wpg:cNvGrpSpPr/>
                      <wpg:grpSpPr>
                        <a:xfrm>
                          <a:off x="0" y="0"/>
                          <a:ext cx="6330315" cy="7162262"/>
                          <a:chOff x="0" y="0"/>
                          <a:chExt cx="6330315" cy="7162262"/>
                        </a:xfrm>
                      </wpg:grpSpPr>
                      <pic:pic xmlns:pic="http://schemas.openxmlformats.org/drawingml/2006/picture">
                        <pic:nvPicPr>
                          <pic:cNvPr id="1381569243" name="Picture 18"/>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30315" cy="6798310"/>
                          </a:xfrm>
                          <a:prstGeom prst="rect">
                            <a:avLst/>
                          </a:prstGeom>
                        </pic:spPr>
                      </pic:pic>
                      <wps:wsp>
                        <wps:cNvPr id="1943583296" name="Text Box 2"/>
                        <wps:cNvSpPr txBox="1">
                          <a:spLocks noChangeArrowheads="1"/>
                        </wps:cNvSpPr>
                        <wps:spPr bwMode="auto">
                          <a:xfrm>
                            <a:off x="0" y="6811107"/>
                            <a:ext cx="6195060" cy="351155"/>
                          </a:xfrm>
                          <a:prstGeom prst="rect">
                            <a:avLst/>
                          </a:prstGeom>
                          <a:noFill/>
                          <a:ln w="9525">
                            <a:noFill/>
                            <a:miter lim="800000"/>
                            <a:headEnd/>
                            <a:tailEnd/>
                          </a:ln>
                        </wps:spPr>
                        <wps:txbx>
                          <w:txbxContent>
                            <w:p w14:paraId="5BAF06D1" w14:textId="6AFD3393" w:rsidR="0090059D" w:rsidRDefault="0090059D" w:rsidP="0090059D">
                              <w:pPr>
                                <w:pStyle w:val="JSTT-figure-caption"/>
                              </w:pPr>
                              <w:r>
                                <w:rPr>
                                  <w:b/>
                                  <w:sz w:val="18"/>
                                </w:rPr>
                                <w:t>Fig. 7. Tracking error in the five scenarios: (a) assist map, (b) PI, (c) PID.</w:t>
                              </w:r>
                            </w:p>
                          </w:txbxContent>
                        </wps:txbx>
                        <wps:bodyPr rot="0" vert="horz" wrap="square" lIns="91440" tIns="45720" rIns="91440" bIns="45720" anchor="t" anchorCtr="0">
                          <a:noAutofit/>
                        </wps:bodyPr>
                      </wps:wsp>
                    </wpg:wgp>
                  </a:graphicData>
                </a:graphic>
              </wp:anchor>
            </w:drawing>
          </mc:Choice>
          <mc:Fallback>
            <w:pict>
              <v:group w14:anchorId="0C5C029B" id="Group 19" o:spid="_x0000_s1044" style="position:absolute;left:0;text-align:left;margin-left:-2.05pt;margin-top:0;width:498.45pt;height:563.95pt;z-index:251672576" coordsize="63303,71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">
                <v:shape id="Picture 18" o:spid="_x0000_s1045" type="#_x0000_t75" style="position:absolute;width:63303;height:67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">
                  <v:imagedata r:id="rId22" o:title=""/>
                </v:shape>
                <v:shape id="Text Box 2" o:spid="_x0000_s1046" type="#_x0000_t202" style="position:absolute;top:68111;width:6195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" filled="f" stroked="f">
                  <v:textbox>
                    <w:txbxContent>
                      <w:p w14:paraId="5BAF06D1" w14:textId="6AFD3393" w:rsidR="0090059D" w:rsidRDefault="0090059D" w:rsidP="0090059D">
                        <w:pPr>
                          <w:pStyle w:val="JSTT-figure-caption"/>
                        </w:pPr>
                        <w:r>
                          <w:rPr>
                            <w:b/>
                            <w:sz w:val="18"/>
                          </w:rPr>
                          <w:t>Fig. 7. Tracking error in the five scenarios: (a) assist map, (b) PI, (c) PID.</w:t>
                        </w:r>
                      </w:p>
                    </w:txbxContent>
                  </v:textbox>
                </v:shape>
                <w10:wrap type="topAndBottom"/>
              </v:group>
            </w:pict>
          </mc:Fallback>
        </mc:AlternateContent>
      </w:r>
      <w:r w:rsidR="00000000">
        <w:t>In EDGE, the largest assist-map steady relative errors occur at 40 km/h, reaching +56.7% at 0.35 g and +99.7% at 0.4 g. The corresponding PI errors are −0.4% and −0.5%, while the PID errors are −0.1% and −0.2%.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14:paraId="5DA3B454" w14:textId="77777777" w:rsidR="0038367A" w:rsidRDefault="00000000">
      <w:pPr>
        <w:pStyle w:val="10JSTT-Text"/>
      </w:pPr>
      <w:r>
        <w:t>The additional RAMP and EDGE cases also indicate that the assist map is more sensitive to speed variation and high lateral acceleration, whereas the PI/PID controllers remain closer to the desired torque reference within the simulated operating range.</w:t>
      </w:r>
    </w:p>
    <w:p w14:paraId="6C49E762" w14:textId="77777777" w:rsidR="0038367A" w:rsidRDefault="00000000">
      <w:pPr>
        <w:pStyle w:val="41JSTT-2ndorder-head"/>
      </w:pPr>
      <w:r>
        <w:t>Discussion</w:t>
      </w:r>
    </w:p>
    <w:p w14:paraId="6A3E97E1" w14:textId="77777777" w:rsidR="0038367A" w:rsidRDefault="00000000">
      <w:pPr>
        <w:pStyle w:val="10JSTT-Text"/>
      </w:pPr>
      <w:r>
        <w:t xml:space="preserve">The assist-map errors arise from two mechanisms. The first is the local slope limit. A road-reaction torque disturbance is attenuated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so a finite slope leaves a residual error. The same constraint prevents the map from reaching its unconstrained calibration characteristic where the required slope is high, as observed in DRY and EDGE.</w:t>
      </w:r>
    </w:p>
    <w:p w14:paraId="304B73AE" w14:textId="77777777" w:rsidR="0038367A" w:rsidRDefault="00000000">
      <w:pPr>
        <w:pStyle w:val="10JSTT-Text"/>
      </w:pPr>
      <w: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14:paraId="59A19507" w14:textId="77777777" w:rsidR="0038367A" w:rsidRDefault="00000000">
      <w:pPr>
        <w:pStyle w:val="10JSTT-Text"/>
      </w:pPr>
      <w: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14:paraId="26DF1DF0" w14:textId="77777777" w:rsidR="0038367A" w:rsidRDefault="00000000">
      <w:pPr>
        <w:pStyle w:val="10JSTT-Text"/>
      </w:pPr>
      <w: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588C4558" w14:textId="77777777" w:rsidR="0038367A" w:rsidRDefault="00000000">
      <w:pPr>
        <w:pStyle w:val="10JSTT-Text"/>
      </w:pPr>
      <w: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with a single noise realization, whereas the scoring cases are averaged over five realizations.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14:paraId="184D33E9" w14:textId="77777777" w:rsidR="0038367A" w:rsidRDefault="00000000">
      <w:pPr>
        <w:pStyle w:val="4JSST-1storder-head"/>
      </w:pPr>
      <w:r>
        <w:t>Conclusions</w:t>
      </w:r>
    </w:p>
    <w:p w14:paraId="64CD3D8C" w14:textId="77777777" w:rsidR="0038367A" w:rsidRDefault="00000000">
      <w:pPr>
        <w:pStyle w:val="10JSTT-Text"/>
      </w:pPr>
      <w:r>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30BEFDC6" w14:textId="77777777" w:rsidR="0038367A" w:rsidRDefault="00000000">
      <w:pPr>
        <w:pStyle w:val="10JSTT-Text"/>
      </w:pPr>
      <w: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−0.08% for PI and −0.06% for PID. The PID controller also reduced the calibration tracking metric from 27.05% to 11.59%.</w:t>
      </w:r>
    </w:p>
    <w:p w14:paraId="2A1A6D92" w14:textId="77777777" w:rsidR="0038367A" w:rsidRDefault="00000000">
      <w:pPr>
        <w:pStyle w:val="10JSTT-Text"/>
      </w:pPr>
      <w: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14:paraId="52EA4F4E" w14:textId="77777777" w:rsidR="0038367A" w:rsidRDefault="00000000">
      <w:pPr>
        <w:pStyle w:val="JSTT-acknowledgement"/>
      </w:pPr>
      <w:r>
        <w:t>Acknowledgments</w:t>
      </w:r>
    </w:p>
    <w:p w14:paraId="01F1584E" w14:textId="77777777" w:rsidR="0038367A" w:rsidRDefault="00000000">
      <w:pPr>
        <w:pStyle w:val="10JSTT-Text"/>
      </w:pPr>
      <w:r>
        <w:t>The authors acknowledge Ho Chi Minh City University of Technology (HCMUT), Vietnam National University Ho Chi Minh City (VNU-HCM) for supporting this research.</w:t>
      </w:r>
    </w:p>
    <w:p w14:paraId="22D54A35" w14:textId="77777777" w:rsidR="0038367A" w:rsidRDefault="00000000">
      <w:pPr>
        <w:pStyle w:val="JSTT-acknowledgement"/>
      </w:pPr>
      <w:r>
        <w:t>Conflict of Interest</w:t>
      </w:r>
    </w:p>
    <w:p w14:paraId="6B8C8AA0" w14:textId="77777777" w:rsidR="0038367A" w:rsidRDefault="00000000">
      <w:pPr>
        <w:pStyle w:val="10JSTT-Text"/>
      </w:pPr>
      <w:r>
        <w:t>The authors have no conflict of interest to declare.</w:t>
      </w:r>
    </w:p>
    <w:p w14:paraId="09AF15E3" w14:textId="77777777" w:rsidR="0038367A" w:rsidRDefault="00000000">
      <w:pPr>
        <w:pStyle w:val="JSTT-acknowledgement"/>
      </w:pPr>
      <w:r>
        <w:t>Author contributions</w:t>
      </w:r>
    </w:p>
    <w:p w14:paraId="1CE75F63" w14:textId="77777777" w:rsidR="0038367A" w:rsidRDefault="00000000">
      <w:pPr>
        <w:pStyle w:val="10JSTT-Text"/>
      </w:pPr>
      <w:r>
        <w:t>Tran Minh Tan: modeling, simulation, data analysis, writing – original draft. Phung Thanh Huy: supervision, review and editing. All authors have approved the final article.</w:t>
      </w:r>
    </w:p>
    <w:p w14:paraId="73431C19" w14:textId="77777777" w:rsidR="0038367A" w:rsidRDefault="00000000">
      <w:pPr>
        <w:pStyle w:val="JSTT-acknowledgement"/>
      </w:pPr>
      <w:r>
        <w:t>Declaration of Generative AI</w:t>
      </w:r>
    </w:p>
    <w:p w14:paraId="7099E1B1" w14:textId="77777777" w:rsidR="0038367A" w:rsidRDefault="00000000">
      <w:pPr>
        <w:pStyle w:val="10JSTT-Text"/>
      </w:pPr>
      <w:r>
        <w:t>During the preparation of this work, the author(s) used Claude (Anthropic) in order to assist with simulation code, figure generation, data checking, and language editing. After using this tool, the author(s) reviewed and edited the content as needed and take full responsibility for the content of the published article.</w:t>
      </w:r>
    </w:p>
    <w:p w14:paraId="5A7431D2" w14:textId="77777777" w:rsidR="0038367A" w:rsidRDefault="00000000">
      <w:pPr>
        <w:pStyle w:val="JSTT-acknowledgement"/>
      </w:pPr>
      <w:r>
        <w:t>References</w:t>
      </w:r>
    </w:p>
    <w:p w14:paraId="36A81C22" w14:textId="77777777" w:rsidR="0038367A" w:rsidRDefault="00000000">
      <w:pPr>
        <w:pStyle w:val="EndNoteBibliography"/>
        <w:spacing w:after="40"/>
        <w:ind w:left="425" w:hanging="425"/>
        <w:jc w:val="left"/>
      </w:pPr>
      <w:r>
        <w:rPr>
          <w:rFonts w:ascii="Arial" w:hAnsi="Arial"/>
        </w:rPr>
        <w:t>[1]. D. Lee, K.-S. Kim and S. Kim. (2018). Controller design of an electric power steering system. IEEE Transactions on Control Systems Technology, 26(2), 748–755. https://doi.org/10.1109/TCST.2017.2679062</w:t>
      </w:r>
    </w:p>
    <w:p w14:paraId="6A4C0BD5" w14:textId="77777777" w:rsidR="0038367A" w:rsidRDefault="00000000">
      <w:pPr>
        <w:pStyle w:val="EndNoteBibliography"/>
        <w:spacing w:after="40"/>
        <w:ind w:left="425" w:hanging="425"/>
        <w:jc w:val="left"/>
      </w:pPr>
      <w:r>
        <w:rPr>
          <w:rFonts w:ascii="Arial" w:hAnsi="Arial"/>
        </w:rPr>
        <w:t>[2]. Y. Li, Z. Yang, D. Zhai, J. He and J. Fan. (2023). Study on control strategy of electric power steering for commercial vehicle based on multi-map. World Electric Vehicle Journal, 14(2), 33. https://doi.org/10.3390/wevj14020033</w:t>
      </w:r>
    </w:p>
    <w:p w14:paraId="026ECF29" w14:textId="77777777" w:rsidR="0038367A" w:rsidRDefault="00000000">
      <w:pPr>
        <w:pStyle w:val="EndNoteBibliography"/>
        <w:spacing w:after="40"/>
        <w:ind w:left="425" w:hanging="425"/>
        <w:jc w:val="left"/>
      </w:pPr>
      <w:r>
        <w:rPr>
          <w:rFonts w:ascii="Arial" w:hAnsi="Arial"/>
        </w:rPr>
        <w:t>[3]. Q. Li and C. Xia. (2012). Research of electric power steering system assistance characteristic based on the identification of the road. In Proceedings of the 2nd International Conference on Computer and Information Application (ICCIA 2012), Atlantis Press, pp 402-405. https://doi.org/10.2991/iccia.2012.97</w:t>
      </w:r>
    </w:p>
    <w:p w14:paraId="700E1722" w14:textId="77777777" w:rsidR="0038367A" w:rsidRDefault="00000000">
      <w:pPr>
        <w:pStyle w:val="EndNoteBibliography"/>
        <w:spacing w:after="40"/>
        <w:ind w:left="425" w:hanging="425"/>
        <w:jc w:val="left"/>
      </w:pPr>
      <w:r>
        <w:rPr>
          <w:rFonts w:ascii="Arial" w:hAnsi="Arial"/>
        </w:rPr>
        <w:t>[4]. H.Q. Nguyen, V.T. Vu and O. Sename. (2025). Combining adaptive neural-fuzzy inference system with field-oriented control strategy for electric power steering system in cars. Advances in Mechanical Engineering, 17(9). https://doi.org/10.1177/16878132251369152</w:t>
      </w:r>
    </w:p>
    <w:p w14:paraId="679A58E1" w14:textId="77777777" w:rsidR="0038367A" w:rsidRDefault="00000000">
      <w:pPr>
        <w:pStyle w:val="EndNoteBibliography"/>
        <w:spacing w:after="40"/>
        <w:ind w:left="425" w:hanging="425"/>
        <w:jc w:val="left"/>
      </w:pPr>
      <w:r>
        <w:rPr>
          <w:rFonts w:ascii="Arial" w:hAnsi="Arial"/>
        </w:rPr>
        <w:t>[5]. D. Saifia, M. Chadli, H.R. Karimi and S. Labiod. (2015). Fuzzy control for electric power steering system with assist motor current input constraints. Journal of the Franklin Institute, 352(2), 562-576. https://doi.org/10.1016/j.jfranklin.2014.05.007</w:t>
      </w:r>
    </w:p>
    <w:p w14:paraId="2750A54D" w14:textId="77777777" w:rsidR="0038367A" w:rsidRDefault="00000000">
      <w:pPr>
        <w:pStyle w:val="EndNoteBibliography"/>
        <w:spacing w:after="40"/>
        <w:ind w:left="425" w:hanging="425"/>
        <w:jc w:val="left"/>
      </w:pPr>
      <w:r>
        <w:rPr>
          <w:rFonts w:ascii="Arial" w:hAnsi="Arial"/>
        </w:rPr>
        <w:t>[6]. X.A. Ren and Z.X. Deng. (2014). Research on ideal steering wheel effort characteristics of driver. China Mechanical Engineering, 25(16), 2261-2265.</w:t>
      </w:r>
    </w:p>
    <w:p w14:paraId="5BE25496" w14:textId="77777777" w:rsidR="0038367A" w:rsidRDefault="00000000">
      <w:pPr>
        <w:pStyle w:val="EndNoteBibliography"/>
        <w:spacing w:after="40"/>
        <w:ind w:left="425" w:hanging="425"/>
        <w:jc w:val="left"/>
      </w:pPr>
      <w:r>
        <w:rPr>
          <w:rFonts w:ascii="Arial" w:hAnsi="Arial"/>
        </w:rPr>
        <w:t>[7]. H.B. Pacejka. (2006). Tyre and vehicle dynamics (2nd ed.). Elsevier.</w:t>
      </w:r>
    </w:p>
    <w:p w14:paraId="14D3E1A0" w14:textId="77777777" w:rsidR="0038367A" w:rsidRDefault="00000000">
      <w:pPr>
        <w:pStyle w:val="EndNoteBibliography"/>
        <w:spacing w:after="40"/>
        <w:ind w:left="425" w:hanging="425"/>
        <w:jc w:val="left"/>
      </w:pPr>
      <w:r>
        <w:rPr>
          <w:rFonts w:ascii="Arial" w:hAnsi="Arial"/>
        </w:rPr>
        <w:t>[8]. R. Rajamani. (2012). Vehicle dynamics and control (2nd ed.). Springer.</w:t>
      </w:r>
    </w:p>
    <w:p w14:paraId="1F837684" w14:textId="77777777" w:rsidR="0038367A" w:rsidRDefault="00000000">
      <w:pPr>
        <w:pStyle w:val="EndNoteBibliography"/>
        <w:spacing w:after="40"/>
        <w:ind w:left="425" w:hanging="425"/>
        <w:jc w:val="left"/>
      </w:pPr>
      <w:r>
        <w:rPr>
          <w:rFonts w:ascii="Arial" w:hAnsi="Arial"/>
        </w:rPr>
        <w:t>[9]. Valeo. Torque and/or angle sensors, product catalogue. https://www.valeo.com/en/catalogue/cda/torque-and-or-angle-sensors/</w:t>
      </w:r>
    </w:p>
    <w:p w14:paraId="1166730F" w14:textId="77777777" w:rsidR="0038367A" w:rsidRDefault="00000000">
      <w:pPr>
        <w:pStyle w:val="EndNoteBibliography"/>
        <w:spacing w:after="40"/>
        <w:ind w:left="425" w:hanging="425"/>
        <w:jc w:val="left"/>
      </w:pPr>
      <w:r>
        <w:rPr>
          <w:rFonts w:ascii="Arial" w:hAnsi="Arial"/>
        </w:rPr>
        <w:t>[10]. Bosch Motorsport. (2026). Steering wheel angle sensor LWS, data sheet. https://www.bosch-motorsport.com</w:t>
      </w:r>
    </w:p>
    <w:p w14:paraId="2258B668" w14:textId="77777777" w:rsidR="0038367A" w:rsidRDefault="00000000">
      <w:pPr>
        <w:pStyle w:val="EndNoteBibliography"/>
        <w:spacing w:after="40"/>
        <w:ind w:left="425" w:hanging="425"/>
        <w:jc w:val="left"/>
      </w:pPr>
      <w:r>
        <w:rPr>
          <w:rFonts w:ascii="Arial" w:hAnsi="Arial"/>
        </w:rPr>
        <w:t>[11]. Bosch Motorsport. (2020). Acceleration sensor MM5.10, data sheet. https://www.bosch-motorsport.com</w:t>
      </w:r>
    </w:p>
    <w:p w14:paraId="405A70D9" w14:textId="77777777" w:rsidR="0038367A" w:rsidRDefault="00000000">
      <w:pPr>
        <w:pStyle w:val="EndNoteBibliography"/>
        <w:spacing w:after="40"/>
        <w:ind w:left="425" w:hanging="425"/>
        <w:jc w:val="left"/>
      </w:pPr>
      <w:r>
        <w:rPr>
          <w:rFonts w:ascii="Arial" w:hAnsi="Arial"/>
        </w:rPr>
        <w:t>[12]. H. Ragab, S. Givigi and A. Noureldin. (2024). Automotive speed estimation: Sensor types and error characteristics from OBD-II to ADAS. arXiv:2501.00242.</w:t>
      </w:r>
    </w:p>
    <w:sectPr w:rsidR="0038367A" w:rsidSect="00E13A10">
      <w:headerReference w:type="even" r:id="rId23"/>
      <w:headerReference w:type="default" r:id="rId24"/>
      <w:footerReference w:type="even" r:id="rId25"/>
      <w:footerReference w:type="default" r:id="rId26"/>
      <w:headerReference w:type="first" r:id="rId27"/>
      <w:footerReference w:type="first" r:id="rId28"/>
      <w:footnotePr>
        <w:numFmt w:val="chicago"/>
      </w:footnotePr>
      <w:type w:val="continuous"/>
      <w:pgSz w:w="11907" w:h="16840" w:code="9"/>
      <w:pgMar w:top="79" w:right="964" w:bottom="964" w:left="1038" w:header="907" w:footer="737" w:gutter="0"/>
      <w:cols w:num="2" w:space="36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6A9D" w14:textId="77777777" w:rsidR="002706AE" w:rsidRDefault="002706AE">
      <w:r>
        <w:separator/>
      </w:r>
    </w:p>
    <w:p w14:paraId="0991FD8D" w14:textId="77777777" w:rsidR="002706AE" w:rsidRDefault="002706AE"/>
    <w:p w14:paraId="40B8CF15" w14:textId="77777777" w:rsidR="002706AE" w:rsidRDefault="002706AE"/>
  </w:endnote>
  <w:endnote w:type="continuationSeparator" w:id="0">
    <w:p w14:paraId="024B9C0E" w14:textId="77777777" w:rsidR="002706AE" w:rsidRDefault="002706AE">
      <w:r>
        <w:continuationSeparator/>
      </w:r>
    </w:p>
    <w:p w14:paraId="29AE7724" w14:textId="77777777" w:rsidR="002706AE" w:rsidRDefault="002706AE"/>
    <w:p w14:paraId="251D6072" w14:textId="77777777" w:rsidR="002706AE" w:rsidRDefault="002706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B0B3A18A-349C-4F92-BF2D-E7CE42A93A12}"/>
  </w:font>
  <w:font w:name="Univers">
    <w:charset w:val="00"/>
    <w:family w:val="swiss"/>
    <w:pitch w:val="variable"/>
    <w:sig w:usb0="80000287" w:usb1="00000000" w:usb2="00000000" w:usb3="00000000" w:csb0="0000000F" w:csb1="00000000"/>
    <w:embedRegular r:id="rId2" w:fontKey="{A502A6A9-B5DA-4B42-8E13-4616564DDCB3}"/>
  </w:font>
  <w:font w:name="Tahoma">
    <w:panose1 w:val="020B0604030504040204"/>
    <w:charset w:val="00"/>
    <w:family w:val="swiss"/>
    <w:pitch w:val="variable"/>
    <w:sig w:usb0="E1002EFF" w:usb1="C000605B" w:usb2="00000029" w:usb3="00000000" w:csb0="000101FF" w:csb1="00000000"/>
    <w:embedRegular r:id="rId3" w:fontKey="{30F51A6A-7344-4E76-B7A9-12C2AFE5AE35}"/>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4" w:fontKey="{FCB7161B-EBAC-4B91-9D3B-B39BD0F3C10F}"/>
  </w:font>
  <w:font w:name="Cambria Math">
    <w:panose1 w:val="02040503050406030204"/>
    <w:charset w:val="00"/>
    <w:family w:val="roman"/>
    <w:pitch w:val="variable"/>
    <w:sig w:usb0="E00006FF" w:usb1="420024FF" w:usb2="02000000" w:usb3="00000000" w:csb0="0000019F" w:csb1="00000000"/>
    <w:embedRegular r:id="rId5" w:fontKey="{4D423E1E-277F-4F22-9B03-956FFF245485}"/>
    <w:embedItalic r:id="rId6" w:fontKey="{5B2D2D6C-B63C-4B26-A85F-8771678A2268}"/>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7" w:fontKey="{F53FBF36-B48B-43E5-93DA-BEB240C4B89A}"/>
    <w:embedItalic r:id="rId8" w:fontKey="{FC8B0577-3801-4AE0-9CED-23295CF1589B}"/>
  </w:font>
  <w:font w:name="Cambria">
    <w:panose1 w:val="02040503050406030204"/>
    <w:charset w:val="00"/>
    <w:family w:val="roman"/>
    <w:pitch w:val="variable"/>
    <w:sig w:usb0="E00006FF" w:usb1="420024FF" w:usb2="02000000" w:usb3="00000000" w:csb0="0000019F" w:csb1="00000000"/>
    <w:embedRegular r:id="rId9" w:fontKey="{6F3F29AB-77D1-4B33-9771-141EDF755F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iCs/>
        <w:noProof w:val="0"/>
        <w:szCs w:val="22"/>
      </w:rPr>
      <w:id w:val="40261789"/>
      <w:docPartObj>
        <w:docPartGallery w:val="Page Numbers (Bottom of Page)"/>
        <w:docPartUnique/>
      </w:docPartObj>
    </w:sdtPr>
    <w:sdtEndPr>
      <w:rPr>
        <w:noProof/>
      </w:rPr>
    </w:sdtEndPr>
    <w:sdtContent>
      <w:p w14:paraId="4B421D6B" w14:textId="6CE2E495"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E62685">
          <w:rPr>
            <w:i w:val="0"/>
            <w:iCs/>
            <w:szCs w:val="22"/>
          </w:rPr>
          <w:t>10</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szCs w:val="22"/>
      </w:rPr>
      <w:id w:val="243846837"/>
      <w:docPartObj>
        <w:docPartGallery w:val="Page Numbers (Bottom of Page)"/>
        <w:docPartUnique/>
      </w:docPartObj>
    </w:sdtPr>
    <w:sdtEndPr>
      <w:rPr>
        <w:i w:val="0"/>
        <w:noProof/>
      </w:rPr>
    </w:sdtEndPr>
    <w:sdtContent>
      <w:p w14:paraId="45357993" w14:textId="03574BFE" w:rsidR="00B00764" w:rsidRPr="00AA2787" w:rsidRDefault="00B00764">
        <w:pPr>
          <w:pStyle w:val="Footer"/>
          <w:jc w:val="right"/>
          <w:rPr>
            <w:i w:val="0"/>
            <w:szCs w:val="22"/>
          </w:rPr>
        </w:pPr>
        <w:r w:rsidRPr="00AA2787">
          <w:rPr>
            <w:i w:val="0"/>
            <w:noProof w:val="0"/>
            <w:szCs w:val="22"/>
          </w:rPr>
          <w:fldChar w:fldCharType="begin"/>
        </w:r>
        <w:r w:rsidRPr="00AA2787">
          <w:rPr>
            <w:i w:val="0"/>
            <w:szCs w:val="22"/>
          </w:rPr>
          <w:instrText xml:space="preserve"> PAGE   \* MERGEFORMAT </w:instrText>
        </w:r>
        <w:r w:rsidRPr="00AA2787">
          <w:rPr>
            <w:i w:val="0"/>
            <w:noProof w:val="0"/>
            <w:szCs w:val="22"/>
          </w:rPr>
          <w:fldChar w:fldCharType="separate"/>
        </w:r>
        <w:r w:rsidR="00E62685">
          <w:rPr>
            <w:i w:val="0"/>
            <w:szCs w:val="22"/>
          </w:rPr>
          <w:t>9</w:t>
        </w:r>
        <w:r w:rsidRPr="00AA2787">
          <w:rPr>
            <w:i w:val="0"/>
            <w:szCs w:val="22"/>
          </w:rPr>
          <w:fldChar w:fldCharType="end"/>
        </w:r>
      </w:p>
    </w:sdtContent>
  </w:sdt>
  <w:p w14:paraId="3B7CFB95" w14:textId="77777777" w:rsidR="00296056" w:rsidRDefault="00296056" w:rsidP="00296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CDF79" w14:textId="5D463F1C" w:rsidR="00B00764" w:rsidRPr="00F74B44" w:rsidRDefault="00B00764" w:rsidP="00F74B44">
    <w:pPr>
      <w:pStyle w:val="Footer"/>
    </w:pPr>
    <w:bookmarkStart w:id="2" w:name="OLE_LINK6"/>
    <w:bookmarkStart w:id="3" w:name="OLE_LINK5"/>
  </w:p>
  <w:p w14:paraId="4B935631" w14:textId="01036616" w:rsidR="00B00764" w:rsidRPr="00B00764" w:rsidRDefault="00B00764" w:rsidP="005A33C9">
    <w:pPr>
      <w:pStyle w:val="Footer"/>
      <w:pBdr>
        <w:top w:val="single" w:sz="4" w:space="1" w:color="auto"/>
      </w:pBdr>
      <w:rPr>
        <w:rStyle w:val="Hyperlink"/>
        <w:sz w:val="20"/>
        <w:szCs w:val="18"/>
        <w:lang w:val="fr-CH"/>
      </w:rPr>
    </w:pPr>
    <w:bookmarkStart w:id="4" w:name="OLE_LINK12"/>
    <w:r w:rsidRPr="00F74B44">
      <w:t>J</w:t>
    </w:r>
    <w:r w:rsidR="00F60B3E" w:rsidRPr="00F74B44">
      <w:t>STT 2021, 14, x</w:t>
    </w:r>
    <w:bookmarkEnd w:id="4"/>
    <w:r w:rsidR="00F60B3E" w:rsidRPr="00F74B44">
      <w:t>. https://doi.org/10.3390/xxxxx</w:t>
    </w:r>
    <w:bookmarkEnd w:id="2"/>
    <w:r w:rsidR="00F60B3E" w:rsidRPr="00F74B44">
      <w:t xml:space="preserve">  </w:t>
    </w:r>
    <w:bookmarkEnd w:id="3"/>
    <w:r w:rsidR="00F60B3E" w:rsidRPr="00F74B44">
      <w:t xml:space="preserve">                                           </w:t>
    </w:r>
    <w:r w:rsidRPr="00F74B44">
      <w:t xml:space="preserve">            </w:t>
    </w:r>
    <w:r w:rsidR="00F60B3E" w:rsidRPr="00F74B44">
      <w:t xml:space="preserve">            </w:t>
    </w:r>
    <w:r w:rsidRPr="00B00764">
      <w:rPr>
        <w:lang w:val="fr-CH"/>
      </w:rPr>
      <w:t>www.</w:t>
    </w:r>
    <w:hyperlink r:id="rId1" w:history="1">
      <w:r w:rsidRPr="00B00764">
        <w:rPr>
          <w:rStyle w:val="Hyperlink"/>
          <w:sz w:val="20"/>
          <w:lang w:val="fr-CH"/>
        </w:rPr>
        <w:t>jstt.utt.edu.vn/index.php/en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A36A6" w14:textId="77777777" w:rsidR="002706AE" w:rsidRDefault="002706AE" w:rsidP="00783D5B">
      <w:pPr>
        <w:pStyle w:val="Footer"/>
        <w:spacing w:before="230"/>
        <w:rPr>
          <w:lang w:val="en-GB"/>
        </w:rPr>
      </w:pPr>
      <w:r>
        <w:rPr>
          <w:lang w:val="en-IN" w:eastAsia="en-IN"/>
        </w:rPr>
        <w:drawing>
          <wp:inline distT="0" distB="0" distL="0" distR="0" wp14:anchorId="6A374741" wp14:editId="65B583F1">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515F2D0F" w14:textId="77777777" w:rsidR="002706AE" w:rsidRDefault="002706AE"/>
    <w:p w14:paraId="4B507F7A" w14:textId="77777777" w:rsidR="002706AE" w:rsidRDefault="002706AE"/>
  </w:footnote>
  <w:footnote w:type="continuationSeparator" w:id="0">
    <w:p w14:paraId="606D6314" w14:textId="77777777" w:rsidR="002706AE" w:rsidRDefault="002706AE">
      <w:r>
        <w:continuationSeparator/>
      </w:r>
    </w:p>
    <w:p w14:paraId="5F7ED280" w14:textId="77777777" w:rsidR="002706AE" w:rsidRDefault="002706AE"/>
    <w:p w14:paraId="1F5E6958" w14:textId="77777777" w:rsidR="002706AE" w:rsidRDefault="002706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393A" w14:textId="1AB544AB" w:rsidR="00B00764" w:rsidRPr="007C2BCF" w:rsidRDefault="00AA2787" w:rsidP="007C2BCF">
    <w:pPr>
      <w:pStyle w:val="Header"/>
      <w:rPr>
        <w:sz w:val="12"/>
        <w:szCs w:val="16"/>
      </w:rPr>
    </w:pPr>
    <w:bookmarkStart w:id="0" w:name="OLE_LINK13"/>
    <w:r w:rsidRPr="007C2BCF">
      <w:rPr>
        <w:szCs w:val="18"/>
      </w:rPr>
      <w:t>JSTT vol</w:t>
    </w:r>
    <w:r w:rsidR="003938C4" w:rsidRPr="007C2BCF">
      <w:rPr>
        <w:szCs w:val="18"/>
      </w:rPr>
      <w:t xml:space="preserve"> </w:t>
    </w:r>
    <w:r w:rsidR="006E11A5" w:rsidRPr="007C2BCF">
      <w:rPr>
        <w:szCs w:val="18"/>
      </w:rPr>
      <w:t>X</w:t>
    </w:r>
    <w:r w:rsidRPr="007C2BCF">
      <w:rPr>
        <w:szCs w:val="18"/>
      </w:rPr>
      <w:t xml:space="preserve"> (2026), </w:t>
    </w:r>
    <w:r w:rsidR="004106EB" w:rsidRPr="007C2BCF">
      <w:rPr>
        <w:szCs w:val="18"/>
      </w:rPr>
      <w:t>1-</w:t>
    </w:r>
    <w:r w:rsidR="006E11A5" w:rsidRPr="007C2BCF">
      <w:rPr>
        <w:szCs w:val="18"/>
      </w:rPr>
      <w:t>page</w:t>
    </w:r>
    <w:r w:rsidR="00E44B2B" w:rsidRPr="007C2BCF">
      <w:rPr>
        <w:szCs w:val="18"/>
      </w:rPr>
      <w:t xml:space="preserve"> </w:t>
    </w:r>
    <w:r w:rsidRPr="007C2BCF">
      <w:rPr>
        <w:szCs w:val="18"/>
      </w:rPr>
      <w:t xml:space="preserve">   </w:t>
    </w:r>
    <w:r w:rsidR="003938C4" w:rsidRPr="007C2BCF">
      <w:rPr>
        <w:szCs w:val="18"/>
      </w:rPr>
      <w:t xml:space="preserve">   </w:t>
    </w:r>
    <w:r w:rsidRPr="007C2BCF">
      <w:rPr>
        <w:szCs w:val="18"/>
      </w:rPr>
      <w:t xml:space="preserve">   </w:t>
    </w:r>
    <w:r w:rsidR="00BD5829" w:rsidRPr="007C2BCF">
      <w:rPr>
        <w:szCs w:val="18"/>
      </w:rPr>
      <w:t xml:space="preserve">         </w:t>
    </w:r>
    <w:r w:rsidR="007C2BCF">
      <w:rPr>
        <w:szCs w:val="18"/>
      </w:rPr>
      <w:t xml:space="preserve"> </w:t>
    </w:r>
    <w:r w:rsidR="00BD5829" w:rsidRPr="007C2BCF">
      <w:rPr>
        <w:szCs w:val="18"/>
      </w:rPr>
      <w:t xml:space="preserve">  </w:t>
    </w:r>
    <w:r w:rsidRPr="007C2BCF">
      <w:rPr>
        <w:szCs w:val="18"/>
      </w:rPr>
      <w:t xml:space="preserve">                                                                                          </w:t>
    </w:r>
    <w:r w:rsidR="006E11A5" w:rsidRPr="007C2BCF">
      <w:rPr>
        <w:szCs w:val="18"/>
      </w:rPr>
      <w:t>Tran</w:t>
    </w:r>
    <w:r w:rsidRPr="007C2BCF">
      <w:rPr>
        <w:szCs w:val="18"/>
      </w:rPr>
      <w:t xml:space="preserve"> et al.</w:t>
    </w:r>
  </w:p>
  <w:bookmarkEnd w:id="0"/>
  <w:p w14:paraId="3A0B4D3F" w14:textId="3A2D2A7D" w:rsidR="00B00764" w:rsidRPr="007C2BCF" w:rsidRDefault="00B00764" w:rsidP="00F74B44">
    <w:pPr>
      <w:pStyle w:val="Head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6846A" w14:textId="0E949A0F" w:rsidR="00B00764" w:rsidRPr="00AA2787" w:rsidRDefault="00B00764" w:rsidP="007C2BCF">
    <w:pPr>
      <w:pStyle w:val="Header"/>
      <w:rPr>
        <w:sz w:val="14"/>
        <w:szCs w:val="18"/>
      </w:rPr>
    </w:pPr>
    <w:r w:rsidRPr="00B00764">
      <w:t xml:space="preserve">JSTT </w:t>
    </w:r>
    <w:r w:rsidR="00AA2787" w:rsidRPr="00AA2787">
      <w:t>vol</w:t>
    </w:r>
    <w:r w:rsidR="003938C4">
      <w:t xml:space="preserve"> </w:t>
    </w:r>
    <w:r w:rsidR="006E11A5">
      <w:t>X</w:t>
    </w:r>
    <w:r w:rsidR="00AA2787" w:rsidRPr="00AA2787">
      <w:t xml:space="preserve"> (2026)</w:t>
    </w:r>
    <w:r w:rsidRPr="00AA2787">
      <w:t xml:space="preserve">, </w:t>
    </w:r>
    <w:r w:rsidR="00FC0680">
      <w:t>1-</w:t>
    </w:r>
    <w:r w:rsidR="006E11A5">
      <w:t>page</w:t>
    </w:r>
    <w:r w:rsidR="00AA2787" w:rsidRPr="00AA2787">
      <w:t xml:space="preserve">                                                                                                 </w:t>
    </w:r>
    <w:r w:rsidR="003938C4">
      <w:t xml:space="preserve">          </w:t>
    </w:r>
    <w:r w:rsidR="00EE1CDE">
      <w:t xml:space="preserve">      </w:t>
    </w:r>
    <w:r w:rsidR="003938C4">
      <w:t xml:space="preserve"> </w:t>
    </w:r>
    <w:r w:rsidR="00AA2787" w:rsidRPr="00AA2787">
      <w:t xml:space="preserve"> </w:t>
    </w:r>
    <w:r w:rsidR="00FC0680">
      <w:t xml:space="preserve">  </w:t>
    </w:r>
    <w:r w:rsidR="006E11A5">
      <w:t>Tran</w:t>
    </w:r>
    <w:r w:rsidR="00AA2787" w:rsidRPr="00AA2787">
      <w:t xml:space="preserve"> </w:t>
    </w:r>
    <w:r w:rsidR="00EE1CDE">
      <w:t>e</w:t>
    </w:r>
    <w:r w:rsidR="00AA2787" w:rsidRPr="00AA2787">
      <w:t>t</w:t>
    </w:r>
    <w:r w:rsidR="00EE1CDE">
      <w:t xml:space="preserve"> al.</w:t>
    </w:r>
  </w:p>
  <w:p w14:paraId="5BDB1DF2" w14:textId="5E4F74A0" w:rsidR="00BA7F74" w:rsidRDefault="00BA7F74" w:rsidP="00B00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9" w:type="dxa"/>
      <w:tblCellMar>
        <w:left w:w="0" w:type="dxa"/>
        <w:right w:w="0" w:type="dxa"/>
      </w:tblCellMar>
      <w:tblLook w:val="04A0" w:firstRow="1" w:lastRow="0" w:firstColumn="1" w:lastColumn="0" w:noHBand="0" w:noVBand="1"/>
    </w:tblPr>
    <w:tblGrid>
      <w:gridCol w:w="1761"/>
      <w:gridCol w:w="6400"/>
      <w:gridCol w:w="1748"/>
    </w:tblGrid>
    <w:tr w:rsidR="007C2BCF" w:rsidRPr="00FA5C0C" w14:paraId="52E9BABE" w14:textId="77777777" w:rsidTr="0010014A">
      <w:trPr>
        <w:trHeight w:val="175"/>
      </w:trPr>
      <w:tc>
        <w:tcPr>
          <w:tcW w:w="1761" w:type="dxa"/>
          <w:tcBorders>
            <w:top w:val="single" w:sz="12" w:space="0" w:color="auto"/>
          </w:tcBorders>
          <w:shd w:val="clear" w:color="auto" w:fill="FFFFFF" w:themeFill="background1"/>
          <w:vAlign w:val="center"/>
        </w:tcPr>
        <w:p w14:paraId="3FC4CC7B"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bookmarkStart w:id="1" w:name="_Hlk83657646"/>
        </w:p>
      </w:tc>
      <w:tc>
        <w:tcPr>
          <w:tcW w:w="6400" w:type="dxa"/>
          <w:tcBorders>
            <w:top w:val="single" w:sz="12" w:space="0" w:color="auto"/>
          </w:tcBorders>
          <w:shd w:val="clear" w:color="auto" w:fill="FFFFFF" w:themeFill="background1"/>
          <w:vAlign w:val="bottom"/>
        </w:tcPr>
        <w:p w14:paraId="7BE56F16" w14:textId="77777777" w:rsidR="007C2BCF" w:rsidRPr="007C2BCF" w:rsidRDefault="007C2BCF" w:rsidP="007C2BCF">
          <w:pPr>
            <w:widowControl/>
            <w:tabs>
              <w:tab w:val="center" w:pos="4706"/>
              <w:tab w:val="right" w:pos="9356"/>
            </w:tabs>
            <w:spacing w:line="240" w:lineRule="auto"/>
            <w:jc w:val="both"/>
            <w:rPr>
              <w:rFonts w:eastAsia="DengXian"/>
              <w:bCs/>
              <w:iCs/>
              <w:noProof/>
              <w:sz w:val="14"/>
              <w:szCs w:val="14"/>
              <w:lang w:val="en-US"/>
            </w:rPr>
          </w:pPr>
        </w:p>
      </w:tc>
      <w:tc>
        <w:tcPr>
          <w:tcW w:w="1748" w:type="dxa"/>
          <w:tcBorders>
            <w:top w:val="single" w:sz="12" w:space="0" w:color="auto"/>
          </w:tcBorders>
          <w:shd w:val="clear" w:color="auto" w:fill="FFFFFF" w:themeFill="background1"/>
          <w:vAlign w:val="center"/>
        </w:tcPr>
        <w:p w14:paraId="2BE3881E" w14:textId="77777777" w:rsidR="007C2BCF" w:rsidRPr="00FA5C0C" w:rsidRDefault="007C2BCF" w:rsidP="007C2BCF">
          <w:pPr>
            <w:widowControl/>
            <w:tabs>
              <w:tab w:val="center" w:pos="4706"/>
              <w:tab w:val="right" w:pos="9356"/>
            </w:tabs>
            <w:spacing w:line="240" w:lineRule="auto"/>
            <w:jc w:val="center"/>
            <w:rPr>
              <w:rFonts w:eastAsia="DengXian"/>
              <w:iCs/>
              <w:noProof/>
              <w:sz w:val="14"/>
              <w:szCs w:val="14"/>
              <w:lang w:val="en-IN" w:eastAsia="en-IN"/>
            </w:rPr>
          </w:pPr>
        </w:p>
      </w:tc>
    </w:tr>
    <w:tr w:rsidR="007C2BCF" w:rsidRPr="00FA5C0C" w14:paraId="1515B15B" w14:textId="77777777" w:rsidTr="0010014A">
      <w:trPr>
        <w:trHeight w:val="1072"/>
      </w:trPr>
      <w:tc>
        <w:tcPr>
          <w:tcW w:w="1761" w:type="dxa"/>
          <w:vAlign w:val="center"/>
          <w:hideMark/>
        </w:tcPr>
        <w:p w14:paraId="6BADEEAD" w14:textId="77777777" w:rsidR="007C2BCF" w:rsidRPr="00FA5C0C" w:rsidRDefault="007C2BCF" w:rsidP="007C2BCF">
          <w:pPr>
            <w:widowControl/>
            <w:tabs>
              <w:tab w:val="center" w:pos="4706"/>
              <w:tab w:val="right" w:pos="9356"/>
            </w:tabs>
            <w:spacing w:line="240" w:lineRule="auto"/>
            <w:jc w:val="both"/>
            <w:rPr>
              <w:rFonts w:eastAsia="DengXian"/>
              <w:bCs/>
              <w:i/>
              <w:noProof/>
              <w:sz w:val="36"/>
              <w:szCs w:val="36"/>
              <w:lang w:val="en-US" w:eastAsia="zh-CN"/>
            </w:rPr>
          </w:pPr>
          <w:r>
            <w:rPr>
              <w:rFonts w:eastAsia="DengXian"/>
              <w:bCs/>
              <w:i/>
              <w:noProof/>
              <w:sz w:val="14"/>
              <w:szCs w:val="14"/>
              <w:lang w:val="en-US"/>
            </w:rPr>
            <w:t xml:space="preserve"> </w:t>
          </w:r>
          <w:r>
            <w:rPr>
              <w:rFonts w:eastAsia="DengXian"/>
              <w:bCs/>
              <w:i/>
              <w:noProof/>
              <w:sz w:val="14"/>
              <w:szCs w:val="14"/>
              <w:lang w:val="en-US"/>
            </w:rPr>
            <w:drawing>
              <wp:inline distT="0" distB="0" distL="0" distR="0" wp14:anchorId="39E326CF" wp14:editId="5A54AF49">
                <wp:extent cx="987327" cy="716167"/>
                <wp:effectExtent l="0" t="0" r="3810" b="8255"/>
                <wp:docPr id="1569418540" name="Picture 156941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593" t="12893" r="5321" b="13103"/>
                        <a:stretch/>
                      </pic:blipFill>
                      <pic:spPr bwMode="auto">
                        <a:xfrm>
                          <a:off x="0" y="0"/>
                          <a:ext cx="995046" cy="721766"/>
                        </a:xfrm>
                        <a:prstGeom prst="rect">
                          <a:avLst/>
                        </a:prstGeom>
                        <a:ln>
                          <a:noFill/>
                        </a:ln>
                        <a:extLst>
                          <a:ext uri="{53640926-AAD7-44D8-BBD7-CCE9431645EC}">
                            <a14:shadowObscured xmlns:a14="http://schemas.microsoft.com/office/drawing/2010/main"/>
                          </a:ext>
                        </a:extLst>
                      </pic:spPr>
                    </pic:pic>
                  </a:graphicData>
                </a:graphic>
              </wp:inline>
            </w:drawing>
          </w:r>
        </w:p>
      </w:tc>
      <w:tc>
        <w:tcPr>
          <w:tcW w:w="6400" w:type="dxa"/>
          <w:shd w:val="clear" w:color="auto" w:fill="DDD9C3" w:themeFill="background2" w:themeFillShade="E6"/>
          <w:vAlign w:val="bottom"/>
        </w:tcPr>
        <w:p w14:paraId="0AAA5305" w14:textId="77777777" w:rsidR="007C2BCF" w:rsidRPr="007C2BCF" w:rsidRDefault="007C2BCF" w:rsidP="007C2BCF">
          <w:pPr>
            <w:widowControl/>
            <w:tabs>
              <w:tab w:val="center" w:pos="4706"/>
              <w:tab w:val="right" w:pos="9356"/>
            </w:tabs>
            <w:spacing w:after="240" w:line="240" w:lineRule="auto"/>
            <w:jc w:val="center"/>
            <w:rPr>
              <w:rFonts w:cs="Arial"/>
              <w:iCs/>
              <w:noProof/>
              <w:sz w:val="28"/>
              <w:szCs w:val="28"/>
              <w:lang w:val="en-US"/>
            </w:rPr>
          </w:pPr>
          <w:r w:rsidRPr="007C2BCF">
            <w:rPr>
              <w:rFonts w:cs="Arial"/>
              <w:iCs/>
              <w:noProof/>
              <w:sz w:val="28"/>
              <w:szCs w:val="28"/>
              <w:lang w:val="en-US"/>
            </w:rPr>
            <w:t xml:space="preserve">Journal of Science and Transport Technology </w:t>
          </w:r>
        </w:p>
        <w:p w14:paraId="433F9725" w14:textId="6C34CA0D" w:rsidR="007C2BCF" w:rsidRPr="00640091" w:rsidRDefault="007C2BCF" w:rsidP="007C2BCF">
          <w:pPr>
            <w:widowControl/>
            <w:tabs>
              <w:tab w:val="center" w:pos="4706"/>
              <w:tab w:val="right" w:pos="9356"/>
            </w:tabs>
            <w:spacing w:before="60" w:line="240" w:lineRule="auto"/>
            <w:jc w:val="center"/>
            <w:rPr>
              <w:rFonts w:eastAsia="DengXian" w:cs="Arial"/>
              <w:iCs/>
              <w:noProof/>
              <w:szCs w:val="32"/>
              <w:lang w:val="en-US"/>
            </w:rPr>
          </w:pPr>
          <w:r w:rsidRPr="007C2BCF">
            <w:rPr>
              <w:rFonts w:eastAsia="DengXian" w:cstheme="minorHAnsi"/>
              <w:iCs/>
              <w:noProof/>
              <w:sz w:val="36"/>
              <w:szCs w:val="48"/>
              <w:lang w:val="en-US"/>
            </w:rPr>
            <w:t xml:space="preserve">                            </w:t>
          </w:r>
          <w:r w:rsidRPr="007C2BCF">
            <w:rPr>
              <w:rFonts w:eastAsia="DengXian" w:cs="Arial"/>
              <w:iCs/>
              <w:noProof/>
              <w:szCs w:val="44"/>
              <w:lang w:val="en-US"/>
            </w:rPr>
            <w:t>University of Transport Technology</w:t>
          </w:r>
        </w:p>
      </w:tc>
      <w:tc>
        <w:tcPr>
          <w:tcW w:w="1748" w:type="dxa"/>
          <w:vAlign w:val="center"/>
          <w:hideMark/>
        </w:tcPr>
        <w:p w14:paraId="79964659" w14:textId="77777777" w:rsidR="007C2BCF" w:rsidRPr="00033385" w:rsidRDefault="007C2BCF" w:rsidP="007C2BCF">
          <w:pPr>
            <w:widowControl/>
            <w:tabs>
              <w:tab w:val="center" w:pos="4706"/>
              <w:tab w:val="right" w:pos="9356"/>
            </w:tabs>
            <w:spacing w:line="240" w:lineRule="auto"/>
            <w:jc w:val="right"/>
            <w:rPr>
              <w:rFonts w:eastAsia="DengXian"/>
              <w:iCs/>
              <w:noProof/>
              <w:lang w:val="en-US"/>
            </w:rPr>
          </w:pPr>
          <w:r>
            <w:rPr>
              <w:rFonts w:eastAsia="DengXian"/>
              <w:iCs/>
              <w:noProof/>
              <w:lang w:val="en-US"/>
            </w:rPr>
            <w:t xml:space="preserve">  </w:t>
          </w:r>
          <w:r>
            <w:rPr>
              <w:rFonts w:eastAsia="DengXian"/>
              <w:iCs/>
              <w:noProof/>
              <w:lang w:val="en-US"/>
            </w:rPr>
            <w:drawing>
              <wp:inline distT="0" distB="0" distL="0" distR="0" wp14:anchorId="7DD5666C" wp14:editId="7EC73471">
                <wp:extent cx="1024890" cy="693063"/>
                <wp:effectExtent l="0" t="0" r="3810" b="0"/>
                <wp:docPr id="1780973260" name="Picture 178097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
                          <a:extLst>
                            <a:ext uri="{28A0092B-C50C-407E-A947-70E740481C1C}">
                              <a14:useLocalDpi xmlns:a14="http://schemas.microsoft.com/office/drawing/2010/main" val="0"/>
                            </a:ext>
                          </a:extLst>
                        </a:blip>
                        <a:srcRect l="3" r="-1432"/>
                        <a:stretch/>
                      </pic:blipFill>
                      <pic:spPr bwMode="auto">
                        <a:xfrm>
                          <a:off x="0" y="0"/>
                          <a:ext cx="1024890" cy="693063"/>
                        </a:xfrm>
                        <a:prstGeom prst="rect">
                          <a:avLst/>
                        </a:prstGeom>
                        <a:ln>
                          <a:noFill/>
                        </a:ln>
                        <a:extLst>
                          <a:ext uri="{53640926-AAD7-44D8-BBD7-CCE9431645EC}">
                            <a14:shadowObscured xmlns:a14="http://schemas.microsoft.com/office/drawing/2010/main"/>
                          </a:ext>
                        </a:extLst>
                      </pic:spPr>
                    </pic:pic>
                  </a:graphicData>
                </a:graphic>
              </wp:inline>
            </w:drawing>
          </w:r>
        </w:p>
      </w:tc>
    </w:tr>
    <w:tr w:rsidR="007C2BCF" w:rsidRPr="00FA5C0C" w14:paraId="2947931A" w14:textId="77777777" w:rsidTr="0010014A">
      <w:trPr>
        <w:trHeight w:val="111"/>
      </w:trPr>
      <w:tc>
        <w:tcPr>
          <w:tcW w:w="1761" w:type="dxa"/>
          <w:tcBorders>
            <w:bottom w:val="single" w:sz="12" w:space="0" w:color="auto"/>
          </w:tcBorders>
          <w:shd w:val="clear" w:color="auto" w:fill="FFFFFF" w:themeFill="background1"/>
          <w:vAlign w:val="center"/>
        </w:tcPr>
        <w:p w14:paraId="7C41AE9F"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p>
      </w:tc>
      <w:tc>
        <w:tcPr>
          <w:tcW w:w="6400" w:type="dxa"/>
          <w:tcBorders>
            <w:bottom w:val="single" w:sz="12" w:space="0" w:color="auto"/>
          </w:tcBorders>
          <w:shd w:val="clear" w:color="auto" w:fill="FFFFFF" w:themeFill="background1"/>
          <w:vAlign w:val="bottom"/>
        </w:tcPr>
        <w:p w14:paraId="7ED4FD4C" w14:textId="77777777" w:rsidR="007C2BCF" w:rsidRPr="00FA5C0C" w:rsidRDefault="007C2BCF" w:rsidP="007C2BCF">
          <w:pPr>
            <w:widowControl/>
            <w:tabs>
              <w:tab w:val="center" w:pos="4706"/>
              <w:tab w:val="right" w:pos="9356"/>
            </w:tabs>
            <w:spacing w:line="240" w:lineRule="auto"/>
            <w:jc w:val="center"/>
            <w:rPr>
              <w:rFonts w:cs="Arial"/>
              <w:iCs/>
              <w:noProof/>
              <w:sz w:val="14"/>
              <w:szCs w:val="14"/>
              <w:lang w:val="en-US"/>
            </w:rPr>
          </w:pPr>
        </w:p>
      </w:tc>
      <w:tc>
        <w:tcPr>
          <w:tcW w:w="1748" w:type="dxa"/>
          <w:tcBorders>
            <w:bottom w:val="single" w:sz="12" w:space="0" w:color="auto"/>
          </w:tcBorders>
          <w:shd w:val="clear" w:color="auto" w:fill="FFFFFF" w:themeFill="background1"/>
          <w:vAlign w:val="center"/>
        </w:tcPr>
        <w:p w14:paraId="4C065068" w14:textId="77777777" w:rsidR="007C2BCF" w:rsidRPr="00FA5C0C" w:rsidRDefault="007C2BCF" w:rsidP="007C2BCF">
          <w:pPr>
            <w:widowControl/>
            <w:tabs>
              <w:tab w:val="center" w:pos="4706"/>
              <w:tab w:val="right" w:pos="9356"/>
            </w:tabs>
            <w:spacing w:line="240" w:lineRule="auto"/>
            <w:jc w:val="center"/>
            <w:rPr>
              <w:rFonts w:eastAsia="DengXian"/>
              <w:b/>
              <w:bCs/>
              <w:i/>
              <w:noProof/>
              <w:sz w:val="14"/>
              <w:szCs w:val="14"/>
              <w:lang w:val="en-IN" w:eastAsia="en-IN"/>
            </w:rPr>
          </w:pPr>
        </w:p>
      </w:tc>
    </w:tr>
    <w:bookmarkEnd w:id="1"/>
  </w:tbl>
  <w:p w14:paraId="015830D3" w14:textId="371DEA35" w:rsidR="00515D5E" w:rsidRPr="00B00764" w:rsidRDefault="00515D5E" w:rsidP="00151073">
    <w:pPr>
      <w:tabs>
        <w:tab w:val="left" w:pos="2140"/>
      </w:tabs>
      <w:rPr>
        <w:sz w:val="8"/>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1165054885">
    <w:abstractNumId w:val="8"/>
  </w:num>
  <w:num w:numId="2" w16cid:durableId="26611293">
    <w:abstractNumId w:val="8"/>
  </w:num>
  <w:num w:numId="3" w16cid:durableId="1231187723">
    <w:abstractNumId w:val="8"/>
  </w:num>
  <w:num w:numId="4" w16cid:durableId="1338733000">
    <w:abstractNumId w:val="8"/>
  </w:num>
  <w:num w:numId="5" w16cid:durableId="231429844">
    <w:abstractNumId w:val="0"/>
  </w:num>
  <w:num w:numId="6" w16cid:durableId="323975109">
    <w:abstractNumId w:val="3"/>
  </w:num>
  <w:num w:numId="7" w16cid:durableId="1372849549">
    <w:abstractNumId w:val="9"/>
  </w:num>
  <w:num w:numId="8" w16cid:durableId="259604042">
    <w:abstractNumId w:val="1"/>
  </w:num>
  <w:num w:numId="9" w16cid:durableId="800348203">
    <w:abstractNumId w:val="6"/>
  </w:num>
  <w:num w:numId="10" w16cid:durableId="85226643">
    <w:abstractNumId w:val="14"/>
  </w:num>
  <w:num w:numId="11" w16cid:durableId="724332735">
    <w:abstractNumId w:val="13"/>
  </w:num>
  <w:num w:numId="12" w16cid:durableId="547641662">
    <w:abstractNumId w:val="8"/>
  </w:num>
  <w:num w:numId="13" w16cid:durableId="808933247">
    <w:abstractNumId w:val="8"/>
  </w:num>
  <w:num w:numId="14" w16cid:durableId="2107383430">
    <w:abstractNumId w:val="8"/>
  </w:num>
  <w:num w:numId="15" w16cid:durableId="115954097">
    <w:abstractNumId w:val="8"/>
  </w:num>
  <w:num w:numId="16" w16cid:durableId="836698631">
    <w:abstractNumId w:val="0"/>
  </w:num>
  <w:num w:numId="17" w16cid:durableId="1458373358">
    <w:abstractNumId w:val="3"/>
  </w:num>
  <w:num w:numId="18" w16cid:durableId="931430306">
    <w:abstractNumId w:val="9"/>
  </w:num>
  <w:num w:numId="19" w16cid:durableId="617684445">
    <w:abstractNumId w:val="1"/>
  </w:num>
  <w:num w:numId="20" w16cid:durableId="1067536188">
    <w:abstractNumId w:val="6"/>
  </w:num>
  <w:num w:numId="21" w16cid:durableId="682980208">
    <w:abstractNumId w:val="0"/>
  </w:num>
  <w:num w:numId="22" w16cid:durableId="1628319184">
    <w:abstractNumId w:val="8"/>
  </w:num>
  <w:num w:numId="23" w16cid:durableId="172376544">
    <w:abstractNumId w:val="8"/>
  </w:num>
  <w:num w:numId="24" w16cid:durableId="2112041664">
    <w:abstractNumId w:val="8"/>
  </w:num>
  <w:num w:numId="25" w16cid:durableId="1946763585">
    <w:abstractNumId w:val="8"/>
  </w:num>
  <w:num w:numId="26" w16cid:durableId="1370841494">
    <w:abstractNumId w:val="11"/>
  </w:num>
  <w:num w:numId="27" w16cid:durableId="284698845">
    <w:abstractNumId w:val="12"/>
  </w:num>
  <w:num w:numId="28" w16cid:durableId="465583319">
    <w:abstractNumId w:val="5"/>
  </w:num>
  <w:num w:numId="29" w16cid:durableId="1625038570">
    <w:abstractNumId w:val="7"/>
  </w:num>
  <w:num w:numId="30" w16cid:durableId="1552233437">
    <w:abstractNumId w:val="10"/>
  </w:num>
  <w:num w:numId="31" w16cid:durableId="1416052560">
    <w:abstractNumId w:val="1"/>
  </w:num>
  <w:num w:numId="32" w16cid:durableId="2137721127">
    <w:abstractNumId w:val="8"/>
  </w:num>
  <w:num w:numId="33" w16cid:durableId="92090395">
    <w:abstractNumId w:val="4"/>
  </w:num>
  <w:num w:numId="34" w16cid:durableId="522324011">
    <w:abstractNumId w:val="2"/>
  </w:num>
  <w:num w:numId="35" w16cid:durableId="395595645">
    <w:abstractNumId w:val="8"/>
  </w:num>
  <w:num w:numId="36" w16cid:durableId="1999797569">
    <w:abstractNumId w:val="8"/>
  </w:num>
  <w:num w:numId="37" w16cid:durableId="230313908">
    <w:abstractNumId w:val="8"/>
  </w:num>
  <w:num w:numId="38" w16cid:durableId="45885378">
    <w:abstractNumId w:val="8"/>
  </w:num>
  <w:num w:numId="39" w16cid:durableId="2006394329">
    <w:abstractNumId w:val="8"/>
  </w:num>
  <w:num w:numId="40" w16cid:durableId="1925843523">
    <w:abstractNumId w:val="8"/>
  </w:num>
  <w:num w:numId="41" w16cid:durableId="3903488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PostScriptOverText/>
  <w:embedTrueTypeFonts/>
  <w:mirrorMargins/>
  <w:proofState w:spelling="clean"/>
  <w:attachedTemplate r:id="rId1"/>
  <w:defaultTabStop w:val="720"/>
  <w:evenAndOddHeaders/>
  <w:characterSpacingControl w:val="doNotCompress"/>
  <w:savePreviewPicture/>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DEzMLEwAbKMjZV0lIJTi4sz8/NACowMawGn+AVsLQAAAA=="/>
  </w:docVars>
  <w:rsids>
    <w:rsidRoot w:val="000C1409"/>
    <w:rsid w:val="00010AF3"/>
    <w:rsid w:val="00011B4B"/>
    <w:rsid w:val="00011C98"/>
    <w:rsid w:val="00014E0E"/>
    <w:rsid w:val="00017B85"/>
    <w:rsid w:val="00023BBB"/>
    <w:rsid w:val="0002429E"/>
    <w:rsid w:val="0002492A"/>
    <w:rsid w:val="0002766B"/>
    <w:rsid w:val="00030BD8"/>
    <w:rsid w:val="00031B7E"/>
    <w:rsid w:val="00032EE4"/>
    <w:rsid w:val="00033F04"/>
    <w:rsid w:val="0004194C"/>
    <w:rsid w:val="000425C4"/>
    <w:rsid w:val="000518CA"/>
    <w:rsid w:val="00056920"/>
    <w:rsid w:val="0005780B"/>
    <w:rsid w:val="000625CF"/>
    <w:rsid w:val="000659CA"/>
    <w:rsid w:val="00067E37"/>
    <w:rsid w:val="00072AAA"/>
    <w:rsid w:val="00085955"/>
    <w:rsid w:val="00095765"/>
    <w:rsid w:val="000B137C"/>
    <w:rsid w:val="000B3CAD"/>
    <w:rsid w:val="000B5E84"/>
    <w:rsid w:val="000C1409"/>
    <w:rsid w:val="000C3885"/>
    <w:rsid w:val="000C56AF"/>
    <w:rsid w:val="000D07A1"/>
    <w:rsid w:val="000D395C"/>
    <w:rsid w:val="000D4494"/>
    <w:rsid w:val="000E1EF3"/>
    <w:rsid w:val="000E212B"/>
    <w:rsid w:val="000E749F"/>
    <w:rsid w:val="00101444"/>
    <w:rsid w:val="00106A07"/>
    <w:rsid w:val="0011024F"/>
    <w:rsid w:val="00110763"/>
    <w:rsid w:val="001145D4"/>
    <w:rsid w:val="00117A48"/>
    <w:rsid w:val="00117E53"/>
    <w:rsid w:val="00121103"/>
    <w:rsid w:val="00124FEF"/>
    <w:rsid w:val="0013477E"/>
    <w:rsid w:val="00136D96"/>
    <w:rsid w:val="001446AE"/>
    <w:rsid w:val="00151073"/>
    <w:rsid w:val="0015134A"/>
    <w:rsid w:val="00163253"/>
    <w:rsid w:val="00163A94"/>
    <w:rsid w:val="0016771D"/>
    <w:rsid w:val="00167A34"/>
    <w:rsid w:val="0017199C"/>
    <w:rsid w:val="0017435C"/>
    <w:rsid w:val="0017677E"/>
    <w:rsid w:val="00186B43"/>
    <w:rsid w:val="00192556"/>
    <w:rsid w:val="00194044"/>
    <w:rsid w:val="00197BA0"/>
    <w:rsid w:val="001A42F0"/>
    <w:rsid w:val="001B6E7B"/>
    <w:rsid w:val="001C5606"/>
    <w:rsid w:val="001C578C"/>
    <w:rsid w:val="001E4CDB"/>
    <w:rsid w:val="001E7CCF"/>
    <w:rsid w:val="001F168C"/>
    <w:rsid w:val="001F49A0"/>
    <w:rsid w:val="00205238"/>
    <w:rsid w:val="00214700"/>
    <w:rsid w:val="0021631E"/>
    <w:rsid w:val="0021754B"/>
    <w:rsid w:val="00224644"/>
    <w:rsid w:val="002302A1"/>
    <w:rsid w:val="00234053"/>
    <w:rsid w:val="0023666F"/>
    <w:rsid w:val="00252E3E"/>
    <w:rsid w:val="00253CEB"/>
    <w:rsid w:val="00253F6F"/>
    <w:rsid w:val="002610C9"/>
    <w:rsid w:val="00261CAB"/>
    <w:rsid w:val="0026239E"/>
    <w:rsid w:val="00265E91"/>
    <w:rsid w:val="002706AE"/>
    <w:rsid w:val="00275E6E"/>
    <w:rsid w:val="00275FF3"/>
    <w:rsid w:val="00284AD4"/>
    <w:rsid w:val="002856E2"/>
    <w:rsid w:val="00296056"/>
    <w:rsid w:val="002A6B0D"/>
    <w:rsid w:val="002B0896"/>
    <w:rsid w:val="002D171E"/>
    <w:rsid w:val="002D290E"/>
    <w:rsid w:val="002D52FB"/>
    <w:rsid w:val="002D6205"/>
    <w:rsid w:val="002E0E35"/>
    <w:rsid w:val="002E206D"/>
    <w:rsid w:val="002E6407"/>
    <w:rsid w:val="002E75D5"/>
    <w:rsid w:val="0030401E"/>
    <w:rsid w:val="0031626B"/>
    <w:rsid w:val="00317B31"/>
    <w:rsid w:val="003312B7"/>
    <w:rsid w:val="00334C8E"/>
    <w:rsid w:val="003353FE"/>
    <w:rsid w:val="003400D6"/>
    <w:rsid w:val="00341FD7"/>
    <w:rsid w:val="00346325"/>
    <w:rsid w:val="00346589"/>
    <w:rsid w:val="003560E1"/>
    <w:rsid w:val="00357015"/>
    <w:rsid w:val="00362B0B"/>
    <w:rsid w:val="00363DCA"/>
    <w:rsid w:val="0036476E"/>
    <w:rsid w:val="00365258"/>
    <w:rsid w:val="003806A4"/>
    <w:rsid w:val="003833DF"/>
    <w:rsid w:val="0038367A"/>
    <w:rsid w:val="0038753D"/>
    <w:rsid w:val="00392415"/>
    <w:rsid w:val="003938C4"/>
    <w:rsid w:val="003E425F"/>
    <w:rsid w:val="003F59E7"/>
    <w:rsid w:val="003F5A73"/>
    <w:rsid w:val="004007A1"/>
    <w:rsid w:val="004106EB"/>
    <w:rsid w:val="00410D69"/>
    <w:rsid w:val="00411523"/>
    <w:rsid w:val="00414692"/>
    <w:rsid w:val="00417BAA"/>
    <w:rsid w:val="00422082"/>
    <w:rsid w:val="00430227"/>
    <w:rsid w:val="004303D3"/>
    <w:rsid w:val="00440266"/>
    <w:rsid w:val="00443668"/>
    <w:rsid w:val="00450CF4"/>
    <w:rsid w:val="00451CEA"/>
    <w:rsid w:val="0046018E"/>
    <w:rsid w:val="004631D2"/>
    <w:rsid w:val="00482DF5"/>
    <w:rsid w:val="00491BF2"/>
    <w:rsid w:val="004930FD"/>
    <w:rsid w:val="00493CEF"/>
    <w:rsid w:val="004A179E"/>
    <w:rsid w:val="004A52CA"/>
    <w:rsid w:val="004B0744"/>
    <w:rsid w:val="004B4D2F"/>
    <w:rsid w:val="004C2145"/>
    <w:rsid w:val="004C3ED5"/>
    <w:rsid w:val="004D0EDB"/>
    <w:rsid w:val="004D70B0"/>
    <w:rsid w:val="004F4263"/>
    <w:rsid w:val="004F4805"/>
    <w:rsid w:val="00502197"/>
    <w:rsid w:val="00504D72"/>
    <w:rsid w:val="005106FB"/>
    <w:rsid w:val="00510F73"/>
    <w:rsid w:val="00515D5E"/>
    <w:rsid w:val="00522F40"/>
    <w:rsid w:val="005250D2"/>
    <w:rsid w:val="00542565"/>
    <w:rsid w:val="00553B21"/>
    <w:rsid w:val="00553FF4"/>
    <w:rsid w:val="00557573"/>
    <w:rsid w:val="0056302F"/>
    <w:rsid w:val="00577161"/>
    <w:rsid w:val="0058736D"/>
    <w:rsid w:val="0059035D"/>
    <w:rsid w:val="00590A01"/>
    <w:rsid w:val="00595101"/>
    <w:rsid w:val="005968EA"/>
    <w:rsid w:val="005A0609"/>
    <w:rsid w:val="005A33C9"/>
    <w:rsid w:val="005B1F08"/>
    <w:rsid w:val="005B73E7"/>
    <w:rsid w:val="005C1F5D"/>
    <w:rsid w:val="005C3E55"/>
    <w:rsid w:val="005E7CE3"/>
    <w:rsid w:val="005F6FD8"/>
    <w:rsid w:val="006035A5"/>
    <w:rsid w:val="0061207C"/>
    <w:rsid w:val="00621A00"/>
    <w:rsid w:val="00630286"/>
    <w:rsid w:val="00632723"/>
    <w:rsid w:val="00635C68"/>
    <w:rsid w:val="00652EC0"/>
    <w:rsid w:val="0066392D"/>
    <w:rsid w:val="00665852"/>
    <w:rsid w:val="00696237"/>
    <w:rsid w:val="006976F5"/>
    <w:rsid w:val="006A0734"/>
    <w:rsid w:val="006A4F04"/>
    <w:rsid w:val="006A63E8"/>
    <w:rsid w:val="006B37E8"/>
    <w:rsid w:val="006D01DB"/>
    <w:rsid w:val="006D2E27"/>
    <w:rsid w:val="006D5BA1"/>
    <w:rsid w:val="006E11A5"/>
    <w:rsid w:val="006E11E5"/>
    <w:rsid w:val="006E1DAF"/>
    <w:rsid w:val="00702055"/>
    <w:rsid w:val="007122DF"/>
    <w:rsid w:val="007145B3"/>
    <w:rsid w:val="00723227"/>
    <w:rsid w:val="0072368E"/>
    <w:rsid w:val="00731974"/>
    <w:rsid w:val="00732B4F"/>
    <w:rsid w:val="007333E5"/>
    <w:rsid w:val="00737A1B"/>
    <w:rsid w:val="007442CC"/>
    <w:rsid w:val="00754B28"/>
    <w:rsid w:val="00757D4F"/>
    <w:rsid w:val="007648FB"/>
    <w:rsid w:val="007707D5"/>
    <w:rsid w:val="0077623E"/>
    <w:rsid w:val="00777212"/>
    <w:rsid w:val="00777376"/>
    <w:rsid w:val="007834FA"/>
    <w:rsid w:val="00783D5B"/>
    <w:rsid w:val="00785615"/>
    <w:rsid w:val="007925ED"/>
    <w:rsid w:val="00792D52"/>
    <w:rsid w:val="007B4855"/>
    <w:rsid w:val="007B5F19"/>
    <w:rsid w:val="007C2BCF"/>
    <w:rsid w:val="007C4D87"/>
    <w:rsid w:val="007D18F8"/>
    <w:rsid w:val="007D43FA"/>
    <w:rsid w:val="007D56DF"/>
    <w:rsid w:val="007E4D5D"/>
    <w:rsid w:val="007F2261"/>
    <w:rsid w:val="008026AE"/>
    <w:rsid w:val="00806D4D"/>
    <w:rsid w:val="00813F26"/>
    <w:rsid w:val="00816027"/>
    <w:rsid w:val="0082300C"/>
    <w:rsid w:val="008361BF"/>
    <w:rsid w:val="00840E5D"/>
    <w:rsid w:val="00841CD0"/>
    <w:rsid w:val="008613B9"/>
    <w:rsid w:val="00865148"/>
    <w:rsid w:val="0087145C"/>
    <w:rsid w:val="008810F0"/>
    <w:rsid w:val="0089081E"/>
    <w:rsid w:val="008919E4"/>
    <w:rsid w:val="00892FE7"/>
    <w:rsid w:val="00893D62"/>
    <w:rsid w:val="008A0BC7"/>
    <w:rsid w:val="008A6780"/>
    <w:rsid w:val="008B4882"/>
    <w:rsid w:val="008C1595"/>
    <w:rsid w:val="008C36A9"/>
    <w:rsid w:val="008D19C0"/>
    <w:rsid w:val="008E60BB"/>
    <w:rsid w:val="008F26DE"/>
    <w:rsid w:val="008F52A6"/>
    <w:rsid w:val="008F6676"/>
    <w:rsid w:val="0090059D"/>
    <w:rsid w:val="00902534"/>
    <w:rsid w:val="00913271"/>
    <w:rsid w:val="00914A57"/>
    <w:rsid w:val="0091660E"/>
    <w:rsid w:val="00922CE0"/>
    <w:rsid w:val="00925A11"/>
    <w:rsid w:val="00925B15"/>
    <w:rsid w:val="00927DCF"/>
    <w:rsid w:val="009358AB"/>
    <w:rsid w:val="009367C7"/>
    <w:rsid w:val="00961930"/>
    <w:rsid w:val="0097309C"/>
    <w:rsid w:val="0097605A"/>
    <w:rsid w:val="00976C52"/>
    <w:rsid w:val="00977CCA"/>
    <w:rsid w:val="0099470D"/>
    <w:rsid w:val="00997113"/>
    <w:rsid w:val="009A6116"/>
    <w:rsid w:val="009A6D87"/>
    <w:rsid w:val="009B7CF7"/>
    <w:rsid w:val="009C04F1"/>
    <w:rsid w:val="009C6F37"/>
    <w:rsid w:val="009D4C1F"/>
    <w:rsid w:val="009D5D17"/>
    <w:rsid w:val="009D6A20"/>
    <w:rsid w:val="009D747E"/>
    <w:rsid w:val="009E0B4E"/>
    <w:rsid w:val="009E23FD"/>
    <w:rsid w:val="009E58BD"/>
    <w:rsid w:val="009E60B7"/>
    <w:rsid w:val="009F10BA"/>
    <w:rsid w:val="00A00E8C"/>
    <w:rsid w:val="00A038E7"/>
    <w:rsid w:val="00A07F78"/>
    <w:rsid w:val="00A17ADF"/>
    <w:rsid w:val="00A236AB"/>
    <w:rsid w:val="00A32103"/>
    <w:rsid w:val="00A36009"/>
    <w:rsid w:val="00A418F7"/>
    <w:rsid w:val="00A44A0A"/>
    <w:rsid w:val="00A45885"/>
    <w:rsid w:val="00A512A8"/>
    <w:rsid w:val="00A604AF"/>
    <w:rsid w:val="00A6350D"/>
    <w:rsid w:val="00A73452"/>
    <w:rsid w:val="00A81770"/>
    <w:rsid w:val="00A9051D"/>
    <w:rsid w:val="00AA0570"/>
    <w:rsid w:val="00AA0CC0"/>
    <w:rsid w:val="00AA2787"/>
    <w:rsid w:val="00AA2D10"/>
    <w:rsid w:val="00AD19AB"/>
    <w:rsid w:val="00AD6F25"/>
    <w:rsid w:val="00AE3408"/>
    <w:rsid w:val="00AE36C1"/>
    <w:rsid w:val="00AE4C6C"/>
    <w:rsid w:val="00AE7AC7"/>
    <w:rsid w:val="00AF1CB5"/>
    <w:rsid w:val="00B00764"/>
    <w:rsid w:val="00B05FD8"/>
    <w:rsid w:val="00B0731E"/>
    <w:rsid w:val="00B12D20"/>
    <w:rsid w:val="00B15DC5"/>
    <w:rsid w:val="00B21746"/>
    <w:rsid w:val="00B24218"/>
    <w:rsid w:val="00B2481F"/>
    <w:rsid w:val="00B31C3F"/>
    <w:rsid w:val="00B43ACF"/>
    <w:rsid w:val="00B45E3D"/>
    <w:rsid w:val="00B51B15"/>
    <w:rsid w:val="00B54812"/>
    <w:rsid w:val="00B61A59"/>
    <w:rsid w:val="00B6544D"/>
    <w:rsid w:val="00B70093"/>
    <w:rsid w:val="00B734D9"/>
    <w:rsid w:val="00BA7D7D"/>
    <w:rsid w:val="00BA7F74"/>
    <w:rsid w:val="00BB03D0"/>
    <w:rsid w:val="00BD0991"/>
    <w:rsid w:val="00BD3FD9"/>
    <w:rsid w:val="00BD43D2"/>
    <w:rsid w:val="00BD5829"/>
    <w:rsid w:val="00BD652D"/>
    <w:rsid w:val="00BE0F80"/>
    <w:rsid w:val="00BE2B90"/>
    <w:rsid w:val="00BF748A"/>
    <w:rsid w:val="00C043CF"/>
    <w:rsid w:val="00C078F6"/>
    <w:rsid w:val="00C316BE"/>
    <w:rsid w:val="00C32547"/>
    <w:rsid w:val="00C3523D"/>
    <w:rsid w:val="00C42218"/>
    <w:rsid w:val="00C51967"/>
    <w:rsid w:val="00C645DB"/>
    <w:rsid w:val="00C76F3E"/>
    <w:rsid w:val="00C82B1F"/>
    <w:rsid w:val="00C84920"/>
    <w:rsid w:val="00C91C28"/>
    <w:rsid w:val="00CA113D"/>
    <w:rsid w:val="00CA1B99"/>
    <w:rsid w:val="00CB2BE1"/>
    <w:rsid w:val="00CB48AC"/>
    <w:rsid w:val="00CB50D1"/>
    <w:rsid w:val="00CD0495"/>
    <w:rsid w:val="00CD1499"/>
    <w:rsid w:val="00CD565E"/>
    <w:rsid w:val="00CD6BA6"/>
    <w:rsid w:val="00CE02C5"/>
    <w:rsid w:val="00CE666F"/>
    <w:rsid w:val="00CE7004"/>
    <w:rsid w:val="00D21BE0"/>
    <w:rsid w:val="00D26D32"/>
    <w:rsid w:val="00D31337"/>
    <w:rsid w:val="00D34A93"/>
    <w:rsid w:val="00D36C9D"/>
    <w:rsid w:val="00D36E36"/>
    <w:rsid w:val="00D663D3"/>
    <w:rsid w:val="00D709CB"/>
    <w:rsid w:val="00D74151"/>
    <w:rsid w:val="00D76010"/>
    <w:rsid w:val="00D80400"/>
    <w:rsid w:val="00D859FA"/>
    <w:rsid w:val="00DA67DA"/>
    <w:rsid w:val="00DA702A"/>
    <w:rsid w:val="00DB1837"/>
    <w:rsid w:val="00DB53FA"/>
    <w:rsid w:val="00DC0AA3"/>
    <w:rsid w:val="00DC118F"/>
    <w:rsid w:val="00DC3EC2"/>
    <w:rsid w:val="00DC53F9"/>
    <w:rsid w:val="00DD4DA1"/>
    <w:rsid w:val="00DD67E4"/>
    <w:rsid w:val="00DD74B4"/>
    <w:rsid w:val="00DF3F68"/>
    <w:rsid w:val="00DF749C"/>
    <w:rsid w:val="00E00DE1"/>
    <w:rsid w:val="00E12F8D"/>
    <w:rsid w:val="00E13A10"/>
    <w:rsid w:val="00E20E3D"/>
    <w:rsid w:val="00E21B34"/>
    <w:rsid w:val="00E34857"/>
    <w:rsid w:val="00E37F8E"/>
    <w:rsid w:val="00E4473D"/>
    <w:rsid w:val="00E44B2B"/>
    <w:rsid w:val="00E45CE0"/>
    <w:rsid w:val="00E46901"/>
    <w:rsid w:val="00E46DA6"/>
    <w:rsid w:val="00E5300A"/>
    <w:rsid w:val="00E530FC"/>
    <w:rsid w:val="00E54D52"/>
    <w:rsid w:val="00E573A7"/>
    <w:rsid w:val="00E62685"/>
    <w:rsid w:val="00E63611"/>
    <w:rsid w:val="00E83B1C"/>
    <w:rsid w:val="00E919BD"/>
    <w:rsid w:val="00E94444"/>
    <w:rsid w:val="00E96151"/>
    <w:rsid w:val="00EA50B1"/>
    <w:rsid w:val="00EB0CF3"/>
    <w:rsid w:val="00EB17F4"/>
    <w:rsid w:val="00EB5F86"/>
    <w:rsid w:val="00EC6FDC"/>
    <w:rsid w:val="00ED11E9"/>
    <w:rsid w:val="00ED3CF1"/>
    <w:rsid w:val="00ED4963"/>
    <w:rsid w:val="00EE1CDE"/>
    <w:rsid w:val="00EE5FA6"/>
    <w:rsid w:val="00EE729D"/>
    <w:rsid w:val="00F01DE8"/>
    <w:rsid w:val="00F05F2A"/>
    <w:rsid w:val="00F061B1"/>
    <w:rsid w:val="00F1115C"/>
    <w:rsid w:val="00F11CA8"/>
    <w:rsid w:val="00F13616"/>
    <w:rsid w:val="00F14179"/>
    <w:rsid w:val="00F1472C"/>
    <w:rsid w:val="00F16710"/>
    <w:rsid w:val="00F17629"/>
    <w:rsid w:val="00F243CE"/>
    <w:rsid w:val="00F275EE"/>
    <w:rsid w:val="00F27D84"/>
    <w:rsid w:val="00F36537"/>
    <w:rsid w:val="00F37BB7"/>
    <w:rsid w:val="00F41166"/>
    <w:rsid w:val="00F4132A"/>
    <w:rsid w:val="00F41EBF"/>
    <w:rsid w:val="00F4475E"/>
    <w:rsid w:val="00F60B3E"/>
    <w:rsid w:val="00F61D71"/>
    <w:rsid w:val="00F65830"/>
    <w:rsid w:val="00F725C1"/>
    <w:rsid w:val="00F74B44"/>
    <w:rsid w:val="00F81637"/>
    <w:rsid w:val="00F83C02"/>
    <w:rsid w:val="00FA6346"/>
    <w:rsid w:val="00FA6A04"/>
    <w:rsid w:val="00FA77FB"/>
    <w:rsid w:val="00FB6526"/>
    <w:rsid w:val="00FC0680"/>
    <w:rsid w:val="00FC139C"/>
    <w:rsid w:val="00FC24CD"/>
    <w:rsid w:val="00FC462E"/>
    <w:rsid w:val="00FC4A70"/>
    <w:rsid w:val="00FD283C"/>
    <w:rsid w:val="00FE199D"/>
    <w:rsid w:val="00FF50E5"/>
    <w:rsid w:val="00FF62F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A039F"/>
  <w15:docId w15:val="{F65E27A9-0118-4C49-BBE9-245CD571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0E"/>
    <w:pPr>
      <w:widowControl w:val="0"/>
      <w:spacing w:line="230" w:lineRule="exact"/>
    </w:pPr>
    <w:rPr>
      <w:rFonts w:ascii="Arial" w:hAnsi="Arial"/>
      <w:sz w:val="22"/>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C2BCF"/>
    <w:pPr>
      <w:keepLines/>
      <w:spacing w:before="200" w:after="240" w:line="200" w:lineRule="exact"/>
      <w:jc w:val="center"/>
    </w:pPr>
    <w:rPr>
      <w:sz w:val="20"/>
    </w:rPr>
  </w:style>
  <w:style w:type="paragraph" w:customStyle="1" w:styleId="4JSST-1storder-head">
    <w:name w:val="4.JSST-1storder-head"/>
    <w:next w:val="10JSTT-Text"/>
    <w:rsid w:val="007C2BCF"/>
    <w:pPr>
      <w:keepNext/>
      <w:numPr>
        <w:numId w:val="22"/>
      </w:numPr>
      <w:suppressAutoHyphens/>
      <w:spacing w:before="240" w:after="240" w:line="288" w:lineRule="auto"/>
    </w:pPr>
    <w:rPr>
      <w:rFonts w:ascii="Arial" w:hAnsi="Arial"/>
      <w:b/>
      <w:sz w:val="22"/>
      <w:lang w:val="en-US" w:eastAsia="en-US"/>
    </w:rPr>
  </w:style>
  <w:style w:type="paragraph" w:customStyle="1" w:styleId="41JSTT-2ndorder-head">
    <w:name w:val="4.1JSTT-2ndorder-head"/>
    <w:next w:val="10JSTT-Text"/>
    <w:rsid w:val="00014E0E"/>
    <w:pPr>
      <w:keepNext/>
      <w:numPr>
        <w:ilvl w:val="1"/>
        <w:numId w:val="23"/>
      </w:numPr>
      <w:suppressAutoHyphens/>
      <w:spacing w:before="240" w:after="240" w:line="288" w:lineRule="auto"/>
    </w:pPr>
    <w:rPr>
      <w:rFonts w:ascii="Arial" w:hAnsi="Arial"/>
      <w:i/>
      <w:sz w:val="22"/>
      <w:lang w:val="en-US" w:eastAsia="en-US"/>
    </w:rPr>
  </w:style>
  <w:style w:type="paragraph" w:customStyle="1" w:styleId="JSTT-3rdorder-head">
    <w:name w:val="JSTT-3rdorder-head"/>
    <w:next w:val="10JSTT-Text"/>
    <w:rsid w:val="00014E0E"/>
    <w:pPr>
      <w:keepNext/>
      <w:numPr>
        <w:ilvl w:val="2"/>
        <w:numId w:val="24"/>
      </w:numPr>
      <w:suppressAutoHyphens/>
      <w:spacing w:before="240" w:after="240" w:line="288" w:lineRule="auto"/>
    </w:pPr>
    <w:rPr>
      <w:rFonts w:ascii="Arial" w:hAnsi="Arial"/>
      <w:i/>
      <w:sz w:val="22"/>
      <w:lang w:val="en-US" w:eastAsia="en-US"/>
    </w:rPr>
  </w:style>
  <w:style w:type="paragraph" w:customStyle="1" w:styleId="JSTT-4thorder-head">
    <w:name w:val="JSTT-4thorder-head"/>
    <w:next w:val="10JSTT-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3806A4"/>
    <w:pPr>
      <w:keepNext/>
      <w:suppressAutoHyphens/>
      <w:spacing w:before="440" w:after="200"/>
    </w:pPr>
    <w:rPr>
      <w:b/>
      <w:sz w:val="18"/>
      <w:lang w:val="en-US" w:eastAsia="en-US"/>
    </w:rPr>
  </w:style>
  <w:style w:type="paragraph" w:customStyle="1" w:styleId="32JSTT-Abstract-textTmtt">
    <w:name w:val="3.2JSTT-Abstract-text (Tóm tắt )"/>
    <w:next w:val="Normal"/>
    <w:rsid w:val="007C2BCF"/>
    <w:pPr>
      <w:spacing w:before="240" w:line="288" w:lineRule="auto"/>
      <w:jc w:val="both"/>
    </w:pPr>
    <w:rPr>
      <w:rFonts w:ascii="Arial" w:hAnsi="Arial"/>
      <w:lang w:val="en-US" w:eastAsia="en-US"/>
    </w:rPr>
  </w:style>
  <w:style w:type="paragraph" w:customStyle="1" w:styleId="JSTT-acknowledgement">
    <w:name w:val="JSTT-acknowledgement"/>
    <w:next w:val="Normal"/>
    <w:rsid w:val="002E0E35"/>
    <w:pPr>
      <w:keepNext/>
      <w:spacing w:before="230" w:after="230" w:line="230" w:lineRule="exact"/>
    </w:pPr>
    <w:rPr>
      <w:rFonts w:ascii="Arial" w:hAnsi="Arial"/>
      <w:b/>
      <w:sz w:val="22"/>
      <w:lang w:val="en-US" w:eastAsia="en-US"/>
    </w:rPr>
  </w:style>
  <w:style w:type="paragraph" w:customStyle="1" w:styleId="21JSTT-articletntcgi">
    <w:name w:val="2.1JSTT-article (tên tác giả)"/>
    <w:basedOn w:val="Normal"/>
    <w:rsid w:val="007C2BCF"/>
    <w:pPr>
      <w:spacing w:before="240" w:after="240" w:line="288" w:lineRule="auto"/>
    </w:pPr>
    <w:rPr>
      <w:noProof/>
      <w:sz w:val="20"/>
      <w:lang w:val="en-US"/>
    </w:rPr>
  </w:style>
  <w:style w:type="paragraph" w:customStyle="1" w:styleId="JSTT-Affiliation">
    <w:name w:val="JSTT-Affiliation"/>
    <w:next w:val="JSTT-Abstract-head"/>
    <w:autoRedefine/>
    <w:rsid w:val="00E573A7"/>
    <w:pPr>
      <w:pBdr>
        <w:bottom w:val="single" w:sz="2" w:space="1" w:color="auto"/>
      </w:pBdr>
      <w:suppressAutoHyphens/>
      <w:spacing w:line="288" w:lineRule="auto"/>
    </w:pPr>
    <w:rPr>
      <w:i/>
      <w:noProof/>
      <w:sz w:val="22"/>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22JSTT-Addressauthorachtcgi">
    <w:name w:val="2.2JSTT- Address author (Địa chỉ tác giả)"/>
    <w:next w:val="Normal"/>
    <w:autoRedefine/>
    <w:rsid w:val="007C2BCF"/>
    <w:pPr>
      <w:keepNext/>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F4475E"/>
    <w:pPr>
      <w:widowControl w:val="0"/>
      <w:tabs>
        <w:tab w:val="left" w:pos="7680"/>
      </w:tabs>
      <w:spacing w:before="120" w:line="288" w:lineRule="auto"/>
      <w:ind w:firstLine="238"/>
      <w:jc w:val="both"/>
    </w:pPr>
    <w:rPr>
      <w:rFonts w:ascii="Arial" w:hAnsi="Arial"/>
      <w:sz w:val="22"/>
      <w:szCs w:val="24"/>
      <w:lang w:val="en-US" w:eastAsia="en-US"/>
    </w:rPr>
  </w:style>
  <w:style w:type="paragraph" w:customStyle="1" w:styleId="JSTT-bulletlist">
    <w:name w:val="JSTT-bulletlist"/>
    <w:basedOn w:val="10JSTT-Text"/>
    <w:rsid w:val="0031626B"/>
    <w:pPr>
      <w:numPr>
        <w:numId w:val="19"/>
      </w:numPr>
      <w:tabs>
        <w:tab w:val="left" w:pos="240"/>
      </w:tabs>
      <w:ind w:left="238" w:hanging="238"/>
      <w:jc w:val="left"/>
    </w:pPr>
  </w:style>
  <w:style w:type="paragraph" w:customStyle="1" w:styleId="JSTT-table-caption">
    <w:name w:val="JSTT-table-caption"/>
    <w:rsid w:val="00F4475E"/>
    <w:pPr>
      <w:keepLines/>
      <w:spacing w:before="120" w:after="240" w:line="288" w:lineRule="auto"/>
      <w:jc w:val="center"/>
    </w:pPr>
    <w:rPr>
      <w:rFonts w:ascii="Arial" w:hAnsi="Arial"/>
      <w:lang w:val="en-US" w:eastAsia="en-US"/>
    </w:rPr>
  </w:style>
  <w:style w:type="paragraph" w:customStyle="1" w:styleId="JSTT-chem-equation">
    <w:name w:val="JSTT-chem-equation"/>
    <w:next w:val="10JSTT-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22JSTT-Addressauthorachtcgi"/>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5JSTT-keywords">
    <w:name w:val="5.JSTT-keywords"/>
    <w:next w:val="Normal"/>
    <w:autoRedefine/>
    <w:rsid w:val="007C2BCF"/>
    <w:pPr>
      <w:framePr w:hSpace="180" w:wrap="around" w:vAnchor="page" w:hAnchor="margin" w:y="2732"/>
      <w:spacing w:before="240" w:line="288" w:lineRule="auto"/>
      <w:jc w:val="both"/>
    </w:pPr>
    <w:rPr>
      <w:rFonts w:ascii="Arial" w:hAnsi="Arial"/>
      <w:i/>
      <w:noProof/>
      <w:lang w:val="en-US" w:eastAsia="en-US"/>
    </w:rPr>
  </w:style>
  <w:style w:type="paragraph" w:customStyle="1" w:styleId="JSTT-numlist">
    <w:name w:val="JSTT-numlist"/>
    <w:basedOn w:val="10JSTT-Text"/>
    <w:pPr>
      <w:numPr>
        <w:numId w:val="20"/>
      </w:numPr>
      <w:tabs>
        <w:tab w:val="left" w:pos="240"/>
      </w:tabs>
      <w:ind w:left="480"/>
      <w:jc w:val="left"/>
    </w:pPr>
  </w:style>
  <w:style w:type="paragraph" w:customStyle="1" w:styleId="JSTT-reference">
    <w:name w:val="JSTT-reference"/>
    <w:rsid w:val="00014E0E"/>
    <w:pPr>
      <w:tabs>
        <w:tab w:val="left" w:pos="312"/>
      </w:tabs>
      <w:spacing w:line="200" w:lineRule="exact"/>
      <w:ind w:left="240" w:hanging="240"/>
    </w:pPr>
    <w:rPr>
      <w:rFonts w:ascii="Arial" w:hAnsi="Arial"/>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F4475E"/>
    <w:rPr>
      <w:rFonts w:ascii="Arial" w:hAnsi="Arial"/>
      <w:lang w:val="en-US" w:eastAsia="en-US"/>
    </w:rPr>
  </w:style>
  <w:style w:type="paragraph" w:customStyle="1" w:styleId="1JSTT-TitleTnbibo">
    <w:name w:val="1.JSTT-Title (Tên bài báo)"/>
    <w:next w:val="22JSTT-Addressauthorachtcgi"/>
    <w:autoRedefine/>
    <w:rsid w:val="007C2BCF"/>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7C2BCF"/>
    <w:pPr>
      <w:tabs>
        <w:tab w:val="center" w:pos="4706"/>
        <w:tab w:val="right" w:pos="9356"/>
      </w:tabs>
      <w:jc w:val="both"/>
    </w:pPr>
    <w:rPr>
      <w:rFonts w:ascii="Arial" w:hAnsi="Arial"/>
      <w:i/>
      <w:noProof/>
      <w:lang w:val="en-US" w:eastAsia="en-US"/>
    </w:rPr>
  </w:style>
  <w:style w:type="paragraph" w:styleId="Footer">
    <w:name w:val="footer"/>
    <w:basedOn w:val="Header"/>
    <w:link w:val="FooterChar"/>
    <w:uiPriority w:val="99"/>
    <w:rsid w:val="00F74B44"/>
    <w:pPr>
      <w:tabs>
        <w:tab w:val="right" w:pos="10080"/>
      </w:tabs>
    </w:p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10JSTT-Text"/>
    <w:pPr>
      <w:keepNext/>
      <w:suppressAutoHyphens/>
      <w:spacing w:line="240" w:lineRule="exact"/>
    </w:pPr>
    <w:rPr>
      <w:i/>
      <w:lang w:val="en-US" w:eastAsia="en-US"/>
    </w:rPr>
  </w:style>
  <w:style w:type="paragraph" w:customStyle="1" w:styleId="31JSTT-Articleinfo">
    <w:name w:val="3.1JSTT-Article info"/>
    <w:basedOn w:val="32JSTT-Abstract-textTmtt"/>
    <w:rsid w:val="007C2BCF"/>
    <w:pPr>
      <w:spacing w:after="240"/>
      <w:jc w:val="left"/>
    </w:pPr>
    <w:rPr>
      <w:b/>
    </w:rPr>
  </w:style>
  <w:style w:type="paragraph" w:customStyle="1" w:styleId="0nhduhnh">
    <w:name w:val="0.đánh dấu hình"/>
    <w:rsid w:val="004106EB"/>
    <w:pPr>
      <w:spacing w:after="120"/>
      <w:jc w:val="center"/>
    </w:pPr>
    <w:rPr>
      <w:sz w:val="22"/>
      <w:lang w:val="en-US" w:eastAsia="en-US"/>
    </w:rPr>
  </w:style>
  <w:style w:type="character" w:styleId="FollowedHyperlink">
    <w:name w:val="FollowedHyperlink"/>
    <w:semiHidden/>
    <w:rPr>
      <w:color w:val="800080"/>
      <w:u w:val="single"/>
    </w:rPr>
  </w:style>
  <w:style w:type="character" w:customStyle="1" w:styleId="JSST-1storder-headChar">
    <w:name w:val="JSS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eastAsia="Batang"/>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7C2BCF"/>
    <w:rPr>
      <w:rFonts w:ascii="Arial" w:hAnsi="Arial"/>
      <w:i/>
      <w:noProof/>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10JSTT-Text"/>
    <w:qFormat/>
    <w:rsid w:val="006A63E8"/>
    <w:pPr>
      <w:ind w:firstLine="0"/>
    </w:pPr>
  </w:style>
  <w:style w:type="paragraph" w:customStyle="1" w:styleId="JSTT-table-col-head">
    <w:name w:val="JSTT-table-col-head"/>
    <w:basedOn w:val="JSTT-table-text"/>
    <w:qFormat/>
    <w:rsid w:val="00590A01"/>
    <w:pPr>
      <w:spacing w:before="120" w:after="120"/>
    </w:pPr>
  </w:style>
  <w:style w:type="paragraph" w:customStyle="1" w:styleId="JSTT-figure-caption">
    <w:name w:val="JSTT-figure-caption"/>
    <w:basedOn w:val="JSTT-table-caption"/>
    <w:qFormat/>
    <w:rsid w:val="007C2BCF"/>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F74B44"/>
    <w:rPr>
      <w:i/>
      <w:noProof/>
      <w:sz w:val="22"/>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F60B3E"/>
    <w:rPr>
      <w:rFonts w:ascii="Palatino Linotype" w:hAnsi="Palatino Linotype"/>
      <w:noProof/>
      <w:sz w:val="18"/>
    </w:rPr>
  </w:style>
  <w:style w:type="paragraph" w:customStyle="1" w:styleId="EndNoteBibliography">
    <w:name w:val="EndNote Bibliography"/>
    <w:basedOn w:val="Normal"/>
    <w:link w:val="EndNoteBibliographyChar"/>
    <w:rsid w:val="00F60B3E"/>
    <w:pPr>
      <w:widowControl/>
      <w:spacing w:after="200" w:line="240" w:lineRule="auto"/>
      <w:jc w:val="both"/>
    </w:pPr>
    <w:rPr>
      <w:rFonts w:ascii="Palatino Linotype" w:hAnsi="Palatino Linotype"/>
      <w:noProof/>
      <w:sz w:val="18"/>
      <w:lang w:val="en-IN" w:eastAsia="en-IN"/>
    </w:rPr>
  </w:style>
  <w:style w:type="paragraph" w:styleId="Bibliography">
    <w:name w:val="Bibliography"/>
    <w:basedOn w:val="Normal"/>
    <w:next w:val="Normal"/>
    <w:uiPriority w:val="37"/>
    <w:unhideWhenUsed/>
    <w:rsid w:val="00732B4F"/>
    <w:pPr>
      <w:tabs>
        <w:tab w:val="left" w:pos="384"/>
      </w:tabs>
      <w:spacing w:line="240" w:lineRule="exact"/>
      <w:ind w:left="384" w:hanging="384"/>
    </w:pPr>
  </w:style>
  <w:style w:type="paragraph" w:styleId="BodyText">
    <w:name w:val="Body Text"/>
    <w:basedOn w:val="Normal"/>
    <w:link w:val="BodyTextChar"/>
    <w:uiPriority w:val="99"/>
    <w:semiHidden/>
    <w:unhideWhenUsed/>
    <w:rsid w:val="00997113"/>
    <w:pPr>
      <w:spacing w:after="120"/>
    </w:pPr>
  </w:style>
  <w:style w:type="character" w:customStyle="1" w:styleId="BodyTextChar">
    <w:name w:val="Body Text Char"/>
    <w:basedOn w:val="DefaultParagraphFont"/>
    <w:link w:val="BodyText"/>
    <w:uiPriority w:val="99"/>
    <w:semiHidden/>
    <w:rsid w:val="00997113"/>
    <w:rPr>
      <w:sz w:val="16"/>
      <w:lang w:val="en-GB" w:eastAsia="en-US"/>
    </w:rPr>
  </w:style>
  <w:style w:type="paragraph" w:customStyle="1" w:styleId="JSTT-Title">
    <w:name w:val="JSTT-Title"/>
    <w:next w:val="Normal"/>
    <w:autoRedefine/>
    <w:rsid w:val="002856E2"/>
    <w:pPr>
      <w:suppressAutoHyphens/>
      <w:spacing w:after="340" w:line="440" w:lineRule="exact"/>
      <w:jc w:val="both"/>
    </w:pPr>
    <w:rPr>
      <w:b/>
      <w:sz w:val="32"/>
      <w:lang w:val="en-US" w:eastAsia="en-US"/>
    </w:rPr>
  </w:style>
  <w:style w:type="paragraph" w:customStyle="1" w:styleId="JSTT-body-text">
    <w:name w:val="JSTT-body-text"/>
    <w:link w:val="JSTT-body-textChar"/>
    <w:rsid w:val="002856E2"/>
    <w:pPr>
      <w:spacing w:line="230" w:lineRule="exact"/>
      <w:ind w:firstLine="238"/>
      <w:jc w:val="both"/>
    </w:pPr>
    <w:rPr>
      <w:sz w:val="16"/>
      <w:lang w:val="en-US" w:eastAsia="en-US"/>
    </w:rPr>
  </w:style>
  <w:style w:type="paragraph" w:customStyle="1" w:styleId="JSST-1storder-head">
    <w:name w:val="JSST-1storder-head"/>
    <w:next w:val="JSTT-body-text"/>
    <w:rsid w:val="002856E2"/>
    <w:pPr>
      <w:keepNext/>
      <w:pBdr>
        <w:top w:val="single" w:sz="18" w:space="1" w:color="auto"/>
      </w:pBdr>
      <w:suppressAutoHyphens/>
      <w:spacing w:before="230" w:after="230" w:line="230" w:lineRule="exact"/>
    </w:pPr>
    <w:rPr>
      <w:b/>
      <w:sz w:val="19"/>
      <w:lang w:val="en-US" w:eastAsia="en-US"/>
    </w:rPr>
  </w:style>
  <w:style w:type="paragraph" w:customStyle="1" w:styleId="JSTT-2ndorder-head">
    <w:name w:val="JSTT-2ndorder-head"/>
    <w:next w:val="JSTT-body-text"/>
    <w:rsid w:val="007C2BCF"/>
    <w:pPr>
      <w:keepNext/>
      <w:suppressAutoHyphens/>
      <w:spacing w:before="230" w:after="230" w:line="230" w:lineRule="exact"/>
    </w:pPr>
    <w:rPr>
      <w:rFonts w:ascii="Arial" w:hAnsi="Arial"/>
      <w:b/>
      <w:i/>
      <w:lang w:val="en-US" w:eastAsia="en-US"/>
    </w:rPr>
  </w:style>
  <w:style w:type="character" w:customStyle="1" w:styleId="JSTT-body-textChar">
    <w:name w:val="JSTT-body-text Char"/>
    <w:basedOn w:val="DefaultParagraphFont"/>
    <w:link w:val="JSTT-body-text"/>
    <w:rsid w:val="004303D3"/>
    <w:rPr>
      <w:sz w:val="16"/>
      <w:lang w:val="en-US" w:eastAsia="en-US"/>
    </w:rPr>
  </w:style>
  <w:style w:type="character" w:styleId="UnresolvedMention">
    <w:name w:val="Unresolved Mention"/>
    <w:basedOn w:val="DefaultParagraphFont"/>
    <w:uiPriority w:val="99"/>
    <w:semiHidden/>
    <w:unhideWhenUsed/>
    <w:rsid w:val="00F4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3.xml.rels><?xml version="1.0" encoding="UTF-8" standalone="yes"?>
<Relationships xmlns="http://schemas.openxmlformats.org/package/2006/relationships"><Relationship Id="rId1" Type="http://schemas.openxmlformats.org/officeDocument/2006/relationships/hyperlink" Target="http://jstt.utt.edu.vn/index.php/en"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3FD3-0A43-4629-9422-F66FC7F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485</TotalTime>
  <Pages>16</Pages>
  <Words>6590</Words>
  <Characters>37566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44068</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Tan Tram</cp:lastModifiedBy>
  <cp:revision>44</cp:revision>
  <cp:lastPrinted>2021-09-25T16:52:00Z</cp:lastPrinted>
  <dcterms:created xsi:type="dcterms:W3CDTF">2021-09-23T07:53:00Z</dcterms:created>
  <dcterms:modified xsi:type="dcterms:W3CDTF">2026-10-15T05:54:00Z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id="kFIGUpZg"/&gt;&lt;style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