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noWrap/>
            <w:vAlign w:val="center"/>
            <w:hideMark/>
          </w:tcPr>
          <w:p w14:paraId="2262FE16" w14:textId="77777777" w:rsidR="007C2BCF" w:rsidRPr="00702055" w:rsidRDefault="007C2BCF" w:rsidP="007C2BCF">
            <w:pPr>
              <w:spacing w:line="240" w:lineRule="auto"/>
              <w:rPr>
                <w:rFonts w:eastAsia="Times New Roman"/>
                <w:color w:val="000000"/>
                <w:szCs w:val="22"/>
              </w:rPr>
            </w:pPr>
          </w:p>
        </w:tc>
        <w:tc>
          <w:tcPr>
            <w:tcW w:w="423" w:type="dxa"/>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−0.08% for PI and −0.06% for PID (means over five noise realizations). The PID controller reduces the calibration tracking metric from 27.05% to 11.59%, while increasing high-frequency assist-torque content from 0.249 to 0.312 N·m. In the continuous-steering scenario, reverse assistance occurs during 25.5% of the evaluated time for PID, compared with less than 0.1%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noWrap/>
            <w:vAlign w:val="center"/>
          </w:tcPr>
          <w:p w14:paraId="2C531366" w14:textId="77777777" w:rsidR="007C2BCF" w:rsidRPr="00ED3CF1" w:rsidRDefault="007C2BCF" w:rsidP="007C2BCF">
            <w:pPr>
              <w:spacing w:line="360" w:lineRule="auto"/>
              <w:rPr>
                <w:lang w:val="en-US"/>
              </w:rPr>
            </w:pPr>
          </w:p>
        </w:tc>
      </w:tr>
    </w:tbl>
    <w:p w14:paraId="4E2F2FB6" w14:textId="77777777" w:rsidR="00DA4095" w:rsidRDefault="00000000">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14:paraId="03463103" w14:textId="77777777" w:rsidR="00DA4095" w:rsidRDefault="00000000">
      <w:pPr>
        <w:pStyle w:val="4JSST-1storder-head"/>
      </w:pPr>
      <w:r>
        <w:t>Introduction</w:t>
      </w:r>
    </w:p>
    <w:p w14:paraId="36D2F60A" w14:textId="77777777" w:rsidR="00DA4095" w:rsidRDefault="00000000">
      <w:pPr>
        <w:pStyle w:val="10JSTT-Text"/>
      </w:pPr>
      <w:r>
        <w:t xml:space="preserve">Electric power steering (EPS) systems are widely adopted in modern vehicles due to their energy efficiency and flexible steering assistance characteristics. In column-type EPS (C-EPS), conventional controllers generally employ </w:t>
      </w:r>
      <w:r>
        <w:lastRenderedPageBreak/>
        <w:t>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14:paraId="5635AF15" w14:textId="77777777" w:rsidR="00DA4095" w:rsidRDefault="00000000">
      <w:pPr>
        <w:pStyle w:val="10JSTT-Text"/>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648A941D" w14:textId="77777777" w:rsidR="00DA4095" w:rsidRDefault="00000000">
      <w:pPr>
        <w:pStyle w:val="10JSTT-Text"/>
      </w:pPr>
      <w: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3361146C" w14:textId="77777777" w:rsidR="00DA4095" w:rsidRDefault="00000000">
      <w:pPr>
        <w:pStyle w:val="10JSTT-Text"/>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2E593EB0" w14:textId="77777777" w:rsidR="00DA4095" w:rsidRDefault="00000000">
      <w:pPr>
        <w:pStyle w:val="10JSTT-Text"/>
      </w:pPr>
      <w:r>
        <w:t>The main contributions of this study are as follows:</w:t>
      </w:r>
    </w:p>
    <w:p w14:paraId="30C6BC68" w14:textId="77777777" w:rsidR="00DA4095" w:rsidRDefault="00000000">
      <w:pPr>
        <w:pStyle w:val="JSTT-bulletlist"/>
      </w:pPr>
      <w:r>
        <w:t>Formulating EPS over-assist as the difference between measured steering torque and a reference derived from vehicle speed and lateral acceleration, without estimating road friction.</w:t>
      </w:r>
    </w:p>
    <w:p w14:paraId="5336ACC9" w14:textId="77777777" w:rsidR="00DA4095" w:rsidRDefault="00000000">
      <w:pPr>
        <w:pStyle w:val="JSTT-bulletlist"/>
      </w:pPr>
      <w:r>
        <w:t>Deriving the local steady-state sensitivity of an assist map to road-reaction torque changes and comparing this limitation with the zero-error condition of integral torque feedback.</w:t>
      </w:r>
    </w:p>
    <w:p w14:paraId="738F6E0A" w14:textId="77777777" w:rsidR="00DA4095" w:rsidRDefault="00000000">
      <w:pPr>
        <w:pStyle w:val="JSTT-bulletlist"/>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607D595C" w14:textId="77777777" w:rsidR="00DA4095" w:rsidRDefault="00000000">
      <w:pPr>
        <w:pStyle w:val="4JSST-1storder-head"/>
      </w:pPr>
      <w:r>
        <w:t>System Modeling and Problem Formulation</w:t>
      </w:r>
    </w:p>
    <w:p w14:paraId="43DA15A2" w14:textId="77777777" w:rsidR="00DA4095" w:rsidRDefault="00000000">
      <w:pPr>
        <w:pStyle w:val="41JSTT-2ndorder-head"/>
      </w:pPr>
      <w:r>
        <w:t>Coupled C-EPS–Vehicle Model</w:t>
      </w:r>
    </w:p>
    <w:p w14:paraId="207CC151" w14:textId="6B1DC259" w:rsidR="00DA4095" w:rsidRDefault="00000000">
      <w:pPr>
        <w:pStyle w:val="10JSTT-Text"/>
      </w:pPr>
      <w:r>
        <w:t xml:space="preserve">The C-EPS–vehicle model consists of a steering column, an assist motor, and a nonlinear single-track vehicle model, as illustrated in Figs. 1 and 2.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w:t>
      </w:r>
      <w:r w:rsidR="00621DC0">
        <w:rPr>
          <w:noProof/>
        </w:rPr>
        <mc:AlternateContent>
          <mc:Choice Requires="wpg">
            <w:drawing>
              <wp:anchor distT="0" distB="0" distL="114300" distR="114300" simplePos="0" relativeHeight="251658240" behindDoc="0" locked="0" layoutInCell="1" allowOverlap="1" wp14:anchorId="7B93B1B4" wp14:editId="20FEDD8C">
                <wp:simplePos x="0" y="0"/>
                <wp:positionH relativeFrom="column">
                  <wp:posOffset>829310</wp:posOffset>
                </wp:positionH>
                <wp:positionV relativeFrom="paragraph">
                  <wp:posOffset>104140</wp:posOffset>
                </wp:positionV>
                <wp:extent cx="4499610" cy="4944745"/>
                <wp:effectExtent l="0" t="0" r="15240" b="8255"/>
                <wp:wrapTopAndBottom/>
                <wp:docPr id="1010" name="Figure group 1010"/>
                <wp:cNvGraphicFramePr/>
                <a:graphic xmlns:a="http://schemas.openxmlformats.org/drawingml/2006/main">
                  <a:graphicData uri="http://schemas.microsoft.com/office/word/2010/wordprocessingGroup">
                    <wpg:wgp>
                      <wpg:cNvGrpSpPr/>
                      <wpg:grpSpPr>
                        <a:xfrm>
                          <a:off x="0" y="0"/>
                          <a:ext cx="4499610" cy="4944745"/>
                          <a:chOff x="0" y="0"/>
                          <a:chExt cx="4500000" cy="4944819"/>
                        </a:xfrm>
                      </wpg:grpSpPr>
                      <pic:pic xmlns:pic="http://schemas.openxmlformats.org/drawingml/2006/picture">
                        <pic:nvPicPr>
                          <pic:cNvPr id="1011" name="Picture 1011"/>
                          <pic:cNvPicPr/>
                        </pic:nvPicPr>
                        <pic:blipFill>
                          <a:blip r:embed="rId9"/>
                          <a:stretch>
                            <a:fillRect/>
                          </a:stretch>
                        </pic:blipFill>
                        <pic:spPr>
                          <a:xfrm>
                            <a:off x="0" y="0"/>
                            <a:ext cx="4500000" cy="4685619"/>
                          </a:xfrm>
                          <a:prstGeom prst="rect">
                            <a:avLst/>
                          </a:prstGeom>
                        </pic:spPr>
                      </pic:pic>
                      <wps:wsp>
                        <wps:cNvPr id="1012" name="Text box 1012"/>
                        <wps:cNvSpPr txBox="1"/>
                        <wps:spPr>
                          <a:xfrm>
                            <a:off x="0" y="4728819"/>
                            <a:ext cx="4500000" cy="216000"/>
                          </a:xfrm>
                          <a:prstGeom prst="rect">
                            <a:avLst/>
                          </a:prstGeom>
                          <a:noFill/>
                          <a:ln>
                            <a:noFill/>
                          </a:ln>
                        </wps:spPr>
                        <wps:txbx>
                          <w:txbxContent>
                            <w:p w14:paraId="5B26C68E" w14:textId="77777777" w:rsidR="00DA4095" w:rsidRDefault="00000000">
                              <w:pPr>
                                <w:pStyle w:val="JSTT-figure-caption"/>
                                <w:spacing w:before="0" w:after="0" w:line="240" w:lineRule="auto"/>
                              </w:pPr>
                              <w:r>
                                <w:rPr>
                                  <w:sz w:val="18"/>
                                </w:rPr>
                                <w:t>Fig. 1. Mechanical structure of the column-type EPS.</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B93B1B4" id="Figure group 1010" o:spid="_x0000_s1026" style="position:absolute;left:0;text-align:left;margin-left:65.3pt;margin-top:8.2pt;width:354.3pt;height:389.35pt;z-index:251658240;mso-width-relative:margin;mso-height-relative:margin" coordsize="45000,49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1" o:spid="_x0000_s1027" type="#_x0000_t75" style="position:absolute;width:45000;height:4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1012" o:spid="_x0000_s1028" type="#_x0000_t202" style="position:absolute;top:47288;width:450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5B26C68E" w14:textId="77777777" w:rsidR="00DA4095" w:rsidRDefault="00000000">
                        <w:pPr>
                          <w:pStyle w:val="JSTT-figure-caption"/>
                          <w:spacing w:before="0" w:after="0" w:line="240" w:lineRule="auto"/>
                        </w:pPr>
                        <w:r>
                          <w:rPr>
                            <w:sz w:val="18"/>
                          </w:rPr>
                          <w:t>Fig. 1. Mechanical structure of the column-type EPS.</w:t>
                        </w:r>
                      </w:p>
                    </w:txbxContent>
                  </v:textbox>
                </v:shape>
                <w10:wrap type="topAndBottom"/>
              </v:group>
            </w:pict>
          </mc:Fallback>
        </mc:AlternateContent>
      </w:r>
      <w:r>
        <w:t>measured torsion-bar torque are expressed as [1]</w:t>
      </w:r>
    </w:p>
    <w:p w14:paraId="14F7BB48"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44949191"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3F413AD2" w14:textId="580A12F6" w:rsidR="00DA4095" w:rsidRDefault="00000000" w:rsidP="004E2F16">
      <w:pPr>
        <w:pStyle w:val="10JSTT-Text"/>
        <w:ind w:firstLine="0"/>
        <w:rPr>
          <w:sz w:val="2"/>
        </w:rPr>
        <w:sectPr w:rsidR="00DA4095">
          <w:headerReference w:type="even" r:id="rId11"/>
          <w:headerReference w:type="default" r:id="rId12"/>
          <w:footerReference w:type="even" r:id="rId13"/>
          <w:footerReference w:type="default" r:id="rId14"/>
          <w:headerReference w:type="first" r:id="rId15"/>
          <w:footerReference w:type="first" r:id="rId16"/>
          <w:footnotePr>
            <w:numFmt w:val="chicago"/>
          </w:footnotePr>
          <w:type w:val="continuous"/>
          <w:pgSz w:w="11907" w:h="16840" w:code="9"/>
          <w:pgMar w:top="79" w:right="964" w:bottom="964" w:left="1038" w:header="907" w:footer="737" w:gutter="0"/>
          <w:cols w:num="2" w:space="360"/>
          <w:titlePg/>
          <w:docGrid w:linePitch="360"/>
        </w:sectPr>
      </w:pPr>
      <w:r>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447A66C0" w14:textId="01158492" w:rsidR="00DA4095" w:rsidRDefault="00DA4095">
      <w:pPr>
        <w:pStyle w:val="0nhduhnh"/>
        <w:keepNext/>
      </w:pPr>
    </w:p>
    <w:p w14:paraId="799C0947" w14:textId="77777777" w:rsidR="00DA4095" w:rsidRDefault="00000000">
      <w:pPr>
        <w:pStyle w:val="0nhduhnh"/>
        <w:keepNext/>
      </w:pPr>
      <w:r>
        <w:rPr>
          <w:noProof/>
        </w:rPr>
        <mc:AlternateContent>
          <mc:Choice Requires="wpg">
            <w:drawing>
              <wp:anchor distT="0" distB="0" distL="114300" distR="114300" simplePos="0" relativeHeight="251659264" behindDoc="0" locked="0" layoutInCell="1" allowOverlap="1" wp14:anchorId="6C154CF6" wp14:editId="4EB24E8B">
                <wp:simplePos x="0" y="0"/>
                <wp:positionH relativeFrom="column">
                  <wp:posOffset>1526540</wp:posOffset>
                </wp:positionH>
                <wp:positionV relativeFrom="paragraph">
                  <wp:posOffset>-2540</wp:posOffset>
                </wp:positionV>
                <wp:extent cx="3239770" cy="3658870"/>
                <wp:effectExtent l="0" t="0" r="17780" b="17780"/>
                <wp:wrapTopAndBottom/>
                <wp:docPr id="1020" name="Figure group 1020"/>
                <wp:cNvGraphicFramePr/>
                <a:graphic xmlns:a="http://schemas.openxmlformats.org/drawingml/2006/main">
                  <a:graphicData uri="http://schemas.microsoft.com/office/word/2010/wordprocessingGroup">
                    <wpg:wgp>
                      <wpg:cNvGrpSpPr/>
                      <wpg:grpSpPr>
                        <a:xfrm>
                          <a:off x="0" y="0"/>
                          <a:ext cx="3239770" cy="3658870"/>
                          <a:chOff x="0" y="0"/>
                          <a:chExt cx="3240000" cy="3659044"/>
                        </a:xfrm>
                      </wpg:grpSpPr>
                      <pic:pic xmlns:pic="http://schemas.openxmlformats.org/drawingml/2006/picture">
                        <pic:nvPicPr>
                          <pic:cNvPr id="1021" name="Picture 1021"/>
                          <pic:cNvPicPr/>
                        </pic:nvPicPr>
                        <pic:blipFill>
                          <a:blip r:embed="rId17"/>
                          <a:stretch>
                            <a:fillRect/>
                          </a:stretch>
                        </pic:blipFill>
                        <pic:spPr>
                          <a:xfrm>
                            <a:off x="0" y="0"/>
                            <a:ext cx="3240000" cy="3255844"/>
                          </a:xfrm>
                          <a:prstGeom prst="rect">
                            <a:avLst/>
                          </a:prstGeom>
                        </pic:spPr>
                      </pic:pic>
                      <wps:wsp>
                        <wps:cNvPr id="1022" name="Text box 1022"/>
                        <wps:cNvSpPr txBox="1"/>
                        <wps:spPr>
                          <a:xfrm>
                            <a:off x="0" y="3299044"/>
                            <a:ext cx="3240000" cy="360000"/>
                          </a:xfrm>
                          <a:prstGeom prst="rect">
                            <a:avLst/>
                          </a:prstGeom>
                          <a:noFill/>
                          <a:ln>
                            <a:noFill/>
                          </a:ln>
                        </wps:spPr>
                        <wps:txbx>
                          <w:txbxContent>
                            <w:p w14:paraId="66AC002D" w14:textId="77777777" w:rsidR="00DA4095" w:rsidRDefault="00000000">
                              <w:pPr>
                                <w:pStyle w:val="JSTT-figure-caption"/>
                                <w:spacing w:before="0" w:after="0" w:line="240" w:lineRule="auto"/>
                              </w:pPr>
                              <w:r>
                                <w:rPr>
                                  <w:sz w:val="18"/>
                                </w:rPr>
                                <w:t>Fig. 2. Block diagram of the coupled C-EPS–vehicle plant.</w:t>
                              </w:r>
                            </w:p>
                          </w:txbxContent>
                        </wps:txbx>
                        <wps:bodyPr rot="0" vert="horz" wrap="square" lIns="0" tIns="0" rIns="0" bIns="0" anchor="t" anchorCtr="0">
                          <a:noAutofit/>
                        </wps:bodyPr>
                      </wps:wsp>
                    </wpg:wgp>
                  </a:graphicData>
                </a:graphic>
              </wp:anchor>
            </w:drawing>
          </mc:Choice>
          <mc:Fallback>
            <w:pict>
              <v:group w14:anchorId="6C154CF6" id="Figure group 1020" o:spid="_x0000_s1029" style="position:absolute;left:0;text-align:left;margin-left:120.2pt;margin-top:-.2pt;width:255.1pt;height:288.1pt;z-index:251659264" coordsize="32400,36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">
                <v:shape id="Picture 1021" o:spid="_x0000_s1030" type="#_x0000_t75" style="position:absolute;width:32400;height:3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">
                  <v:imagedata r:id="rId18" o:title=""/>
                </v:shape>
                <v:shape id="Text box 1022" o:spid="_x0000_s1031" type="#_x0000_t202" style="position:absolute;top:32990;width:324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" filled="f" stroked="f">
                  <v:textbox inset="0,0,0,0">
                    <w:txbxContent>
                      <w:p w14:paraId="66AC002D" w14:textId="77777777" w:rsidR="00DA4095" w:rsidRDefault="00000000">
                        <w:pPr>
                          <w:pStyle w:val="JSTT-figure-caption"/>
                          <w:spacing w:before="0" w:after="0" w:line="240" w:lineRule="auto"/>
                        </w:pPr>
                        <w:r>
                          <w:rPr>
                            <w:sz w:val="18"/>
                          </w:rPr>
                          <w:t>Fig. 2. Block diagram of the coupled C-EPS–vehicle plant.</w:t>
                        </w:r>
                      </w:p>
                    </w:txbxContent>
                  </v:textbox>
                </v:shape>
                <w10:wrap type="topAndBottom"/>
              </v:group>
            </w:pict>
          </mc:Fallback>
        </mc:AlternateContent>
      </w:r>
    </w:p>
    <w:p w14:paraId="6F8FA54C"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74C54479" w14:textId="77777777" w:rsidR="00DA4095" w:rsidRDefault="00000000">
      <w:pPr>
        <w:pStyle w:val="10JSTT-Text"/>
      </w:pPr>
      <w:r>
        <w:t>A nonlinear tire model is used to represent the effect of road friction on steering reaction torque. Under the small-angle approximation, the front and rear tire slip angles are</w:t>
      </w:r>
    </w:p>
    <w:p w14:paraId="4EE0DD80"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4EEDC750"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0BF7E795" w14:textId="77777777" w:rsidR="00DA4095" w:rsidRDefault="00000000">
      <w:pPr>
        <w:pStyle w:val="10JSTT-Text"/>
        <w:ind w:firstLine="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684F3157"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2E8CC504"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7F214665" w14:textId="77777777" w:rsidR="00DA4095" w:rsidRDefault="00000000">
      <w:pPr>
        <w:pStyle w:val="10JSTT-Text"/>
        <w:ind w:firstLine="0"/>
      </w:pPr>
      <w:r>
        <w:t>Each axle is represented by one equivalent tire in the single-track model. The corresponding lateral tire forces are calculated using the Pacejka Magic Formula [7]:</w:t>
      </w:r>
    </w:p>
    <w:p w14:paraId="3A969E02"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6E41B16D" w14:textId="77777777" w:rsidR="00DA4095"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35DB3A9E" w14:textId="77777777" w:rsidR="00DA4095" w:rsidRDefault="00000000">
      <w:pPr>
        <w:pStyle w:val="10JSTT-Text"/>
        <w:ind w:firstLine="0"/>
      </w:pPr>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Section 4.1.</w:t>
      </w:r>
    </w:p>
    <w:p w14:paraId="033ADA8F" w14:textId="77777777" w:rsidR="00DA4095" w:rsidRDefault="00000000">
      <w:pPr>
        <w:pStyle w:val="10JSTT-Text"/>
      </w:pPr>
      <w:r>
        <w:t>The effective steering moment arm combines geometric caster trail and slip-dependent pneumatic trail [2]:</w:t>
      </w:r>
    </w:p>
    <w:p w14:paraId="03DF47D1"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7D4F2BD8"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235B2218" w14:textId="77777777" w:rsidR="00DA4095" w:rsidRDefault="00000000">
      <w:pPr>
        <w:pStyle w:val="10JSTT-Text"/>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0CD7882C"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4815F985" w14:textId="77777777" w:rsidR="00DA4095" w:rsidRDefault="00000000">
      <w:pPr>
        <w:pStyle w:val="10JSTT-Text"/>
      </w:pPr>
      <w:r>
        <w:t>Vehicle lateral motion is represented by the nonlinear single-track equations [8]:</w:t>
      </w:r>
    </w:p>
    <w:p w14:paraId="0E123990"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39128053" w14:textId="77777777" w:rsidR="00DA4095"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38515076" w14:textId="77777777" w:rsidR="00DA4095"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5B309ACD" w14:textId="77777777" w:rsidR="00DA4095" w:rsidRDefault="00000000">
      <w:pPr>
        <w:pStyle w:val="10JSTT-Text"/>
        <w:ind w:firstLine="0"/>
      </w:pPr>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61BDE848" w14:textId="77777777" w:rsidR="00DA4095" w:rsidRDefault="00000000">
      <w:pPr>
        <w:pStyle w:val="10JSTT-Text"/>
      </w:pPr>
      <w:r>
        <w:t>At a stationary steering-column equilibrium, Eq. (1) reduces to:</w:t>
      </w:r>
    </w:p>
    <w:p w14:paraId="4D850EC3"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07125D37" w14:textId="77777777" w:rsidR="00DA4095" w:rsidRDefault="00000000">
      <w:pPr>
        <w:pStyle w:val="10JSTT-Text"/>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668EC34C" w14:textId="77777777" w:rsidR="00DA4095" w:rsidRDefault="00000000">
      <w:pPr>
        <w:pStyle w:val="41JSTT-2ndorder-head"/>
      </w:pPr>
      <w:r>
        <w:t>Lateral-Acceleration-Based Torque Reference</w:t>
      </w:r>
    </w:p>
    <w:p w14:paraId="0DE71CEB" w14:textId="77777777" w:rsidR="00DA4095" w:rsidRDefault="00000000">
      <w:pPr>
        <w:pStyle w:val="10JSTT-Text"/>
      </w:pPr>
      <w:r>
        <w:t>The desired steering torque is determined from vehicle speed and lateral acceleration using the steering-effort characteristics reported in [3]. The adopted reference data are summarized in Table 1.</w:t>
      </w:r>
    </w:p>
    <w:p w14:paraId="764D22D5"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083E3FD1" w14:textId="77777777" w:rsidR="00DA4095" w:rsidRDefault="00000000">
      <w:pPr>
        <w:pStyle w:val="JSTT-table-caption"/>
        <w:keepNext/>
      </w:pPr>
      <w:r>
        <w:rPr>
          <w:b/>
          <w:sz w:val="18"/>
        </w:rPr>
        <w:t>Table 1. Ideal steering-wheel torque reference (N·m), adopted from [3].</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183"/>
        <w:gridCol w:w="930"/>
        <w:gridCol w:w="930"/>
        <w:gridCol w:w="930"/>
        <w:gridCol w:w="930"/>
        <w:gridCol w:w="1026"/>
      </w:tblGrid>
      <w:tr w:rsidR="00DA4095" w14:paraId="4BC3AB10" w14:textId="77777777">
        <w:trPr>
          <w:cantSplit/>
          <w:jc w:val="center"/>
        </w:trPr>
        <w:tc>
          <w:tcPr>
            <w:tcW w:w="2183" w:type="dxa"/>
            <w:tcBorders>
              <w:bottom w:val="single" w:sz="4" w:space="0" w:color="auto"/>
            </w:tcBorders>
          </w:tcPr>
          <w:p w14:paraId="5722E0E8" w14:textId="77777777" w:rsidR="00DA4095" w:rsidRDefault="00000000">
            <w:pPr>
              <w:pStyle w:val="JSTT-table-col-head"/>
              <w:keepNext/>
              <w:jc w:val="center"/>
            </w:pPr>
            <w:r>
              <w:rPr>
                <w:b/>
                <w:sz w:val="18"/>
              </w:rPr>
              <w:t>Lateral acceleration</w:t>
            </w:r>
          </w:p>
        </w:tc>
        <w:tc>
          <w:tcPr>
            <w:tcW w:w="930" w:type="dxa"/>
            <w:tcBorders>
              <w:bottom w:val="single" w:sz="4" w:space="0" w:color="auto"/>
            </w:tcBorders>
          </w:tcPr>
          <w:p w14:paraId="701B1605" w14:textId="77777777" w:rsidR="00DA4095" w:rsidRDefault="00000000">
            <w:pPr>
              <w:pStyle w:val="JSTT-table-col-head"/>
              <w:keepNext/>
              <w:jc w:val="center"/>
            </w:pPr>
            <w:r>
              <w:rPr>
                <w:b/>
                <w:sz w:val="18"/>
              </w:rPr>
              <w:t>20 km/h</w:t>
            </w:r>
          </w:p>
        </w:tc>
        <w:tc>
          <w:tcPr>
            <w:tcW w:w="930" w:type="dxa"/>
            <w:tcBorders>
              <w:bottom w:val="single" w:sz="4" w:space="0" w:color="auto"/>
            </w:tcBorders>
          </w:tcPr>
          <w:p w14:paraId="5A28B3AD" w14:textId="77777777" w:rsidR="00DA4095" w:rsidRDefault="00000000">
            <w:pPr>
              <w:pStyle w:val="JSTT-table-col-head"/>
              <w:keepNext/>
              <w:jc w:val="center"/>
            </w:pPr>
            <w:r>
              <w:rPr>
                <w:b/>
                <w:sz w:val="18"/>
              </w:rPr>
              <w:t>40 km/h</w:t>
            </w:r>
          </w:p>
        </w:tc>
        <w:tc>
          <w:tcPr>
            <w:tcW w:w="930" w:type="dxa"/>
            <w:tcBorders>
              <w:bottom w:val="single" w:sz="4" w:space="0" w:color="auto"/>
            </w:tcBorders>
          </w:tcPr>
          <w:p w14:paraId="6681E968" w14:textId="77777777" w:rsidR="00DA4095" w:rsidRDefault="00000000">
            <w:pPr>
              <w:pStyle w:val="JSTT-table-col-head"/>
              <w:keepNext/>
              <w:jc w:val="center"/>
            </w:pPr>
            <w:r>
              <w:rPr>
                <w:b/>
                <w:sz w:val="18"/>
              </w:rPr>
              <w:t>60 km/h</w:t>
            </w:r>
          </w:p>
        </w:tc>
        <w:tc>
          <w:tcPr>
            <w:tcW w:w="930" w:type="dxa"/>
            <w:tcBorders>
              <w:bottom w:val="single" w:sz="4" w:space="0" w:color="auto"/>
            </w:tcBorders>
          </w:tcPr>
          <w:p w14:paraId="20E43AC3" w14:textId="77777777" w:rsidR="00DA4095" w:rsidRDefault="00000000">
            <w:pPr>
              <w:pStyle w:val="JSTT-table-col-head"/>
              <w:keepNext/>
              <w:jc w:val="center"/>
            </w:pPr>
            <w:r>
              <w:rPr>
                <w:b/>
                <w:sz w:val="18"/>
              </w:rPr>
              <w:t>80 km/h</w:t>
            </w:r>
          </w:p>
        </w:tc>
        <w:tc>
          <w:tcPr>
            <w:tcW w:w="1026" w:type="dxa"/>
            <w:tcBorders>
              <w:bottom w:val="single" w:sz="4" w:space="0" w:color="auto"/>
            </w:tcBorders>
          </w:tcPr>
          <w:p w14:paraId="6EAF079B" w14:textId="77777777" w:rsidR="00DA4095" w:rsidRDefault="00000000">
            <w:pPr>
              <w:pStyle w:val="JSTT-table-col-head"/>
              <w:keepNext/>
              <w:jc w:val="center"/>
            </w:pPr>
            <w:r>
              <w:rPr>
                <w:b/>
                <w:sz w:val="18"/>
              </w:rPr>
              <w:t>100 km/h</w:t>
            </w:r>
          </w:p>
        </w:tc>
      </w:tr>
      <w:tr w:rsidR="00DA4095" w14:paraId="307154E8" w14:textId="77777777">
        <w:trPr>
          <w:cantSplit/>
          <w:jc w:val="center"/>
        </w:trPr>
        <w:tc>
          <w:tcPr>
            <w:tcW w:w="2183" w:type="dxa"/>
          </w:tcPr>
          <w:p w14:paraId="2C865211" w14:textId="77777777" w:rsidR="00DA4095" w:rsidRDefault="00000000">
            <w:pPr>
              <w:pStyle w:val="JSTT-table-text"/>
              <w:keepNext/>
              <w:jc w:val="center"/>
            </w:pPr>
            <w:r>
              <w:rPr>
                <w:sz w:val="18"/>
              </w:rPr>
              <w:t>0.1 g</w:t>
            </w:r>
          </w:p>
        </w:tc>
        <w:tc>
          <w:tcPr>
            <w:tcW w:w="930" w:type="dxa"/>
          </w:tcPr>
          <w:p w14:paraId="38071411" w14:textId="77777777" w:rsidR="00DA4095" w:rsidRDefault="00000000">
            <w:pPr>
              <w:pStyle w:val="JSTT-table-text"/>
              <w:keepNext/>
              <w:jc w:val="center"/>
            </w:pPr>
            <w:r>
              <w:rPr>
                <w:sz w:val="18"/>
              </w:rPr>
              <w:t>1.0</w:t>
            </w:r>
          </w:p>
        </w:tc>
        <w:tc>
          <w:tcPr>
            <w:tcW w:w="930" w:type="dxa"/>
          </w:tcPr>
          <w:p w14:paraId="0299AB5E" w14:textId="77777777" w:rsidR="00DA4095" w:rsidRDefault="00000000">
            <w:pPr>
              <w:pStyle w:val="JSTT-table-text"/>
              <w:keepNext/>
              <w:jc w:val="center"/>
            </w:pPr>
            <w:r>
              <w:rPr>
                <w:sz w:val="18"/>
              </w:rPr>
              <w:t>1.7</w:t>
            </w:r>
          </w:p>
        </w:tc>
        <w:tc>
          <w:tcPr>
            <w:tcW w:w="930" w:type="dxa"/>
          </w:tcPr>
          <w:p w14:paraId="5C4FEACC" w14:textId="77777777" w:rsidR="00DA4095" w:rsidRDefault="00000000">
            <w:pPr>
              <w:pStyle w:val="JSTT-table-text"/>
              <w:keepNext/>
              <w:jc w:val="center"/>
            </w:pPr>
            <w:r>
              <w:rPr>
                <w:sz w:val="18"/>
              </w:rPr>
              <w:t>2.1</w:t>
            </w:r>
          </w:p>
        </w:tc>
        <w:tc>
          <w:tcPr>
            <w:tcW w:w="930" w:type="dxa"/>
          </w:tcPr>
          <w:p w14:paraId="00EF700E" w14:textId="77777777" w:rsidR="00DA4095" w:rsidRDefault="00000000">
            <w:pPr>
              <w:pStyle w:val="JSTT-table-text"/>
              <w:keepNext/>
              <w:jc w:val="center"/>
            </w:pPr>
            <w:r>
              <w:rPr>
                <w:sz w:val="18"/>
              </w:rPr>
              <w:t>2.3</w:t>
            </w:r>
          </w:p>
        </w:tc>
        <w:tc>
          <w:tcPr>
            <w:tcW w:w="1026" w:type="dxa"/>
          </w:tcPr>
          <w:p w14:paraId="7CAA6854" w14:textId="77777777" w:rsidR="00DA4095" w:rsidRDefault="00000000">
            <w:pPr>
              <w:pStyle w:val="JSTT-table-text"/>
              <w:keepNext/>
              <w:jc w:val="center"/>
            </w:pPr>
            <w:r>
              <w:rPr>
                <w:sz w:val="18"/>
              </w:rPr>
              <w:t>2.6</w:t>
            </w:r>
          </w:p>
        </w:tc>
      </w:tr>
      <w:tr w:rsidR="00DA4095" w14:paraId="44EDD55C" w14:textId="77777777">
        <w:trPr>
          <w:cantSplit/>
          <w:jc w:val="center"/>
        </w:trPr>
        <w:tc>
          <w:tcPr>
            <w:tcW w:w="2183" w:type="dxa"/>
          </w:tcPr>
          <w:p w14:paraId="06D30700" w14:textId="77777777" w:rsidR="00DA4095" w:rsidRDefault="00000000">
            <w:pPr>
              <w:pStyle w:val="JSTT-table-text"/>
              <w:keepNext/>
              <w:jc w:val="center"/>
            </w:pPr>
            <w:r>
              <w:rPr>
                <w:sz w:val="18"/>
              </w:rPr>
              <w:t>0.2 g</w:t>
            </w:r>
          </w:p>
        </w:tc>
        <w:tc>
          <w:tcPr>
            <w:tcW w:w="930" w:type="dxa"/>
          </w:tcPr>
          <w:p w14:paraId="68C03FBF" w14:textId="77777777" w:rsidR="00DA4095" w:rsidRDefault="00000000">
            <w:pPr>
              <w:pStyle w:val="JSTT-table-text"/>
              <w:keepNext/>
              <w:jc w:val="center"/>
            </w:pPr>
            <w:r>
              <w:rPr>
                <w:sz w:val="18"/>
              </w:rPr>
              <w:t>1.5</w:t>
            </w:r>
          </w:p>
        </w:tc>
        <w:tc>
          <w:tcPr>
            <w:tcW w:w="930" w:type="dxa"/>
          </w:tcPr>
          <w:p w14:paraId="325A7DCB" w14:textId="77777777" w:rsidR="00DA4095" w:rsidRDefault="00000000">
            <w:pPr>
              <w:pStyle w:val="JSTT-table-text"/>
              <w:keepNext/>
              <w:jc w:val="center"/>
            </w:pPr>
            <w:r>
              <w:rPr>
                <w:sz w:val="18"/>
              </w:rPr>
              <w:t>2.0</w:t>
            </w:r>
          </w:p>
        </w:tc>
        <w:tc>
          <w:tcPr>
            <w:tcW w:w="930" w:type="dxa"/>
          </w:tcPr>
          <w:p w14:paraId="5498B4CE" w14:textId="77777777" w:rsidR="00DA4095" w:rsidRDefault="00000000">
            <w:pPr>
              <w:pStyle w:val="JSTT-table-text"/>
              <w:keepNext/>
              <w:jc w:val="center"/>
            </w:pPr>
            <w:r>
              <w:rPr>
                <w:sz w:val="18"/>
              </w:rPr>
              <w:t>2.4</w:t>
            </w:r>
          </w:p>
        </w:tc>
        <w:tc>
          <w:tcPr>
            <w:tcW w:w="930" w:type="dxa"/>
          </w:tcPr>
          <w:p w14:paraId="015D176F" w14:textId="77777777" w:rsidR="00DA4095" w:rsidRDefault="00000000">
            <w:pPr>
              <w:pStyle w:val="JSTT-table-text"/>
              <w:keepNext/>
              <w:jc w:val="center"/>
            </w:pPr>
            <w:r>
              <w:rPr>
                <w:sz w:val="18"/>
              </w:rPr>
              <w:t>2.8</w:t>
            </w:r>
          </w:p>
        </w:tc>
        <w:tc>
          <w:tcPr>
            <w:tcW w:w="1026" w:type="dxa"/>
          </w:tcPr>
          <w:p w14:paraId="6B58B392" w14:textId="77777777" w:rsidR="00DA4095" w:rsidRDefault="00000000">
            <w:pPr>
              <w:pStyle w:val="JSTT-table-text"/>
              <w:keepNext/>
              <w:jc w:val="center"/>
            </w:pPr>
            <w:r>
              <w:rPr>
                <w:sz w:val="18"/>
              </w:rPr>
              <w:t>3.0</w:t>
            </w:r>
          </w:p>
        </w:tc>
      </w:tr>
      <w:tr w:rsidR="00DA4095" w14:paraId="1B417BD0" w14:textId="77777777">
        <w:trPr>
          <w:cantSplit/>
          <w:jc w:val="center"/>
        </w:trPr>
        <w:tc>
          <w:tcPr>
            <w:tcW w:w="2183" w:type="dxa"/>
          </w:tcPr>
          <w:p w14:paraId="731F1066" w14:textId="77777777" w:rsidR="00DA4095" w:rsidRDefault="00000000">
            <w:pPr>
              <w:pStyle w:val="JSTT-table-text"/>
              <w:keepNext/>
              <w:jc w:val="center"/>
            </w:pPr>
            <w:r>
              <w:rPr>
                <w:sz w:val="18"/>
              </w:rPr>
              <w:t>0.3 g</w:t>
            </w:r>
          </w:p>
        </w:tc>
        <w:tc>
          <w:tcPr>
            <w:tcW w:w="930" w:type="dxa"/>
          </w:tcPr>
          <w:p w14:paraId="09C4FB11" w14:textId="77777777" w:rsidR="00DA4095" w:rsidRDefault="00000000">
            <w:pPr>
              <w:pStyle w:val="JSTT-table-text"/>
              <w:keepNext/>
              <w:jc w:val="center"/>
            </w:pPr>
            <w:r>
              <w:rPr>
                <w:sz w:val="18"/>
              </w:rPr>
              <w:t>1.6</w:t>
            </w:r>
          </w:p>
        </w:tc>
        <w:tc>
          <w:tcPr>
            <w:tcW w:w="930" w:type="dxa"/>
          </w:tcPr>
          <w:p w14:paraId="64E05EC4" w14:textId="77777777" w:rsidR="00DA4095" w:rsidRDefault="00000000">
            <w:pPr>
              <w:pStyle w:val="JSTT-table-text"/>
              <w:keepNext/>
              <w:jc w:val="center"/>
            </w:pPr>
            <w:r>
              <w:rPr>
                <w:sz w:val="18"/>
              </w:rPr>
              <w:t>2.3</w:t>
            </w:r>
          </w:p>
        </w:tc>
        <w:tc>
          <w:tcPr>
            <w:tcW w:w="930" w:type="dxa"/>
          </w:tcPr>
          <w:p w14:paraId="0EA069C3" w14:textId="77777777" w:rsidR="00DA4095" w:rsidRDefault="00000000">
            <w:pPr>
              <w:pStyle w:val="JSTT-table-text"/>
              <w:keepNext/>
              <w:jc w:val="center"/>
            </w:pPr>
            <w:r>
              <w:rPr>
                <w:sz w:val="18"/>
              </w:rPr>
              <w:t>2.8</w:t>
            </w:r>
          </w:p>
        </w:tc>
        <w:tc>
          <w:tcPr>
            <w:tcW w:w="930" w:type="dxa"/>
          </w:tcPr>
          <w:p w14:paraId="3B06082D" w14:textId="77777777" w:rsidR="00DA4095" w:rsidRDefault="00000000">
            <w:pPr>
              <w:pStyle w:val="JSTT-table-text"/>
              <w:keepNext/>
              <w:jc w:val="center"/>
            </w:pPr>
            <w:r>
              <w:rPr>
                <w:sz w:val="18"/>
              </w:rPr>
              <w:t>3.1</w:t>
            </w:r>
          </w:p>
        </w:tc>
        <w:tc>
          <w:tcPr>
            <w:tcW w:w="1026" w:type="dxa"/>
          </w:tcPr>
          <w:p w14:paraId="717471DF" w14:textId="77777777" w:rsidR="00DA4095" w:rsidRDefault="00000000">
            <w:pPr>
              <w:pStyle w:val="JSTT-table-text"/>
              <w:keepNext/>
              <w:jc w:val="center"/>
            </w:pPr>
            <w:r>
              <w:rPr>
                <w:sz w:val="18"/>
              </w:rPr>
              <w:t>3.3</w:t>
            </w:r>
          </w:p>
        </w:tc>
      </w:tr>
      <w:tr w:rsidR="00DA4095" w14:paraId="015E2BE5" w14:textId="77777777">
        <w:trPr>
          <w:cantSplit/>
          <w:jc w:val="center"/>
        </w:trPr>
        <w:tc>
          <w:tcPr>
            <w:tcW w:w="2183" w:type="dxa"/>
          </w:tcPr>
          <w:p w14:paraId="3A37A185" w14:textId="77777777" w:rsidR="00DA4095" w:rsidRDefault="00000000">
            <w:pPr>
              <w:pStyle w:val="JSTT-table-text"/>
              <w:jc w:val="center"/>
            </w:pPr>
            <w:r>
              <w:rPr>
                <w:sz w:val="18"/>
              </w:rPr>
              <w:t>0.4 g</w:t>
            </w:r>
          </w:p>
        </w:tc>
        <w:tc>
          <w:tcPr>
            <w:tcW w:w="930" w:type="dxa"/>
          </w:tcPr>
          <w:p w14:paraId="033C45AF" w14:textId="77777777" w:rsidR="00DA4095" w:rsidRDefault="00000000">
            <w:pPr>
              <w:pStyle w:val="JSTT-table-text"/>
              <w:jc w:val="center"/>
            </w:pPr>
            <w:r>
              <w:rPr>
                <w:sz w:val="18"/>
              </w:rPr>
              <w:t>1.8</w:t>
            </w:r>
          </w:p>
        </w:tc>
        <w:tc>
          <w:tcPr>
            <w:tcW w:w="930" w:type="dxa"/>
          </w:tcPr>
          <w:p w14:paraId="3A4A004C" w14:textId="77777777" w:rsidR="00DA4095" w:rsidRDefault="00000000">
            <w:pPr>
              <w:pStyle w:val="JSTT-table-text"/>
              <w:jc w:val="center"/>
            </w:pPr>
            <w:r>
              <w:rPr>
                <w:sz w:val="18"/>
              </w:rPr>
              <w:t>2.4</w:t>
            </w:r>
          </w:p>
        </w:tc>
        <w:tc>
          <w:tcPr>
            <w:tcW w:w="930" w:type="dxa"/>
          </w:tcPr>
          <w:p w14:paraId="43FA4684" w14:textId="77777777" w:rsidR="00DA4095" w:rsidRDefault="00000000">
            <w:pPr>
              <w:pStyle w:val="JSTT-table-text"/>
              <w:jc w:val="center"/>
            </w:pPr>
            <w:r>
              <w:rPr>
                <w:sz w:val="18"/>
              </w:rPr>
              <w:t>2.9</w:t>
            </w:r>
          </w:p>
        </w:tc>
        <w:tc>
          <w:tcPr>
            <w:tcW w:w="930" w:type="dxa"/>
          </w:tcPr>
          <w:p w14:paraId="73701DCD" w14:textId="77777777" w:rsidR="00DA4095" w:rsidRDefault="00000000">
            <w:pPr>
              <w:pStyle w:val="JSTT-table-text"/>
              <w:jc w:val="center"/>
            </w:pPr>
            <w:r>
              <w:rPr>
                <w:sz w:val="18"/>
              </w:rPr>
              <w:t>3.3</w:t>
            </w:r>
          </w:p>
        </w:tc>
        <w:tc>
          <w:tcPr>
            <w:tcW w:w="1026" w:type="dxa"/>
          </w:tcPr>
          <w:p w14:paraId="2F34383C" w14:textId="77777777" w:rsidR="00DA4095" w:rsidRDefault="00000000">
            <w:pPr>
              <w:pStyle w:val="JSTT-table-text"/>
              <w:jc w:val="center"/>
            </w:pPr>
            <w:r>
              <w:rPr>
                <w:sz w:val="18"/>
              </w:rPr>
              <w:t>3.4</w:t>
            </w:r>
          </w:p>
        </w:tc>
      </w:tr>
    </w:tbl>
    <w:p w14:paraId="14C6985B" w14:textId="77777777" w:rsidR="00DA4095" w:rsidRDefault="00DA4095">
      <w:pPr>
        <w:pStyle w:val="10JSTT-Text"/>
        <w:spacing w:before="0"/>
      </w:pPr>
    </w:p>
    <w:p w14:paraId="21CF9C53"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34ACE326" w14:textId="77777777" w:rsidR="00DA4095" w:rsidRDefault="00000000">
      <w:pPr>
        <w:pStyle w:val="10JSTT-Text"/>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6792F378"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73553630"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m:oMathPara>
    </w:p>
    <w:p w14:paraId="195953D7" w14:textId="77777777" w:rsidR="00DA4095"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t xml:space="preserve"> is the interpolated characteristic.</w:t>
      </w:r>
    </w:p>
    <w:p w14:paraId="31A67E12" w14:textId="77777777" w:rsidR="00DA4095" w:rsidRDefault="00000000">
      <w:pPr>
        <w:pStyle w:val="10JSTT-Text"/>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5B3F4497" w14:textId="77777777" w:rsidR="00DA4095" w:rsidRDefault="00000000">
      <w:pPr>
        <w:pStyle w:val="41JSTT-2ndorder-head"/>
      </w:pPr>
      <w:r>
        <w:t>Torque-Tracking Objective</w:t>
      </w:r>
    </w:p>
    <w:p w14:paraId="25373CB5" w14:textId="77777777" w:rsidR="00DA4095" w:rsidRDefault="00000000">
      <w:pPr>
        <w:pStyle w:val="10JSTT-Text"/>
      </w:pPr>
      <w:r>
        <w:t>The control objective is to regulate the measured steering torque toward the reference:</w:t>
      </w:r>
    </w:p>
    <w:p w14:paraId="5320BC27"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24B82153" w14:textId="77777777" w:rsidR="00DA4095" w:rsidRDefault="00000000">
      <w:pPr>
        <w:pStyle w:val="10JSTT-Text"/>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6A620D54" w14:textId="77777777" w:rsidR="00DA4095" w:rsidRDefault="00000000">
      <w:pPr>
        <w:pStyle w:val="10JSTT-Text"/>
      </w:pPr>
      <w:r>
        <w:t>All controllers are subject to the same bounded motor assistance:</w:t>
      </w:r>
    </w:p>
    <w:p w14:paraId="4EA637D1" w14:textId="77777777" w:rsidR="00DA4095" w:rsidRDefault="00000000">
      <w:pPr>
        <w:pStyle w:val="10JSTT-Text"/>
        <w:ind w:firstLine="0"/>
      </w:pPr>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76488670" w14:textId="77777777" w:rsidR="00DA4095" w:rsidRDefault="00000000">
      <w:pPr>
        <w:pStyle w:val="10JSTT-Text"/>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575A75B1" w14:textId="77777777" w:rsidR="00DA4095" w:rsidRDefault="00000000">
      <w:pPr>
        <w:pStyle w:val="4JSST-1storder-head"/>
      </w:pPr>
      <w:r>
        <w:t>Control Strategy and Assist-Map Limitation</w:t>
      </w:r>
    </w:p>
    <w:p w14:paraId="4461DCA5" w14:textId="77777777" w:rsidR="00DA4095" w:rsidRDefault="00000000">
      <w:pPr>
        <w:pStyle w:val="10JSTT-Text"/>
      </w:pPr>
      <w:r>
        <w:t>Three strategies are investigated: conventional assist-map control with lead–lag compensation, PI torque feedback, and PID torque feedback. Their architectures are illustrated in Fig. 3. All controllers share the nonlinear plant and actuator constraints, but the PI/PID architectures additionally use lateral acceleration.</w:t>
      </w:r>
    </w:p>
    <w:p w14:paraId="795A7B82"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1F4114B4" w14:textId="77777777" w:rsidR="00DA4095" w:rsidRDefault="00000000">
      <w:pPr>
        <w:pStyle w:val="0nhduhnh"/>
        <w:keepNext/>
      </w:pPr>
      <w:r>
        <w:rPr>
          <w:noProof/>
        </w:rPr>
        <mc:AlternateContent>
          <mc:Choice Requires="wpg">
            <w:drawing>
              <wp:inline distT="0" distB="0" distL="0" distR="0" wp14:anchorId="28705B00" wp14:editId="795FDDAC">
                <wp:extent cx="6264000" cy="4467825"/>
                <wp:effectExtent l="0" t="0" r="0" b="0"/>
                <wp:docPr id="1030" name="Figure group 1030"/>
                <wp:cNvGraphicFramePr/>
                <a:graphic xmlns:a="http://schemas.openxmlformats.org/drawingml/2006/main">
                  <a:graphicData uri="http://schemas.microsoft.com/office/word/2010/wordprocessingGroup">
                    <wpg:wgp>
                      <wpg:cNvGrpSpPr/>
                      <wpg:grpSpPr>
                        <a:xfrm>
                          <a:off x="0" y="0"/>
                          <a:ext cx="6264000" cy="4467825"/>
                          <a:chOff x="0" y="0"/>
                          <a:chExt cx="6264000" cy="4467825"/>
                        </a:xfrm>
                      </wpg:grpSpPr>
                      <pic:pic xmlns:pic="http://schemas.openxmlformats.org/drawingml/2006/picture">
                        <pic:nvPicPr>
                          <pic:cNvPr id="1031" name="Picture 1031"/>
                          <pic:cNvPicPr/>
                        </pic:nvPicPr>
                        <pic:blipFill>
                          <a:blip r:embed="rId19"/>
                          <a:stretch>
                            <a:fillRect/>
                          </a:stretch>
                        </pic:blipFill>
                        <pic:spPr>
                          <a:xfrm>
                            <a:off x="0" y="0"/>
                            <a:ext cx="6264000" cy="4208625"/>
                          </a:xfrm>
                          <a:prstGeom prst="rect">
                            <a:avLst/>
                          </a:prstGeom>
                        </pic:spPr>
                      </pic:pic>
                      <wps:wsp>
                        <wps:cNvPr id="1032" name="Text box 1032"/>
                        <wps:cNvSpPr txBox="1"/>
                        <wps:spPr>
                          <a:xfrm>
                            <a:off x="0" y="4251825"/>
                            <a:ext cx="6264000" cy="216000"/>
                          </a:xfrm>
                          <a:prstGeom prst="rect">
                            <a:avLst/>
                          </a:prstGeom>
                          <a:noFill/>
                          <a:ln>
                            <a:noFill/>
                          </a:ln>
                        </wps:spPr>
                        <wps:txbx>
                          <w:txbxContent>
                            <w:p w14:paraId="2E168ED7" w14:textId="77777777" w:rsidR="00DA4095" w:rsidRDefault="00000000">
                              <w:pPr>
                                <w:pStyle w:val="JSTT-figure-caption"/>
                                <w:spacing w:before="0" w:after="0" w:line="240" w:lineRule="auto"/>
                              </w:pPr>
                              <w:r>
                                <w:rPr>
                                  <w:sz w:val="18"/>
                                </w:rPr>
                                <w:t>Fig. 3. Control architectures: (a) assist map, (b) PI/PID torque feedback.</w:t>
                              </w:r>
                            </w:p>
                          </w:txbxContent>
                        </wps:txbx>
                        <wps:bodyPr rot="0" vert="horz" wrap="square" lIns="0" tIns="0" rIns="0" bIns="0" anchor="t" anchorCtr="0">
                          <a:noAutofit/>
                        </wps:bodyPr>
                      </wps:wsp>
                    </wpg:wgp>
                  </a:graphicData>
                </a:graphic>
              </wp:inline>
            </w:drawing>
          </mc:Choice>
          <mc:Fallback>
            <w:pict>
              <v:group w14:anchorId="28705B00" id="Figure group 1030" o:spid="_x0000_s1032" style="width:493.25pt;height:351.8pt;mso-position-horizontal-relative:char;mso-position-vertical-relative:line" coordsize="62640,44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">
                <v:shape id="Picture 1031" o:spid="_x0000_s1033" type="#_x0000_t75" style="position:absolute;width:62640;height:42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">
                  <v:imagedata r:id="rId20" o:title=""/>
                </v:shape>
                <v:shape id="Text box 1032" o:spid="_x0000_s1034" type="#_x0000_t202" style="position:absolute;top:42518;width:626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DpwwAAAN0AAAAPAAAAZHJzL2Rvd25yZXYueG1sRE9NawIx&#10;EL0X/A9hBG81qYL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8mqQ6cMAAADdAAAADwAA&#10;AAAAAAAAAAAAAAAHAgAAZHJzL2Rvd25yZXYueG1sUEsFBgAAAAADAAMAtwAAAPcCAAAAAA==&#10;" filled="f" stroked="f">
                  <v:textbox inset="0,0,0,0">
                    <w:txbxContent>
                      <w:p w14:paraId="2E168ED7" w14:textId="77777777" w:rsidR="00DA4095" w:rsidRDefault="00000000">
                        <w:pPr>
                          <w:pStyle w:val="JSTT-figure-caption"/>
                          <w:spacing w:before="0" w:after="0" w:line="240" w:lineRule="auto"/>
                        </w:pPr>
                        <w:r>
                          <w:rPr>
                            <w:sz w:val="18"/>
                          </w:rPr>
                          <w:t>Fig. 3. Control architectures: (a) assist map, (b) PI/PID torque feedback.</w:t>
                        </w:r>
                      </w:p>
                    </w:txbxContent>
                  </v:textbox>
                </v:shape>
                <w10:anchorlock/>
              </v:group>
            </w:pict>
          </mc:Fallback>
        </mc:AlternateContent>
      </w:r>
    </w:p>
    <w:p w14:paraId="32728BB3"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6F661157" w14:textId="77777777" w:rsidR="00DA4095" w:rsidRDefault="00000000">
      <w:pPr>
        <w:pStyle w:val="41JSTT-2ndorder-head"/>
      </w:pPr>
      <w:r>
        <w:t>Conventional Assist-Map Control</w:t>
      </w:r>
    </w:p>
    <w:p w14:paraId="39B4231A" w14:textId="77777777" w:rsidR="00DA4095" w:rsidRDefault="00000000">
      <w:pPr>
        <w:pStyle w:val="10JSTT-Text"/>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4EB376E2"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14398F80"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59B54D28" w14:textId="77777777" w:rsidR="00DA4095" w:rsidRDefault="00000000">
      <w:pPr>
        <w:pStyle w:val="10JSTT-Text"/>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1B5DE049" w14:textId="77777777" w:rsidR="00DA4095" w:rsidRDefault="00000000">
      <w:pPr>
        <w:pStyle w:val="10JSTT-Text"/>
      </w:pPr>
      <w:r>
        <w:t>The map output is processed by a lead–lag compensator:</w:t>
      </w:r>
    </w:p>
    <w:p w14:paraId="7B720172"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0EE94A84"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e>
            <m:e>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7E5664AF" w14:textId="77777777" w:rsidR="00DA4095" w:rsidRDefault="00000000">
      <w:pPr>
        <w:pStyle w:val="10JSTT-Text"/>
        <w:ind w:firstLine="0"/>
      </w:pPr>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53618323" w14:textId="77777777" w:rsidR="00DA4095" w:rsidRDefault="00000000">
      <w:pPr>
        <w:pStyle w:val="41JSTT-2ndorder-head"/>
      </w:pPr>
      <w:r>
        <w:t>Steady-State Limitation of Assist-Map Control</w:t>
      </w:r>
    </w:p>
    <w:p w14:paraId="5EF0AF67" w14:textId="77777777" w:rsidR="00DA4095" w:rsidRDefault="00000000">
      <w:pPr>
        <w:pStyle w:val="10JSTT-Text"/>
      </w:pPr>
      <w:r>
        <w:t>At a fixed vehicle speed and lateral acceleration, the steady-state relationship of the assist-map controller is</w:t>
      </w:r>
    </w:p>
    <w:p w14:paraId="5285EC84"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5FF4A491" w14:textId="77777777" w:rsidR="00DA4095" w:rsidRDefault="00000000">
      <w:pPr>
        <w:pStyle w:val="10JSTT-Text"/>
      </w:pPr>
      <w:r>
        <w:t>For a small change in road reaction torque, local linearization gives</w:t>
      </w:r>
    </w:p>
    <w:p w14:paraId="475A498F" w14:textId="77777777" w:rsidR="00DA4095"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614700A0"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57EA046D" w14:textId="77777777" w:rsidR="00DA4095" w:rsidRDefault="00000000">
      <w:pPr>
        <w:pStyle w:val="10JSTT-Text"/>
        <w:ind w:firstLine="0"/>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2DBA4049" w14:textId="77777777" w:rsidR="00DA4095" w:rsidRDefault="00000000">
      <w:pPr>
        <w:pStyle w:val="10JSTT-Text"/>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52308EC9" w14:textId="77777777" w:rsidR="00DA4095" w:rsidRDefault="00000000">
      <w:pPr>
        <w:pStyle w:val="10JSTT-Text"/>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2BE2A2CB" w14:textId="77777777" w:rsidR="00DA4095" w:rsidRDefault="00000000">
      <w:pPr>
        <w:pStyle w:val="41JSTT-2ndorder-head"/>
      </w:pPr>
      <w:r>
        <w:t>PI and PID Torque-Feedback Control</w:t>
      </w:r>
    </w:p>
    <w:p w14:paraId="308BFD32" w14:textId="77777777" w:rsidR="00DA4095" w:rsidRDefault="00000000">
      <w:pPr>
        <w:pStyle w:val="10JSTT-Text"/>
      </w:pPr>
      <w:r>
        <w:t>The PI and PID controllers directly regulate the torque-tracking error defined in Eq. (18). Their control laws are represented by</w:t>
      </w:r>
    </w:p>
    <w:p w14:paraId="057D2A87"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38441F2D" w14:textId="77777777" w:rsidR="00DA4095" w:rsidRDefault="00000000">
      <w:pPr>
        <w:pStyle w:val="10JSTT-Text"/>
        <w:ind w:firstLine="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7FD889F4" w14:textId="77777777" w:rsidR="00DA4095" w:rsidRDefault="00000000">
      <w:pPr>
        <w:pStyle w:val="10JSTT-Text"/>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4763E010"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5D979409" w14:textId="77777777" w:rsidR="00DA4095" w:rsidRDefault="00000000">
      <w:pPr>
        <w:pStyle w:val="JSTT-table-caption"/>
        <w:keepNext/>
      </w:pPr>
      <w:r>
        <w:rPr>
          <w:b/>
          <w:sz w:val="18"/>
        </w:rPr>
        <w:t>Table 2. Selected controller parameters.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1797"/>
        <w:gridCol w:w="2472"/>
      </w:tblGrid>
      <w:tr w:rsidR="00DA4095" w14:paraId="775770D7" w14:textId="77777777">
        <w:trPr>
          <w:cantSplit/>
          <w:jc w:val="center"/>
        </w:trPr>
        <w:tc>
          <w:tcPr>
            <w:tcW w:w="1219" w:type="dxa"/>
            <w:tcBorders>
              <w:bottom w:val="single" w:sz="4" w:space="0" w:color="auto"/>
            </w:tcBorders>
          </w:tcPr>
          <w:p w14:paraId="1B170F63" w14:textId="77777777" w:rsidR="00DA4095" w:rsidRDefault="00000000">
            <w:pPr>
              <w:pStyle w:val="JSTT-table-col-head"/>
              <w:keepNext/>
              <w:jc w:val="center"/>
            </w:pPr>
            <w:r>
              <w:rPr>
                <w:b/>
                <w:sz w:val="18"/>
              </w:rPr>
              <w:t>Controller</w:t>
            </w:r>
          </w:p>
        </w:tc>
        <w:tc>
          <w:tcPr>
            <w:tcW w:w="1797" w:type="dxa"/>
            <w:tcBorders>
              <w:bottom w:val="single" w:sz="4" w:space="0" w:color="auto"/>
            </w:tcBorders>
          </w:tcPr>
          <w:p w14:paraId="5EB614F1" w14:textId="77777777" w:rsidR="00DA4095" w:rsidRDefault="00000000">
            <w:pPr>
              <w:pStyle w:val="JSTT-table-col-head"/>
              <w:keepNext/>
              <w:jc w:val="center"/>
            </w:pPr>
            <w:r>
              <w:rPr>
                <w:b/>
                <w:sz w:val="18"/>
              </w:rPr>
              <w:t>Parameter</w:t>
            </w:r>
          </w:p>
        </w:tc>
        <w:tc>
          <w:tcPr>
            <w:tcW w:w="2472" w:type="dxa"/>
            <w:tcBorders>
              <w:bottom w:val="single" w:sz="4" w:space="0" w:color="auto"/>
            </w:tcBorders>
          </w:tcPr>
          <w:p w14:paraId="0A4E4270" w14:textId="77777777" w:rsidR="00DA4095" w:rsidRDefault="00000000">
            <w:pPr>
              <w:pStyle w:val="JSTT-table-col-head"/>
              <w:keepNext/>
              <w:jc w:val="center"/>
            </w:pPr>
            <w:r>
              <w:rPr>
                <w:b/>
                <w:sz w:val="18"/>
              </w:rPr>
              <w:t>Value</w:t>
            </w:r>
          </w:p>
        </w:tc>
      </w:tr>
      <w:tr w:rsidR="00DA4095" w14:paraId="6FFECB38" w14:textId="77777777">
        <w:trPr>
          <w:cantSplit/>
          <w:jc w:val="center"/>
        </w:trPr>
        <w:tc>
          <w:tcPr>
            <w:tcW w:w="1219" w:type="dxa"/>
          </w:tcPr>
          <w:p w14:paraId="7090E41C" w14:textId="77777777" w:rsidR="00DA4095" w:rsidRDefault="00000000">
            <w:pPr>
              <w:pStyle w:val="JSTT-table-text"/>
              <w:keepNext/>
              <w:jc w:val="center"/>
            </w:pPr>
            <w:r>
              <w:rPr>
                <w:sz w:val="18"/>
              </w:rPr>
              <w:t>Assist map</w:t>
            </w:r>
          </w:p>
        </w:tc>
        <w:tc>
          <w:tcPr>
            <w:tcW w:w="1797" w:type="dxa"/>
          </w:tcPr>
          <w:p w14:paraId="018BF7B1" w14:textId="77777777" w:rsidR="00DA4095" w:rsidRDefault="00000000">
            <w:pPr>
              <w:pStyle w:val="JSTT-table-text"/>
              <w:keepNext/>
              <w:jc w:val="center"/>
            </w:pPr>
            <w:r>
              <w:rPr>
                <w:sz w:val="18"/>
              </w:rPr>
              <w:t xml:space="preserve">Maximum slope </w:t>
            </w:r>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max</m:t>
                  </m:r>
                </m:sub>
              </m:sSub>
            </m:oMath>
          </w:p>
        </w:tc>
        <w:tc>
          <w:tcPr>
            <w:tcW w:w="2472" w:type="dxa"/>
          </w:tcPr>
          <w:p w14:paraId="449DACE6" w14:textId="77777777" w:rsidR="00DA4095" w:rsidRDefault="00000000">
            <w:pPr>
              <w:pStyle w:val="JSTT-table-text"/>
              <w:keepNext/>
              <w:jc w:val="center"/>
            </w:pPr>
            <w:r>
              <w:rPr>
                <w:sz w:val="18"/>
              </w:rPr>
              <w:t>6</w:t>
            </w:r>
          </w:p>
        </w:tc>
      </w:tr>
      <w:tr w:rsidR="00DA4095" w14:paraId="192BA559" w14:textId="77777777">
        <w:trPr>
          <w:cantSplit/>
          <w:jc w:val="center"/>
        </w:trPr>
        <w:tc>
          <w:tcPr>
            <w:tcW w:w="1219" w:type="dxa"/>
          </w:tcPr>
          <w:p w14:paraId="1CC7111E" w14:textId="77777777" w:rsidR="00DA4095" w:rsidRDefault="00000000">
            <w:pPr>
              <w:pStyle w:val="JSTT-table-text"/>
              <w:keepNext/>
              <w:jc w:val="center"/>
            </w:pPr>
            <w:r>
              <w:rPr>
                <w:sz w:val="18"/>
              </w:rPr>
              <w:t>Assist map</w:t>
            </w:r>
          </w:p>
        </w:tc>
        <w:tc>
          <w:tcPr>
            <w:tcW w:w="1797" w:type="dxa"/>
          </w:tcPr>
          <w:p w14:paraId="1BE8636C" w14:textId="77777777" w:rsidR="00DA4095" w:rsidRDefault="00000000">
            <w:pPr>
              <w:pStyle w:val="JSTT-table-text"/>
              <w:keepNext/>
              <w:jc w:val="center"/>
            </w:pPr>
            <w:r>
              <w:rPr>
                <w:sz w:val="18"/>
              </w:rPr>
              <w:t>Torque dead zone</w:t>
            </w:r>
          </w:p>
        </w:tc>
        <w:tc>
          <w:tcPr>
            <w:tcW w:w="2472" w:type="dxa"/>
          </w:tcPr>
          <w:p w14:paraId="3D3AF090" w14:textId="77777777" w:rsidR="00DA4095" w:rsidRDefault="00000000">
            <w:pPr>
              <w:pStyle w:val="JSTT-table-text"/>
              <w:keepNext/>
              <w:jc w:val="center"/>
            </w:pPr>
            <w:r>
              <w:rPr>
                <w:sz w:val="18"/>
              </w:rPr>
              <w:t>0.3 N·m</w:t>
            </w:r>
          </w:p>
        </w:tc>
      </w:tr>
      <w:tr w:rsidR="00DA4095" w14:paraId="3642E0F6" w14:textId="77777777">
        <w:trPr>
          <w:cantSplit/>
          <w:jc w:val="center"/>
        </w:trPr>
        <w:tc>
          <w:tcPr>
            <w:tcW w:w="1219" w:type="dxa"/>
          </w:tcPr>
          <w:p w14:paraId="3A73036D" w14:textId="77777777" w:rsidR="00DA4095" w:rsidRDefault="00000000">
            <w:pPr>
              <w:pStyle w:val="JSTT-table-text"/>
              <w:keepNext/>
              <w:jc w:val="center"/>
            </w:pPr>
            <w:r>
              <w:rPr>
                <w:sz w:val="18"/>
              </w:rPr>
              <w:t>Assist map</w:t>
            </w:r>
          </w:p>
        </w:tc>
        <w:tc>
          <w:tcPr>
            <w:tcW w:w="1797" w:type="dxa"/>
          </w:tcPr>
          <w:p w14:paraId="695739FF" w14:textId="77777777" w:rsidR="00DA4095" w:rsidRDefault="00000000">
            <w:pPr>
              <w:pStyle w:val="JSTT-table-text"/>
              <w:keepNext/>
              <w:jc w:val="center"/>
            </w:pPr>
            <w:r>
              <w:rPr>
                <w:sz w:val="18"/>
              </w:rPr>
              <w:t>Lead zero / pole</w:t>
            </w:r>
          </w:p>
        </w:tc>
        <w:tc>
          <w:tcPr>
            <w:tcW w:w="2472" w:type="dxa"/>
          </w:tcPr>
          <w:p w14:paraId="5258DDD4" w14:textId="77777777" w:rsidR="00DA4095" w:rsidRDefault="00000000">
            <w:pPr>
              <w:pStyle w:val="JSTT-table-text"/>
              <w:keepNext/>
              <w:jc w:val="center"/>
            </w:pPr>
            <w:r>
              <w:rPr>
                <w:sz w:val="18"/>
              </w:rPr>
              <w:t>33.5 rad/s; 600.1 rad/s</w:t>
            </w:r>
          </w:p>
        </w:tc>
      </w:tr>
      <w:tr w:rsidR="00DA4095" w14:paraId="674F4F8B" w14:textId="77777777">
        <w:trPr>
          <w:cantSplit/>
          <w:jc w:val="center"/>
        </w:trPr>
        <w:tc>
          <w:tcPr>
            <w:tcW w:w="1219" w:type="dxa"/>
          </w:tcPr>
          <w:p w14:paraId="3EBD1A21" w14:textId="77777777" w:rsidR="00DA4095" w:rsidRDefault="00000000">
            <w:pPr>
              <w:pStyle w:val="JSTT-table-text"/>
              <w:keepNext/>
              <w:jc w:val="center"/>
            </w:pPr>
            <w:r>
              <w:rPr>
                <w:sz w:val="18"/>
              </w:rPr>
              <w:t>Assist map</w:t>
            </w:r>
          </w:p>
        </w:tc>
        <w:tc>
          <w:tcPr>
            <w:tcW w:w="1797" w:type="dxa"/>
          </w:tcPr>
          <w:p w14:paraId="77A038E1" w14:textId="77777777" w:rsidR="00DA4095" w:rsidRDefault="00000000">
            <w:pPr>
              <w:pStyle w:val="JSTT-table-text"/>
              <w:keepNext/>
              <w:jc w:val="center"/>
            </w:pPr>
            <w:r>
              <w:rPr>
                <w:sz w:val="18"/>
              </w:rPr>
              <w:t>Lag zero / pole</w:t>
            </w:r>
          </w:p>
        </w:tc>
        <w:tc>
          <w:tcPr>
            <w:tcW w:w="2472" w:type="dxa"/>
          </w:tcPr>
          <w:p w14:paraId="58B30839" w14:textId="77777777" w:rsidR="00DA4095" w:rsidRDefault="00000000">
            <w:pPr>
              <w:pStyle w:val="JSTT-table-text"/>
              <w:keepNext/>
              <w:jc w:val="center"/>
            </w:pPr>
            <w:r>
              <w:rPr>
                <w:sz w:val="18"/>
              </w:rPr>
              <w:t>28.1 rad/s; 10.7 rad/s</w:t>
            </w:r>
          </w:p>
        </w:tc>
      </w:tr>
      <w:tr w:rsidR="00DA4095" w14:paraId="31FC4097" w14:textId="77777777">
        <w:trPr>
          <w:cantSplit/>
          <w:jc w:val="center"/>
        </w:trPr>
        <w:tc>
          <w:tcPr>
            <w:tcW w:w="1219" w:type="dxa"/>
          </w:tcPr>
          <w:p w14:paraId="68AB635B" w14:textId="77777777" w:rsidR="00DA4095" w:rsidRDefault="00000000">
            <w:pPr>
              <w:pStyle w:val="JSTT-table-text"/>
              <w:keepNext/>
              <w:jc w:val="center"/>
            </w:pPr>
            <w:r>
              <w:rPr>
                <w:sz w:val="18"/>
              </w:rPr>
              <w:t>PI</w:t>
            </w:r>
          </w:p>
        </w:tc>
        <w:tc>
          <w:tcPr>
            <w:tcW w:w="1797" w:type="dxa"/>
          </w:tcPr>
          <w:p w14:paraId="120F8E6D"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26CA17B5" w14:textId="77777777" w:rsidR="00DA4095" w:rsidRDefault="00000000">
            <w:pPr>
              <w:pStyle w:val="JSTT-table-text"/>
              <w:keepNext/>
              <w:jc w:val="center"/>
            </w:pPr>
            <w:r>
              <w:rPr>
                <w:sz w:val="18"/>
              </w:rPr>
              <w:t>1.08</w:t>
            </w:r>
          </w:p>
        </w:tc>
      </w:tr>
      <w:tr w:rsidR="00DA4095" w14:paraId="4FFA2B64" w14:textId="77777777">
        <w:trPr>
          <w:cantSplit/>
          <w:jc w:val="center"/>
        </w:trPr>
        <w:tc>
          <w:tcPr>
            <w:tcW w:w="1219" w:type="dxa"/>
          </w:tcPr>
          <w:p w14:paraId="35469F6C" w14:textId="77777777" w:rsidR="00DA4095" w:rsidRDefault="00000000">
            <w:pPr>
              <w:pStyle w:val="JSTT-table-text"/>
              <w:keepNext/>
              <w:jc w:val="center"/>
            </w:pPr>
            <w:r>
              <w:rPr>
                <w:sz w:val="18"/>
              </w:rPr>
              <w:t>PI</w:t>
            </w:r>
          </w:p>
        </w:tc>
        <w:tc>
          <w:tcPr>
            <w:tcW w:w="1797" w:type="dxa"/>
          </w:tcPr>
          <w:p w14:paraId="715EBF68"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2FB0FB9C" w14:textId="77777777" w:rsidR="00DA4095" w:rsidRDefault="00000000">
            <w:pPr>
              <w:pStyle w:val="JSTT-table-text"/>
              <w:keepNext/>
              <w:jc w:val="center"/>
            </w:pPr>
            <w:r>
              <w:rPr>
                <w:sz w:val="18"/>
              </w:rPr>
              <w:t xml:space="preserve">14.4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DA4095" w14:paraId="75195F53" w14:textId="77777777">
        <w:trPr>
          <w:cantSplit/>
          <w:jc w:val="center"/>
        </w:trPr>
        <w:tc>
          <w:tcPr>
            <w:tcW w:w="1219" w:type="dxa"/>
          </w:tcPr>
          <w:p w14:paraId="4B5F6907" w14:textId="77777777" w:rsidR="00DA4095" w:rsidRDefault="00000000">
            <w:pPr>
              <w:pStyle w:val="JSTT-table-text"/>
              <w:keepNext/>
              <w:jc w:val="center"/>
            </w:pPr>
            <w:r>
              <w:rPr>
                <w:sz w:val="18"/>
              </w:rPr>
              <w:t>PI</w:t>
            </w:r>
          </w:p>
        </w:tc>
        <w:tc>
          <w:tcPr>
            <w:tcW w:w="1797" w:type="dxa"/>
          </w:tcPr>
          <w:p w14:paraId="264D193F"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341AA435" w14:textId="77777777" w:rsidR="00DA4095" w:rsidRDefault="00000000">
            <w:pPr>
              <w:pStyle w:val="JSTT-table-text"/>
              <w:keepNext/>
              <w:jc w:val="center"/>
            </w:pPr>
            <w:r>
              <w:rPr>
                <w:sz w:val="18"/>
              </w:rPr>
              <w:t xml:space="preserve">13.3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DA4095" w14:paraId="1249E507" w14:textId="77777777">
        <w:trPr>
          <w:cantSplit/>
          <w:jc w:val="center"/>
        </w:trPr>
        <w:tc>
          <w:tcPr>
            <w:tcW w:w="1219" w:type="dxa"/>
          </w:tcPr>
          <w:p w14:paraId="696AFA78" w14:textId="77777777" w:rsidR="00DA4095" w:rsidRDefault="00000000">
            <w:pPr>
              <w:pStyle w:val="JSTT-table-text"/>
              <w:keepNext/>
              <w:jc w:val="center"/>
            </w:pPr>
            <w:r>
              <w:rPr>
                <w:sz w:val="18"/>
              </w:rPr>
              <w:t>PID</w:t>
            </w:r>
          </w:p>
        </w:tc>
        <w:tc>
          <w:tcPr>
            <w:tcW w:w="1797" w:type="dxa"/>
          </w:tcPr>
          <w:p w14:paraId="4817CF98"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0CC5909F" w14:textId="77777777" w:rsidR="00DA4095" w:rsidRDefault="00000000">
            <w:pPr>
              <w:pStyle w:val="JSTT-table-text"/>
              <w:keepNext/>
              <w:jc w:val="center"/>
            </w:pPr>
            <w:r>
              <w:rPr>
                <w:sz w:val="18"/>
              </w:rPr>
              <w:t>1.50</w:t>
            </w:r>
          </w:p>
        </w:tc>
      </w:tr>
      <w:tr w:rsidR="00DA4095" w14:paraId="14EB0EFD" w14:textId="77777777">
        <w:trPr>
          <w:cantSplit/>
          <w:jc w:val="center"/>
        </w:trPr>
        <w:tc>
          <w:tcPr>
            <w:tcW w:w="1219" w:type="dxa"/>
          </w:tcPr>
          <w:p w14:paraId="37E3F909" w14:textId="77777777" w:rsidR="00DA4095" w:rsidRDefault="00000000">
            <w:pPr>
              <w:pStyle w:val="JSTT-table-text"/>
              <w:keepNext/>
              <w:jc w:val="center"/>
            </w:pPr>
            <w:r>
              <w:rPr>
                <w:sz w:val="18"/>
              </w:rPr>
              <w:t>PID</w:t>
            </w:r>
          </w:p>
        </w:tc>
        <w:tc>
          <w:tcPr>
            <w:tcW w:w="1797" w:type="dxa"/>
          </w:tcPr>
          <w:p w14:paraId="3FD5B0A7"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7A2EF242" w14:textId="77777777" w:rsidR="00DA4095" w:rsidRDefault="00000000">
            <w:pPr>
              <w:pStyle w:val="JSTT-table-text"/>
              <w:keepNext/>
              <w:jc w:val="center"/>
            </w:pPr>
            <w:r>
              <w:rPr>
                <w:sz w:val="18"/>
              </w:rPr>
              <w:t xml:space="preserve">32.0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DA4095" w14:paraId="76ED41EC" w14:textId="77777777">
        <w:trPr>
          <w:cantSplit/>
          <w:jc w:val="center"/>
        </w:trPr>
        <w:tc>
          <w:tcPr>
            <w:tcW w:w="1219" w:type="dxa"/>
          </w:tcPr>
          <w:p w14:paraId="18AABB08" w14:textId="77777777" w:rsidR="00DA4095" w:rsidRDefault="00000000">
            <w:pPr>
              <w:pStyle w:val="JSTT-table-text"/>
              <w:keepNext/>
              <w:jc w:val="center"/>
            </w:pPr>
            <w:r>
              <w:rPr>
                <w:sz w:val="18"/>
              </w:rPr>
              <w:t>PID</w:t>
            </w:r>
          </w:p>
        </w:tc>
        <w:tc>
          <w:tcPr>
            <w:tcW w:w="1797" w:type="dxa"/>
          </w:tcPr>
          <w:p w14:paraId="68D5E171"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d</m:t>
                    </m:r>
                  </m:sub>
                </m:sSub>
              </m:oMath>
            </m:oMathPara>
          </w:p>
        </w:tc>
        <w:tc>
          <w:tcPr>
            <w:tcW w:w="2472" w:type="dxa"/>
          </w:tcPr>
          <w:p w14:paraId="43824065" w14:textId="77777777" w:rsidR="00DA4095" w:rsidRDefault="00000000">
            <w:pPr>
              <w:pStyle w:val="JSTT-table-text"/>
              <w:keepNext/>
              <w:jc w:val="center"/>
            </w:pPr>
            <w:r>
              <w:rPr>
                <w:sz w:val="18"/>
              </w:rPr>
              <w:t>0.025 s</w:t>
            </w:r>
          </w:p>
        </w:tc>
      </w:tr>
      <w:tr w:rsidR="00DA4095" w14:paraId="37E2B7B5" w14:textId="77777777">
        <w:trPr>
          <w:cantSplit/>
          <w:jc w:val="center"/>
        </w:trPr>
        <w:tc>
          <w:tcPr>
            <w:tcW w:w="1219" w:type="dxa"/>
          </w:tcPr>
          <w:p w14:paraId="0706F5C5" w14:textId="77777777" w:rsidR="00DA4095" w:rsidRDefault="00000000">
            <w:pPr>
              <w:pStyle w:val="JSTT-table-text"/>
              <w:keepNext/>
              <w:jc w:val="center"/>
            </w:pPr>
            <w:r>
              <w:rPr>
                <w:sz w:val="18"/>
              </w:rPr>
              <w:t>PID</w:t>
            </w:r>
          </w:p>
        </w:tc>
        <w:tc>
          <w:tcPr>
            <w:tcW w:w="1797" w:type="dxa"/>
          </w:tcPr>
          <w:p w14:paraId="310F43EF"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d</m:t>
                    </m:r>
                  </m:sub>
                </m:sSub>
              </m:oMath>
            </m:oMathPara>
          </w:p>
        </w:tc>
        <w:tc>
          <w:tcPr>
            <w:tcW w:w="2472" w:type="dxa"/>
          </w:tcPr>
          <w:p w14:paraId="0A4944D8" w14:textId="77777777" w:rsidR="00DA4095" w:rsidRDefault="00000000">
            <w:pPr>
              <w:pStyle w:val="JSTT-table-text"/>
              <w:keepNext/>
              <w:jc w:val="center"/>
            </w:pPr>
            <w:r>
              <w:rPr>
                <w:sz w:val="18"/>
              </w:rPr>
              <w:t>2.5 ms</w:t>
            </w:r>
          </w:p>
        </w:tc>
      </w:tr>
      <w:tr w:rsidR="00DA4095" w14:paraId="085B3927" w14:textId="77777777">
        <w:trPr>
          <w:cantSplit/>
          <w:jc w:val="center"/>
        </w:trPr>
        <w:tc>
          <w:tcPr>
            <w:tcW w:w="1219" w:type="dxa"/>
          </w:tcPr>
          <w:p w14:paraId="0FAE7F29" w14:textId="77777777" w:rsidR="00DA4095" w:rsidRDefault="00000000">
            <w:pPr>
              <w:pStyle w:val="JSTT-table-text"/>
              <w:jc w:val="center"/>
            </w:pPr>
            <w:r>
              <w:rPr>
                <w:sz w:val="18"/>
              </w:rPr>
              <w:t>PID</w:t>
            </w:r>
          </w:p>
        </w:tc>
        <w:tc>
          <w:tcPr>
            <w:tcW w:w="1797" w:type="dxa"/>
          </w:tcPr>
          <w:p w14:paraId="34510AA8" w14:textId="77777777" w:rsidR="00DA4095" w:rsidRDefault="00000000">
            <w:pPr>
              <w:pStyle w:val="JSTT-table-t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6FFDC0DD" w14:textId="77777777" w:rsidR="00DA4095" w:rsidRDefault="00000000">
            <w:pPr>
              <w:pStyle w:val="JSTT-table-text"/>
              <w:jc w:val="center"/>
            </w:pPr>
            <w:r>
              <w:rPr>
                <w:sz w:val="18"/>
              </w:rPr>
              <w:t xml:space="preserve">21.3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bl>
    <w:p w14:paraId="2EAC3961" w14:textId="77777777" w:rsidR="00DA4095" w:rsidRDefault="00DA4095">
      <w:pPr>
        <w:pStyle w:val="10JSTT-Text"/>
        <w:spacing w:before="0"/>
      </w:pPr>
    </w:p>
    <w:p w14:paraId="2021F829"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523A0008" w14:textId="77777777" w:rsidR="00DA4095" w:rsidRDefault="00000000">
      <w:pPr>
        <w:pStyle w:val="10JSTT-Text"/>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16200328" w14:textId="77777777" w:rsidR="00DA4095" w:rsidRDefault="00000000">
      <w:pPr>
        <w:pStyle w:val="4JSST-1storder-head"/>
      </w:pPr>
      <w:r>
        <w:t>Simulation Setup and Evaluation Methodology</w:t>
      </w:r>
    </w:p>
    <w:p w14:paraId="6525DD9C" w14:textId="77777777" w:rsidR="00DA4095" w:rsidRDefault="00000000">
      <w:pPr>
        <w:pStyle w:val="41JSTT-2ndorder-head"/>
      </w:pPr>
      <w:r>
        <w:t>Simulation Model and Implementation</w:t>
      </w:r>
    </w:p>
    <w:p w14:paraId="78B39FD5" w14:textId="77777777" w:rsidR="00DA4095" w:rsidRDefault="00000000">
      <w:pPr>
        <w:pStyle w:val="10JSTT-Text"/>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7D29B3EA"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43E80A6C" w14:textId="77777777" w:rsidR="00DA4095" w:rsidRDefault="00000000">
      <w:pPr>
        <w:pStyle w:val="JSTT-table-caption"/>
        <w:keepNext/>
      </w:pPr>
      <w:r>
        <w:rPr>
          <w:b/>
          <w:sz w:val="18"/>
        </w:rPr>
        <w:t>Table 3. Parameters of the nonlinear C-EPS–vehicle model.</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3146"/>
        <w:gridCol w:w="1219"/>
        <w:gridCol w:w="833"/>
        <w:gridCol w:w="1123"/>
      </w:tblGrid>
      <w:tr w:rsidR="00DA4095" w14:paraId="54D6C794" w14:textId="77777777">
        <w:trPr>
          <w:cantSplit/>
          <w:jc w:val="center"/>
        </w:trPr>
        <w:tc>
          <w:tcPr>
            <w:tcW w:w="3146" w:type="dxa"/>
            <w:tcBorders>
              <w:bottom w:val="single" w:sz="4" w:space="0" w:color="auto"/>
            </w:tcBorders>
          </w:tcPr>
          <w:p w14:paraId="37E4B929" w14:textId="77777777" w:rsidR="00DA4095" w:rsidRDefault="00000000">
            <w:pPr>
              <w:pStyle w:val="JSTT-table-col-head"/>
              <w:keepNext/>
              <w:jc w:val="center"/>
            </w:pPr>
            <w:r>
              <w:rPr>
                <w:b/>
                <w:sz w:val="18"/>
              </w:rPr>
              <w:t>Parameter</w:t>
            </w:r>
          </w:p>
        </w:tc>
        <w:tc>
          <w:tcPr>
            <w:tcW w:w="1219" w:type="dxa"/>
            <w:tcBorders>
              <w:bottom w:val="single" w:sz="4" w:space="0" w:color="auto"/>
            </w:tcBorders>
          </w:tcPr>
          <w:p w14:paraId="5CA03142" w14:textId="77777777" w:rsidR="00DA4095" w:rsidRDefault="00000000">
            <w:pPr>
              <w:pStyle w:val="JSTT-table-col-head"/>
              <w:keepNext/>
              <w:jc w:val="center"/>
            </w:pPr>
            <w:r>
              <w:rPr>
                <w:b/>
                <w:sz w:val="18"/>
              </w:rPr>
              <w:t>Symbol</w:t>
            </w:r>
          </w:p>
        </w:tc>
        <w:tc>
          <w:tcPr>
            <w:tcW w:w="833" w:type="dxa"/>
            <w:tcBorders>
              <w:bottom w:val="single" w:sz="4" w:space="0" w:color="auto"/>
            </w:tcBorders>
          </w:tcPr>
          <w:p w14:paraId="088EA93D" w14:textId="77777777" w:rsidR="00DA4095" w:rsidRDefault="00000000">
            <w:pPr>
              <w:pStyle w:val="JSTT-table-col-head"/>
              <w:keepNext/>
              <w:jc w:val="center"/>
            </w:pPr>
            <w:r>
              <w:rPr>
                <w:b/>
                <w:sz w:val="18"/>
              </w:rPr>
              <w:t>Value</w:t>
            </w:r>
          </w:p>
        </w:tc>
        <w:tc>
          <w:tcPr>
            <w:tcW w:w="1123" w:type="dxa"/>
            <w:tcBorders>
              <w:bottom w:val="single" w:sz="4" w:space="0" w:color="auto"/>
            </w:tcBorders>
          </w:tcPr>
          <w:p w14:paraId="63FF5117" w14:textId="77777777" w:rsidR="00DA4095" w:rsidRDefault="00000000">
            <w:pPr>
              <w:pStyle w:val="JSTT-table-col-head"/>
              <w:keepNext/>
              <w:jc w:val="center"/>
            </w:pPr>
            <w:r>
              <w:rPr>
                <w:b/>
                <w:sz w:val="18"/>
              </w:rPr>
              <w:t>Unit</w:t>
            </w:r>
          </w:p>
        </w:tc>
      </w:tr>
      <w:tr w:rsidR="00DA4095" w14:paraId="76D44E54" w14:textId="77777777">
        <w:trPr>
          <w:cantSplit/>
          <w:jc w:val="center"/>
        </w:trPr>
        <w:tc>
          <w:tcPr>
            <w:tcW w:w="3146" w:type="dxa"/>
          </w:tcPr>
          <w:p w14:paraId="4EB36C01" w14:textId="77777777" w:rsidR="00DA4095" w:rsidRDefault="00000000">
            <w:pPr>
              <w:pStyle w:val="JSTT-table-text"/>
              <w:keepNext/>
            </w:pPr>
            <w:r>
              <w:rPr>
                <w:sz w:val="18"/>
              </w:rPr>
              <w:t>Torsion-bar stiffness</w:t>
            </w:r>
          </w:p>
        </w:tc>
        <w:tc>
          <w:tcPr>
            <w:tcW w:w="1219" w:type="dxa"/>
          </w:tcPr>
          <w:p w14:paraId="54434A23" w14:textId="77777777" w:rsidR="00DA4095" w:rsidRDefault="00000000">
            <w:pPr>
              <w:pStyle w:val="JSTT-table-text"/>
              <w:keepNext/>
              <w:jc w:val="center"/>
            </w:pPr>
            <m:oMathPara>
              <m:oMath>
                <m:r>
                  <w:rPr>
                    <w:rFonts w:ascii="Cambria Math" w:hAnsi="Cambria Math"/>
                    <w:sz w:val="18"/>
                    <w:szCs w:val="18"/>
                  </w:rPr>
                  <m:t>K</m:t>
                </m:r>
              </m:oMath>
            </m:oMathPara>
          </w:p>
        </w:tc>
        <w:tc>
          <w:tcPr>
            <w:tcW w:w="833" w:type="dxa"/>
          </w:tcPr>
          <w:p w14:paraId="34801082" w14:textId="77777777" w:rsidR="00DA4095" w:rsidRDefault="00000000">
            <w:pPr>
              <w:pStyle w:val="JSTT-table-text"/>
              <w:keepNext/>
              <w:jc w:val="center"/>
            </w:pPr>
            <w:r>
              <w:rPr>
                <w:sz w:val="18"/>
              </w:rPr>
              <w:t>143.24</w:t>
            </w:r>
          </w:p>
        </w:tc>
        <w:tc>
          <w:tcPr>
            <w:tcW w:w="1123" w:type="dxa"/>
          </w:tcPr>
          <w:p w14:paraId="3006255E" w14:textId="77777777" w:rsidR="00DA4095" w:rsidRDefault="00000000">
            <w:pPr>
              <w:pStyle w:val="JSTT-table-text"/>
              <w:keepNext/>
              <w:jc w:val="center"/>
            </w:pPr>
            <w:r>
              <w:rPr>
                <w:sz w:val="18"/>
              </w:rPr>
              <w:t>N·m/rad</w:t>
            </w:r>
          </w:p>
        </w:tc>
      </w:tr>
      <w:tr w:rsidR="00DA4095" w14:paraId="754CB2D4" w14:textId="77777777">
        <w:trPr>
          <w:cantSplit/>
          <w:jc w:val="center"/>
        </w:trPr>
        <w:tc>
          <w:tcPr>
            <w:tcW w:w="3146" w:type="dxa"/>
          </w:tcPr>
          <w:p w14:paraId="49CDDBC9" w14:textId="77777777" w:rsidR="00DA4095" w:rsidRDefault="00000000">
            <w:pPr>
              <w:pStyle w:val="JSTT-table-text"/>
              <w:keepNext/>
            </w:pPr>
            <w:r>
              <w:rPr>
                <w:sz w:val="18"/>
              </w:rPr>
              <w:t>Lower-column inertia</w:t>
            </w:r>
          </w:p>
        </w:tc>
        <w:tc>
          <w:tcPr>
            <w:tcW w:w="1219" w:type="dxa"/>
          </w:tcPr>
          <w:p w14:paraId="79757DD1"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col</m:t>
                    </m:r>
                  </m:sub>
                </m:sSub>
              </m:oMath>
            </m:oMathPara>
          </w:p>
        </w:tc>
        <w:tc>
          <w:tcPr>
            <w:tcW w:w="833" w:type="dxa"/>
          </w:tcPr>
          <w:p w14:paraId="6CF14636" w14:textId="77777777" w:rsidR="00DA4095" w:rsidRDefault="00000000">
            <w:pPr>
              <w:pStyle w:val="JSTT-table-text"/>
              <w:keepNext/>
              <w:jc w:val="center"/>
            </w:pPr>
            <w:r>
              <w:rPr>
                <w:sz w:val="18"/>
              </w:rPr>
              <w:t>0.11</w:t>
            </w:r>
          </w:p>
        </w:tc>
        <w:tc>
          <w:tcPr>
            <w:tcW w:w="1123" w:type="dxa"/>
          </w:tcPr>
          <w:p w14:paraId="7F1F7807" w14:textId="77777777" w:rsidR="00DA4095" w:rsidRDefault="00000000">
            <w:pPr>
              <w:pStyle w:val="JSTT-table-text"/>
              <w:keepNext/>
              <w:jc w:val="center"/>
            </w:pPr>
            <w:r>
              <w:rPr>
                <w:sz w:val="18"/>
              </w:rPr>
              <w:t>kg·m²</w:t>
            </w:r>
          </w:p>
        </w:tc>
      </w:tr>
      <w:tr w:rsidR="00DA4095" w14:paraId="47EE5413" w14:textId="77777777">
        <w:trPr>
          <w:cantSplit/>
          <w:jc w:val="center"/>
        </w:trPr>
        <w:tc>
          <w:tcPr>
            <w:tcW w:w="3146" w:type="dxa"/>
          </w:tcPr>
          <w:p w14:paraId="1A756CD3" w14:textId="77777777" w:rsidR="00DA4095" w:rsidRDefault="00000000">
            <w:pPr>
              <w:pStyle w:val="JSTT-table-text"/>
              <w:keepNext/>
            </w:pPr>
            <w:r>
              <w:rPr>
                <w:sz w:val="18"/>
              </w:rPr>
              <w:t>Column viscous damping</w:t>
            </w:r>
          </w:p>
        </w:tc>
        <w:tc>
          <w:tcPr>
            <w:tcW w:w="1219" w:type="dxa"/>
          </w:tcPr>
          <w:p w14:paraId="25DC8D3B"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col</m:t>
                    </m:r>
                  </m:sub>
                </m:sSub>
              </m:oMath>
            </m:oMathPara>
          </w:p>
        </w:tc>
        <w:tc>
          <w:tcPr>
            <w:tcW w:w="833" w:type="dxa"/>
          </w:tcPr>
          <w:p w14:paraId="798EA2C0" w14:textId="77777777" w:rsidR="00DA4095" w:rsidRDefault="00000000">
            <w:pPr>
              <w:pStyle w:val="JSTT-table-text"/>
              <w:keepNext/>
              <w:jc w:val="center"/>
            </w:pPr>
            <w:r>
              <w:rPr>
                <w:sz w:val="18"/>
              </w:rPr>
              <w:t>1.35</w:t>
            </w:r>
          </w:p>
        </w:tc>
        <w:tc>
          <w:tcPr>
            <w:tcW w:w="1123" w:type="dxa"/>
          </w:tcPr>
          <w:p w14:paraId="7006977C" w14:textId="77777777" w:rsidR="00DA4095" w:rsidRDefault="00000000">
            <w:pPr>
              <w:pStyle w:val="JSTT-table-text"/>
              <w:keepNext/>
              <w:jc w:val="center"/>
            </w:pPr>
            <w:r>
              <w:rPr>
                <w:sz w:val="18"/>
              </w:rPr>
              <w:t>N·m·s/rad</w:t>
            </w:r>
          </w:p>
        </w:tc>
      </w:tr>
      <w:tr w:rsidR="00DA4095" w14:paraId="1079B6F9" w14:textId="77777777">
        <w:trPr>
          <w:cantSplit/>
          <w:jc w:val="center"/>
        </w:trPr>
        <w:tc>
          <w:tcPr>
            <w:tcW w:w="3146" w:type="dxa"/>
          </w:tcPr>
          <w:p w14:paraId="1D1C49A0" w14:textId="77777777" w:rsidR="00DA4095" w:rsidRDefault="00000000">
            <w:pPr>
              <w:pStyle w:val="JSTT-table-text"/>
              <w:keepNext/>
            </w:pPr>
            <w:r>
              <w:rPr>
                <w:sz w:val="18"/>
              </w:rPr>
              <w:t>Coulomb friction amplitude</w:t>
            </w:r>
          </w:p>
        </w:tc>
        <w:tc>
          <w:tcPr>
            <w:tcW w:w="1219" w:type="dxa"/>
          </w:tcPr>
          <w:p w14:paraId="6141481A"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f</m:t>
                    </m:r>
                  </m:sub>
                </m:sSub>
              </m:oMath>
            </m:oMathPara>
          </w:p>
        </w:tc>
        <w:tc>
          <w:tcPr>
            <w:tcW w:w="833" w:type="dxa"/>
          </w:tcPr>
          <w:p w14:paraId="7131E7B9" w14:textId="77777777" w:rsidR="00DA4095" w:rsidRDefault="00000000">
            <w:pPr>
              <w:pStyle w:val="JSTT-table-text"/>
              <w:keepNext/>
              <w:jc w:val="center"/>
            </w:pPr>
            <w:r>
              <w:rPr>
                <w:sz w:val="18"/>
              </w:rPr>
              <w:t>2</w:t>
            </w:r>
          </w:p>
        </w:tc>
        <w:tc>
          <w:tcPr>
            <w:tcW w:w="1123" w:type="dxa"/>
          </w:tcPr>
          <w:p w14:paraId="2293859E" w14:textId="77777777" w:rsidR="00DA4095" w:rsidRDefault="00000000">
            <w:pPr>
              <w:pStyle w:val="JSTT-table-text"/>
              <w:keepNext/>
              <w:jc w:val="center"/>
            </w:pPr>
            <w:r>
              <w:rPr>
                <w:sz w:val="18"/>
              </w:rPr>
              <w:t>N·m</w:t>
            </w:r>
          </w:p>
        </w:tc>
      </w:tr>
      <w:tr w:rsidR="00DA4095" w14:paraId="7E0FE704" w14:textId="77777777">
        <w:trPr>
          <w:cantSplit/>
          <w:jc w:val="center"/>
        </w:trPr>
        <w:tc>
          <w:tcPr>
            <w:tcW w:w="3146" w:type="dxa"/>
          </w:tcPr>
          <w:p w14:paraId="286D2741" w14:textId="77777777" w:rsidR="00DA4095" w:rsidRDefault="00000000">
            <w:pPr>
              <w:pStyle w:val="JSTT-table-text"/>
              <w:keepNext/>
            </w:pPr>
            <w:r>
              <w:rPr>
                <w:sz w:val="18"/>
              </w:rPr>
              <w:t>Friction smoothing coefficient</w:t>
            </w:r>
          </w:p>
        </w:tc>
        <w:tc>
          <w:tcPr>
            <w:tcW w:w="1219" w:type="dxa"/>
          </w:tcPr>
          <w:p w14:paraId="7E87B64F" w14:textId="77777777" w:rsidR="00DA4095" w:rsidRDefault="00000000">
            <w:pPr>
              <w:pStyle w:val="JSTT-table-text"/>
              <w:keepNext/>
              <w:jc w:val="center"/>
            </w:pPr>
            <m:oMathPara>
              <m:oMath>
                <m:r>
                  <w:rPr>
                    <w:rFonts w:ascii="Cambria Math" w:hAnsi="Cambria Math"/>
                    <w:sz w:val="18"/>
                    <w:szCs w:val="18"/>
                  </w:rPr>
                  <m:t>c</m:t>
                </m:r>
              </m:oMath>
            </m:oMathPara>
          </w:p>
        </w:tc>
        <w:tc>
          <w:tcPr>
            <w:tcW w:w="833" w:type="dxa"/>
          </w:tcPr>
          <w:p w14:paraId="376A02C4" w14:textId="77777777" w:rsidR="00DA4095" w:rsidRDefault="00000000">
            <w:pPr>
              <w:pStyle w:val="JSTT-table-text"/>
              <w:keepNext/>
              <w:jc w:val="center"/>
            </w:pPr>
            <w:r>
              <w:rPr>
                <w:sz w:val="18"/>
              </w:rPr>
              <w:t>100</w:t>
            </w:r>
          </w:p>
        </w:tc>
        <w:tc>
          <w:tcPr>
            <w:tcW w:w="1123" w:type="dxa"/>
          </w:tcPr>
          <w:p w14:paraId="78F8DBA9" w14:textId="77777777" w:rsidR="00DA4095" w:rsidRDefault="00000000">
            <w:pPr>
              <w:pStyle w:val="JSTT-table-text"/>
              <w:keepNext/>
              <w:jc w:val="center"/>
            </w:pPr>
            <w:r>
              <w:rPr>
                <w:sz w:val="18"/>
              </w:rPr>
              <w:t>s/rad</w:t>
            </w:r>
          </w:p>
        </w:tc>
      </w:tr>
      <w:tr w:rsidR="00DA4095" w14:paraId="59969A12" w14:textId="77777777">
        <w:trPr>
          <w:cantSplit/>
          <w:jc w:val="center"/>
        </w:trPr>
        <w:tc>
          <w:tcPr>
            <w:tcW w:w="3146" w:type="dxa"/>
          </w:tcPr>
          <w:p w14:paraId="431E71C6" w14:textId="77777777" w:rsidR="00DA4095" w:rsidRDefault="00000000">
            <w:pPr>
              <w:pStyle w:val="JSTT-table-text"/>
              <w:keepNext/>
            </w:pPr>
            <w:r>
              <w:rPr>
                <w:sz w:val="18"/>
              </w:rPr>
              <w:t>Vehicle mass</w:t>
            </w:r>
          </w:p>
        </w:tc>
        <w:tc>
          <w:tcPr>
            <w:tcW w:w="1219" w:type="dxa"/>
          </w:tcPr>
          <w:p w14:paraId="01FF935F" w14:textId="77777777" w:rsidR="00DA4095" w:rsidRDefault="00000000">
            <w:pPr>
              <w:pStyle w:val="JSTT-table-text"/>
              <w:keepNext/>
              <w:jc w:val="center"/>
            </w:pPr>
            <m:oMathPara>
              <m:oMath>
                <m:r>
                  <w:rPr>
                    <w:rFonts w:ascii="Cambria Math" w:hAnsi="Cambria Math"/>
                    <w:sz w:val="18"/>
                    <w:szCs w:val="18"/>
                  </w:rPr>
                  <m:t>m</m:t>
                </m:r>
              </m:oMath>
            </m:oMathPara>
          </w:p>
        </w:tc>
        <w:tc>
          <w:tcPr>
            <w:tcW w:w="833" w:type="dxa"/>
          </w:tcPr>
          <w:p w14:paraId="44C56034" w14:textId="77777777" w:rsidR="00DA4095" w:rsidRDefault="00000000">
            <w:pPr>
              <w:pStyle w:val="JSTT-table-text"/>
              <w:keepNext/>
              <w:jc w:val="center"/>
            </w:pPr>
            <w:r>
              <w:rPr>
                <w:sz w:val="18"/>
              </w:rPr>
              <w:t>1573</w:t>
            </w:r>
          </w:p>
        </w:tc>
        <w:tc>
          <w:tcPr>
            <w:tcW w:w="1123" w:type="dxa"/>
          </w:tcPr>
          <w:p w14:paraId="630889AD" w14:textId="77777777" w:rsidR="00DA4095" w:rsidRDefault="00000000">
            <w:pPr>
              <w:pStyle w:val="JSTT-table-text"/>
              <w:keepNext/>
              <w:jc w:val="center"/>
            </w:pPr>
            <w:r>
              <w:rPr>
                <w:sz w:val="18"/>
              </w:rPr>
              <w:t>kg</w:t>
            </w:r>
          </w:p>
        </w:tc>
      </w:tr>
      <w:tr w:rsidR="00DA4095" w14:paraId="496EB7FA" w14:textId="77777777">
        <w:trPr>
          <w:cantSplit/>
          <w:jc w:val="center"/>
        </w:trPr>
        <w:tc>
          <w:tcPr>
            <w:tcW w:w="3146" w:type="dxa"/>
          </w:tcPr>
          <w:p w14:paraId="01A197C8" w14:textId="77777777" w:rsidR="00DA4095" w:rsidRDefault="00000000">
            <w:pPr>
              <w:pStyle w:val="JSTT-table-text"/>
              <w:keepNext/>
            </w:pPr>
            <w:r>
              <w:rPr>
                <w:sz w:val="18"/>
              </w:rPr>
              <w:t>Yaw moment of inertia</w:t>
            </w:r>
          </w:p>
        </w:tc>
        <w:tc>
          <w:tcPr>
            <w:tcW w:w="1219" w:type="dxa"/>
          </w:tcPr>
          <w:p w14:paraId="2F489512"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z</m:t>
                    </m:r>
                  </m:sub>
                </m:sSub>
              </m:oMath>
            </m:oMathPara>
          </w:p>
        </w:tc>
        <w:tc>
          <w:tcPr>
            <w:tcW w:w="833" w:type="dxa"/>
          </w:tcPr>
          <w:p w14:paraId="3668BB3E" w14:textId="77777777" w:rsidR="00DA4095" w:rsidRDefault="00000000">
            <w:pPr>
              <w:pStyle w:val="JSTT-table-text"/>
              <w:keepNext/>
              <w:jc w:val="center"/>
            </w:pPr>
            <w:r>
              <w:rPr>
                <w:sz w:val="18"/>
              </w:rPr>
              <w:t>2873</w:t>
            </w:r>
          </w:p>
        </w:tc>
        <w:tc>
          <w:tcPr>
            <w:tcW w:w="1123" w:type="dxa"/>
          </w:tcPr>
          <w:p w14:paraId="6AE40A5E" w14:textId="77777777" w:rsidR="00DA4095" w:rsidRDefault="00000000">
            <w:pPr>
              <w:pStyle w:val="JSTT-table-text"/>
              <w:keepNext/>
              <w:jc w:val="center"/>
            </w:pPr>
            <w:r>
              <w:rPr>
                <w:sz w:val="18"/>
              </w:rPr>
              <w:t>kg·m²</w:t>
            </w:r>
          </w:p>
        </w:tc>
      </w:tr>
      <w:tr w:rsidR="00DA4095" w14:paraId="5A00497E" w14:textId="77777777">
        <w:trPr>
          <w:cantSplit/>
          <w:jc w:val="center"/>
        </w:trPr>
        <w:tc>
          <w:tcPr>
            <w:tcW w:w="3146" w:type="dxa"/>
          </w:tcPr>
          <w:p w14:paraId="3794C72A" w14:textId="77777777" w:rsidR="00DA4095" w:rsidRDefault="00000000">
            <w:pPr>
              <w:pStyle w:val="JSTT-table-text"/>
              <w:keepNext/>
            </w:pPr>
            <w:r>
              <w:rPr>
                <w:sz w:val="18"/>
              </w:rPr>
              <w:t>Front axle distance</w:t>
            </w:r>
          </w:p>
        </w:tc>
        <w:tc>
          <w:tcPr>
            <w:tcW w:w="1219" w:type="dxa"/>
          </w:tcPr>
          <w:p w14:paraId="61A96BD3"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f</m:t>
                    </m:r>
                  </m:sub>
                </m:sSub>
              </m:oMath>
            </m:oMathPara>
          </w:p>
        </w:tc>
        <w:tc>
          <w:tcPr>
            <w:tcW w:w="833" w:type="dxa"/>
          </w:tcPr>
          <w:p w14:paraId="20C432A2" w14:textId="77777777" w:rsidR="00DA4095" w:rsidRDefault="00000000">
            <w:pPr>
              <w:pStyle w:val="JSTT-table-text"/>
              <w:keepNext/>
              <w:jc w:val="center"/>
            </w:pPr>
            <w:r>
              <w:rPr>
                <w:sz w:val="18"/>
              </w:rPr>
              <w:t>1.10</w:t>
            </w:r>
          </w:p>
        </w:tc>
        <w:tc>
          <w:tcPr>
            <w:tcW w:w="1123" w:type="dxa"/>
          </w:tcPr>
          <w:p w14:paraId="21D741B4" w14:textId="77777777" w:rsidR="00DA4095" w:rsidRDefault="00000000">
            <w:pPr>
              <w:pStyle w:val="JSTT-table-text"/>
              <w:keepNext/>
              <w:jc w:val="center"/>
            </w:pPr>
            <w:r>
              <w:rPr>
                <w:sz w:val="18"/>
              </w:rPr>
              <w:t>m</w:t>
            </w:r>
          </w:p>
        </w:tc>
      </w:tr>
      <w:tr w:rsidR="00DA4095" w14:paraId="7C54ED14" w14:textId="77777777">
        <w:trPr>
          <w:cantSplit/>
          <w:jc w:val="center"/>
        </w:trPr>
        <w:tc>
          <w:tcPr>
            <w:tcW w:w="3146" w:type="dxa"/>
          </w:tcPr>
          <w:p w14:paraId="58103BF7" w14:textId="77777777" w:rsidR="00DA4095" w:rsidRDefault="00000000">
            <w:pPr>
              <w:pStyle w:val="JSTT-table-text"/>
              <w:keepNext/>
            </w:pPr>
            <w:r>
              <w:rPr>
                <w:sz w:val="18"/>
              </w:rPr>
              <w:t>Rear axle distance</w:t>
            </w:r>
          </w:p>
        </w:tc>
        <w:tc>
          <w:tcPr>
            <w:tcW w:w="1219" w:type="dxa"/>
          </w:tcPr>
          <w:p w14:paraId="01D960BB"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r</m:t>
                    </m:r>
                  </m:sub>
                </m:sSub>
              </m:oMath>
            </m:oMathPara>
          </w:p>
        </w:tc>
        <w:tc>
          <w:tcPr>
            <w:tcW w:w="833" w:type="dxa"/>
          </w:tcPr>
          <w:p w14:paraId="091BE930" w14:textId="77777777" w:rsidR="00DA4095" w:rsidRDefault="00000000">
            <w:pPr>
              <w:pStyle w:val="JSTT-table-text"/>
              <w:keepNext/>
              <w:jc w:val="center"/>
            </w:pPr>
            <w:r>
              <w:rPr>
                <w:sz w:val="18"/>
              </w:rPr>
              <w:t>1.58</w:t>
            </w:r>
          </w:p>
        </w:tc>
        <w:tc>
          <w:tcPr>
            <w:tcW w:w="1123" w:type="dxa"/>
          </w:tcPr>
          <w:p w14:paraId="0ECD7D84" w14:textId="77777777" w:rsidR="00DA4095" w:rsidRDefault="00000000">
            <w:pPr>
              <w:pStyle w:val="JSTT-table-text"/>
              <w:keepNext/>
              <w:jc w:val="center"/>
            </w:pPr>
            <w:r>
              <w:rPr>
                <w:sz w:val="18"/>
              </w:rPr>
              <w:t>m</w:t>
            </w:r>
          </w:p>
        </w:tc>
      </w:tr>
      <w:tr w:rsidR="00DA4095" w14:paraId="2B134059" w14:textId="77777777">
        <w:trPr>
          <w:cantSplit/>
          <w:jc w:val="center"/>
        </w:trPr>
        <w:tc>
          <w:tcPr>
            <w:tcW w:w="3146" w:type="dxa"/>
          </w:tcPr>
          <w:p w14:paraId="611822B2" w14:textId="77777777" w:rsidR="00DA4095" w:rsidRDefault="00000000">
            <w:pPr>
              <w:pStyle w:val="JSTT-table-text"/>
              <w:keepNext/>
            </w:pPr>
            <w:r>
              <w:rPr>
                <w:sz w:val="18"/>
              </w:rPr>
              <w:t>Front/rear cornering stiffness</w:t>
            </w:r>
          </w:p>
        </w:tc>
        <w:tc>
          <w:tcPr>
            <w:tcW w:w="1219" w:type="dxa"/>
          </w:tcPr>
          <w:p w14:paraId="75F7E3A6" w14:textId="77777777" w:rsidR="00DA4095" w:rsidRDefault="00000000">
            <w:pPr>
              <w:pStyle w:val="JSTT-table-text"/>
              <w:keepNext/>
              <w:jc w:val="center"/>
            </w:pP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αf</m:t>
                  </m:r>
                </m:sub>
              </m:sSub>
            </m:oMath>
            <w:r>
              <w:rPr>
                <w:sz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αr</m:t>
                  </m:r>
                </m:sub>
              </m:sSub>
            </m:oMath>
          </w:p>
        </w:tc>
        <w:tc>
          <w:tcPr>
            <w:tcW w:w="833" w:type="dxa"/>
          </w:tcPr>
          <w:p w14:paraId="1D6EEF01" w14:textId="77777777" w:rsidR="00DA4095" w:rsidRDefault="00000000">
            <w:pPr>
              <w:pStyle w:val="JSTT-table-text"/>
              <w:keepNext/>
              <w:jc w:val="center"/>
            </w:pPr>
            <w:r>
              <w:rPr>
                <w:sz w:val="18"/>
              </w:rPr>
              <w:t>160000</w:t>
            </w:r>
          </w:p>
        </w:tc>
        <w:tc>
          <w:tcPr>
            <w:tcW w:w="1123" w:type="dxa"/>
          </w:tcPr>
          <w:p w14:paraId="43D3AFFC" w14:textId="77777777" w:rsidR="00DA4095" w:rsidRDefault="00000000">
            <w:pPr>
              <w:pStyle w:val="JSTT-table-text"/>
              <w:keepNext/>
              <w:jc w:val="center"/>
            </w:pPr>
            <w:r>
              <w:rPr>
                <w:sz w:val="18"/>
              </w:rPr>
              <w:t>N/rad</w:t>
            </w:r>
          </w:p>
        </w:tc>
      </w:tr>
      <w:tr w:rsidR="00DA4095" w14:paraId="19081FBB" w14:textId="77777777">
        <w:trPr>
          <w:cantSplit/>
          <w:jc w:val="center"/>
        </w:trPr>
        <w:tc>
          <w:tcPr>
            <w:tcW w:w="3146" w:type="dxa"/>
          </w:tcPr>
          <w:p w14:paraId="1C985C18" w14:textId="77777777" w:rsidR="00DA4095" w:rsidRDefault="00000000">
            <w:pPr>
              <w:pStyle w:val="JSTT-table-text"/>
              <w:keepNext/>
            </w:pPr>
            <w:r>
              <w:rPr>
                <w:sz w:val="18"/>
              </w:rPr>
              <w:t>Magic Formula shape factor</w:t>
            </w:r>
          </w:p>
        </w:tc>
        <w:tc>
          <w:tcPr>
            <w:tcW w:w="1219" w:type="dxa"/>
          </w:tcPr>
          <w:p w14:paraId="1C11BC51" w14:textId="77777777" w:rsidR="00DA4095" w:rsidRDefault="00000000">
            <w:pPr>
              <w:pStyle w:val="JSTT-table-text"/>
              <w:keepNext/>
              <w:jc w:val="center"/>
            </w:pPr>
            <m:oMathPara>
              <m:oMath>
                <m:r>
                  <w:rPr>
                    <w:rFonts w:ascii="Cambria Math" w:hAnsi="Cambria Math"/>
                    <w:sz w:val="18"/>
                    <w:szCs w:val="18"/>
                  </w:rPr>
                  <m:t>C</m:t>
                </m:r>
              </m:oMath>
            </m:oMathPara>
          </w:p>
        </w:tc>
        <w:tc>
          <w:tcPr>
            <w:tcW w:w="833" w:type="dxa"/>
          </w:tcPr>
          <w:p w14:paraId="6F7240B8" w14:textId="77777777" w:rsidR="00DA4095" w:rsidRDefault="00000000">
            <w:pPr>
              <w:pStyle w:val="JSTT-table-text"/>
              <w:keepNext/>
              <w:jc w:val="center"/>
            </w:pPr>
            <w:r>
              <w:rPr>
                <w:sz w:val="18"/>
              </w:rPr>
              <w:t>1.3</w:t>
            </w:r>
          </w:p>
        </w:tc>
        <w:tc>
          <w:tcPr>
            <w:tcW w:w="1123" w:type="dxa"/>
          </w:tcPr>
          <w:p w14:paraId="0D29D61F" w14:textId="77777777" w:rsidR="00DA4095" w:rsidRDefault="00000000">
            <w:pPr>
              <w:pStyle w:val="JSTT-table-text"/>
              <w:keepNext/>
              <w:jc w:val="center"/>
            </w:pPr>
            <w:r>
              <w:rPr>
                <w:sz w:val="18"/>
              </w:rPr>
              <w:t>-</w:t>
            </w:r>
          </w:p>
        </w:tc>
      </w:tr>
      <w:tr w:rsidR="00DA4095" w14:paraId="5BF12AC0" w14:textId="77777777">
        <w:trPr>
          <w:cantSplit/>
          <w:jc w:val="center"/>
        </w:trPr>
        <w:tc>
          <w:tcPr>
            <w:tcW w:w="3146" w:type="dxa"/>
          </w:tcPr>
          <w:p w14:paraId="67B612D0" w14:textId="77777777" w:rsidR="00DA4095" w:rsidRDefault="00000000">
            <w:pPr>
              <w:pStyle w:val="JSTT-table-text"/>
              <w:keepNext/>
            </w:pPr>
            <w:r>
              <w:rPr>
                <w:sz w:val="18"/>
              </w:rPr>
              <w:t>Magic Formula curvature factor</w:t>
            </w:r>
          </w:p>
        </w:tc>
        <w:tc>
          <w:tcPr>
            <w:tcW w:w="1219" w:type="dxa"/>
          </w:tcPr>
          <w:p w14:paraId="4EFC9326" w14:textId="77777777" w:rsidR="00DA4095" w:rsidRDefault="00000000">
            <w:pPr>
              <w:pStyle w:val="JSTT-table-text"/>
              <w:keepNext/>
              <w:jc w:val="center"/>
            </w:pPr>
            <m:oMathPara>
              <m:oMath>
                <m:r>
                  <w:rPr>
                    <w:rFonts w:ascii="Cambria Math" w:hAnsi="Cambria Math"/>
                    <w:sz w:val="18"/>
                    <w:szCs w:val="18"/>
                  </w:rPr>
                  <m:t>E</m:t>
                </m:r>
              </m:oMath>
            </m:oMathPara>
          </w:p>
        </w:tc>
        <w:tc>
          <w:tcPr>
            <w:tcW w:w="833" w:type="dxa"/>
          </w:tcPr>
          <w:p w14:paraId="4AA5EDA0" w14:textId="77777777" w:rsidR="00DA4095" w:rsidRDefault="00000000">
            <w:pPr>
              <w:pStyle w:val="JSTT-table-text"/>
              <w:keepNext/>
              <w:jc w:val="center"/>
            </w:pPr>
            <w:r>
              <w:rPr>
                <w:sz w:val="18"/>
              </w:rPr>
              <w:t>−1</w:t>
            </w:r>
          </w:p>
        </w:tc>
        <w:tc>
          <w:tcPr>
            <w:tcW w:w="1123" w:type="dxa"/>
          </w:tcPr>
          <w:p w14:paraId="5A99DE47" w14:textId="77777777" w:rsidR="00DA4095" w:rsidRDefault="00000000">
            <w:pPr>
              <w:pStyle w:val="JSTT-table-text"/>
              <w:keepNext/>
              <w:jc w:val="center"/>
            </w:pPr>
            <w:r>
              <w:rPr>
                <w:sz w:val="18"/>
              </w:rPr>
              <w:t>-</w:t>
            </w:r>
          </w:p>
        </w:tc>
      </w:tr>
      <w:tr w:rsidR="00DA4095" w14:paraId="620BCC17" w14:textId="77777777">
        <w:trPr>
          <w:cantSplit/>
          <w:jc w:val="center"/>
        </w:trPr>
        <w:tc>
          <w:tcPr>
            <w:tcW w:w="3146" w:type="dxa"/>
          </w:tcPr>
          <w:p w14:paraId="4E01E33D" w14:textId="77777777" w:rsidR="00DA4095" w:rsidRDefault="00000000">
            <w:pPr>
              <w:pStyle w:val="JSTT-table-text"/>
              <w:keepNext/>
            </w:pPr>
            <w:r>
              <w:rPr>
                <w:sz w:val="18"/>
              </w:rPr>
              <w:t>Steering ratio</w:t>
            </w:r>
          </w:p>
        </w:tc>
        <w:tc>
          <w:tcPr>
            <w:tcW w:w="1219" w:type="dxa"/>
          </w:tcPr>
          <w:p w14:paraId="39776CAF"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st</m:t>
                    </m:r>
                  </m:sub>
                </m:sSub>
              </m:oMath>
            </m:oMathPara>
          </w:p>
        </w:tc>
        <w:tc>
          <w:tcPr>
            <w:tcW w:w="833" w:type="dxa"/>
          </w:tcPr>
          <w:p w14:paraId="6C884363" w14:textId="77777777" w:rsidR="00DA4095" w:rsidRDefault="00000000">
            <w:pPr>
              <w:pStyle w:val="JSTT-table-text"/>
              <w:keepNext/>
              <w:jc w:val="center"/>
            </w:pPr>
            <w:r>
              <w:rPr>
                <w:sz w:val="18"/>
              </w:rPr>
              <w:t>16</w:t>
            </w:r>
          </w:p>
        </w:tc>
        <w:tc>
          <w:tcPr>
            <w:tcW w:w="1123" w:type="dxa"/>
          </w:tcPr>
          <w:p w14:paraId="428E241A" w14:textId="77777777" w:rsidR="00DA4095" w:rsidRDefault="00000000">
            <w:pPr>
              <w:pStyle w:val="JSTT-table-text"/>
              <w:keepNext/>
              <w:jc w:val="center"/>
            </w:pPr>
            <w:r>
              <w:rPr>
                <w:sz w:val="18"/>
              </w:rPr>
              <w:t>-</w:t>
            </w:r>
          </w:p>
        </w:tc>
      </w:tr>
      <w:tr w:rsidR="00DA4095" w14:paraId="67E2E9D5" w14:textId="77777777">
        <w:trPr>
          <w:cantSplit/>
          <w:jc w:val="center"/>
        </w:trPr>
        <w:tc>
          <w:tcPr>
            <w:tcW w:w="3146" w:type="dxa"/>
          </w:tcPr>
          <w:p w14:paraId="79A1759A" w14:textId="77777777" w:rsidR="00DA4095" w:rsidRDefault="00000000">
            <w:pPr>
              <w:pStyle w:val="JSTT-table-text"/>
              <w:keepNext/>
            </w:pPr>
            <w:r>
              <w:rPr>
                <w:sz w:val="18"/>
              </w:rPr>
              <w:t>Initial effective moment arm</w:t>
            </w:r>
          </w:p>
        </w:tc>
        <w:tc>
          <w:tcPr>
            <w:tcW w:w="1219" w:type="dxa"/>
          </w:tcPr>
          <w:p w14:paraId="4229A0B0" w14:textId="77777777" w:rsidR="00DA4095"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p</m:t>
                    </m:r>
                    <m:r>
                      <m:rPr>
                        <m:sty m:val="p"/>
                      </m:rPr>
                      <w:rPr>
                        <w:rFonts w:ascii="Cambria Math" w:hAnsi="Cambria Math"/>
                        <w:sz w:val="18"/>
                        <w:szCs w:val="18"/>
                      </w:rPr>
                      <m:t>0</m:t>
                    </m:r>
                  </m:sub>
                </m:sSub>
              </m:oMath>
            </m:oMathPara>
          </w:p>
        </w:tc>
        <w:tc>
          <w:tcPr>
            <w:tcW w:w="833" w:type="dxa"/>
          </w:tcPr>
          <w:p w14:paraId="415C0825" w14:textId="77777777" w:rsidR="00DA4095" w:rsidRDefault="00000000">
            <w:pPr>
              <w:pStyle w:val="JSTT-table-text"/>
              <w:keepNext/>
              <w:jc w:val="center"/>
            </w:pPr>
            <w:r>
              <w:rPr>
                <w:sz w:val="18"/>
              </w:rPr>
              <w:t>0.048</w:t>
            </w:r>
          </w:p>
        </w:tc>
        <w:tc>
          <w:tcPr>
            <w:tcW w:w="1123" w:type="dxa"/>
          </w:tcPr>
          <w:p w14:paraId="02B153A7" w14:textId="77777777" w:rsidR="00DA4095" w:rsidRDefault="00000000">
            <w:pPr>
              <w:pStyle w:val="JSTT-table-text"/>
              <w:keepNext/>
              <w:jc w:val="center"/>
            </w:pPr>
            <w:r>
              <w:rPr>
                <w:sz w:val="18"/>
              </w:rPr>
              <w:t>m</w:t>
            </w:r>
          </w:p>
        </w:tc>
      </w:tr>
      <w:tr w:rsidR="00DA4095" w14:paraId="3391F106" w14:textId="77777777">
        <w:trPr>
          <w:cantSplit/>
          <w:jc w:val="center"/>
        </w:trPr>
        <w:tc>
          <w:tcPr>
            <w:tcW w:w="3146" w:type="dxa"/>
          </w:tcPr>
          <w:p w14:paraId="07318B1E" w14:textId="77777777" w:rsidR="00DA4095" w:rsidRDefault="00000000">
            <w:pPr>
              <w:pStyle w:val="JSTT-table-text"/>
            </w:pPr>
            <w:r>
              <w:rPr>
                <w:sz w:val="18"/>
              </w:rPr>
              <w:t>Initial pneumatic trail</w:t>
            </w:r>
          </w:p>
        </w:tc>
        <w:tc>
          <w:tcPr>
            <w:tcW w:w="1219" w:type="dxa"/>
          </w:tcPr>
          <w:p w14:paraId="12B2B63F" w14:textId="77777777" w:rsidR="00DA4095" w:rsidRDefault="00000000">
            <w:pPr>
              <w:pStyle w:val="JSTT-table-text"/>
              <w:jc w:val="center"/>
            </w:pPr>
            <m:oMathPara>
              <m:oMath>
                <m:sSub>
                  <m:sSubPr>
                    <m:ctrlPr>
                      <w:rPr>
                        <w:rFonts w:ascii="Cambria Math" w:hAnsi="Cambria Math"/>
                      </w:rPr>
                    </m:ctrlPr>
                  </m:sSubPr>
                  <m:e>
                    <m:r>
                      <w:rPr>
                        <w:rFonts w:ascii="Cambria Math" w:hAnsi="Cambria Math"/>
                        <w:sz w:val="18"/>
                        <w:szCs w:val="18"/>
                      </w:rPr>
                      <m:t>t</m:t>
                    </m:r>
                  </m:e>
                  <m:sub>
                    <m:r>
                      <m:rPr>
                        <m:sty m:val="p"/>
                      </m:rPr>
                      <w:rPr>
                        <w:rFonts w:ascii="Cambria Math" w:hAnsi="Cambria Math"/>
                        <w:sz w:val="18"/>
                        <w:szCs w:val="18"/>
                      </w:rPr>
                      <m:t>0</m:t>
                    </m:r>
                  </m:sub>
                </m:sSub>
              </m:oMath>
            </m:oMathPara>
          </w:p>
        </w:tc>
        <w:tc>
          <w:tcPr>
            <w:tcW w:w="833" w:type="dxa"/>
          </w:tcPr>
          <w:p w14:paraId="14D07B95" w14:textId="77777777" w:rsidR="00DA4095" w:rsidRDefault="00000000">
            <w:pPr>
              <w:pStyle w:val="JSTT-table-text"/>
              <w:jc w:val="center"/>
            </w:pPr>
            <w:r>
              <w:rPr>
                <w:sz w:val="18"/>
              </w:rPr>
              <w:t>0.025</w:t>
            </w:r>
          </w:p>
        </w:tc>
        <w:tc>
          <w:tcPr>
            <w:tcW w:w="1123" w:type="dxa"/>
          </w:tcPr>
          <w:p w14:paraId="1D21C511" w14:textId="77777777" w:rsidR="00DA4095" w:rsidRDefault="00000000">
            <w:pPr>
              <w:pStyle w:val="JSTT-table-text"/>
              <w:jc w:val="center"/>
            </w:pPr>
            <w:r>
              <w:rPr>
                <w:sz w:val="18"/>
              </w:rPr>
              <w:t>m</w:t>
            </w:r>
          </w:p>
        </w:tc>
      </w:tr>
    </w:tbl>
    <w:p w14:paraId="00D8307A" w14:textId="77777777" w:rsidR="00DA4095" w:rsidRDefault="00DA4095">
      <w:pPr>
        <w:pStyle w:val="10JSTT-Text"/>
        <w:spacing w:before="0"/>
      </w:pPr>
    </w:p>
    <w:p w14:paraId="00C85BC4"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21751E76" w14:textId="77777777" w:rsidR="00DA4095" w:rsidRDefault="00000000">
      <w:pPr>
        <w:pStyle w:val="10JSTT-Text"/>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251E52F2" w14:textId="77777777" w:rsidR="00DA4095" w:rsidRDefault="00000000">
      <w:pPr>
        <w:pStyle w:val="10JSTT-Text"/>
      </w:pPr>
      <w:r>
        <w:t>The motor dynamics are approximated by a first-order transfer function [1]:</w:t>
      </w:r>
    </w:p>
    <w:p w14:paraId="1760D057"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7D0928C8" w14:textId="77777777" w:rsidR="00DA4095" w:rsidRDefault="00000000">
      <w:pPr>
        <w:pStyle w:val="10JSTT-Text"/>
        <w:ind w:firstLine="0"/>
      </w:pPr>
      <w:r>
        <w:t>The common motor model includes a 1 ms computation delay and the speed-dependent assist limit defined in Eq. (19). The latter is calculated from the maximum required dry-road assistance:</w:t>
      </w:r>
    </w:p>
    <w:p w14:paraId="636E8248"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7B0C7F80"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09B5C9C9" w14:textId="77777777" w:rsidR="00DA4095" w:rsidRDefault="00000000">
      <w:pPr>
        <w:pStyle w:val="10JSTT-Text"/>
        <w:ind w:firstLine="0"/>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7EEE995D" w14:textId="77777777" w:rsidR="00DA4095" w:rsidRDefault="00000000">
      <w:pPr>
        <w:pStyle w:val="10JSTT-Text"/>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06E37F9F"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7F17755A" w14:textId="77777777" w:rsidR="00DA4095"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55A587F6"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2AF2BF16" w14:textId="77777777" w:rsidR="00DA4095"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0A11BE57"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58FE6D68" w14:textId="77777777" w:rsidR="00DA4095" w:rsidRDefault="00000000">
      <w:pPr>
        <w:pStyle w:val="10JSTT-Text"/>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33B81955"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38B09098" w14:textId="77777777" w:rsidR="00DA4095" w:rsidRDefault="00000000">
      <w:pPr>
        <w:pStyle w:val="JSTT-table-caption"/>
        <w:keepNext/>
      </w:pPr>
      <w:r>
        <w:rPr>
          <w:b/>
          <w:sz w:val="18"/>
        </w:rPr>
        <w:t>Table 4. Sensor and actuator settings.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954"/>
        <w:gridCol w:w="2279"/>
        <w:gridCol w:w="2279"/>
      </w:tblGrid>
      <w:tr w:rsidR="00DA4095" w14:paraId="3136FC57" w14:textId="77777777">
        <w:trPr>
          <w:cantSplit/>
          <w:jc w:val="center"/>
        </w:trPr>
        <w:tc>
          <w:tcPr>
            <w:tcW w:w="2954" w:type="dxa"/>
            <w:tcBorders>
              <w:bottom w:val="single" w:sz="4" w:space="0" w:color="auto"/>
            </w:tcBorders>
          </w:tcPr>
          <w:p w14:paraId="68A7F254" w14:textId="77777777" w:rsidR="00DA4095" w:rsidRDefault="00000000">
            <w:pPr>
              <w:pStyle w:val="JSTT-table-col-head"/>
              <w:keepNext/>
              <w:jc w:val="center"/>
            </w:pPr>
            <w:r>
              <w:rPr>
                <w:b/>
                <w:sz w:val="18"/>
              </w:rPr>
              <w:t>Signal or component</w:t>
            </w:r>
          </w:p>
        </w:tc>
        <w:tc>
          <w:tcPr>
            <w:tcW w:w="2279" w:type="dxa"/>
            <w:tcBorders>
              <w:bottom w:val="single" w:sz="4" w:space="0" w:color="auto"/>
            </w:tcBorders>
          </w:tcPr>
          <w:p w14:paraId="0E087BED" w14:textId="77777777" w:rsidR="00DA4095" w:rsidRDefault="00000000">
            <w:pPr>
              <w:pStyle w:val="JSTT-table-col-head"/>
              <w:keepNext/>
              <w:jc w:val="center"/>
            </w:pPr>
            <w:r>
              <w:rPr>
                <w:b/>
                <w:sz w:val="18"/>
              </w:rPr>
              <w:t>Resolution or setting</w:t>
            </w:r>
          </w:p>
        </w:tc>
        <w:tc>
          <w:tcPr>
            <w:tcW w:w="2279" w:type="dxa"/>
            <w:tcBorders>
              <w:bottom w:val="single" w:sz="4" w:space="0" w:color="auto"/>
            </w:tcBorders>
          </w:tcPr>
          <w:p w14:paraId="7686ECCA" w14:textId="77777777" w:rsidR="00DA4095" w:rsidRDefault="00000000">
            <w:pPr>
              <w:pStyle w:val="JSTT-table-col-head"/>
              <w:keepNext/>
              <w:jc w:val="center"/>
            </w:pPr>
            <w:r>
              <w:rPr>
                <w:b/>
                <w:sz w:val="18"/>
              </w:rPr>
              <w:t>Update period</w:t>
            </w:r>
          </w:p>
        </w:tc>
      </w:tr>
      <w:tr w:rsidR="00DA4095" w14:paraId="23C82AD6" w14:textId="77777777">
        <w:trPr>
          <w:cantSplit/>
          <w:jc w:val="center"/>
        </w:trPr>
        <w:tc>
          <w:tcPr>
            <w:tcW w:w="2954" w:type="dxa"/>
          </w:tcPr>
          <w:p w14:paraId="257B724B" w14:textId="77777777" w:rsidR="00DA4095" w:rsidRDefault="00000000">
            <w:pPr>
              <w:pStyle w:val="JSTT-table-text"/>
              <w:keepNext/>
            </w:pPr>
            <w:r>
              <w:rPr>
                <w:sz w:val="18"/>
              </w:rPr>
              <w:t xml:space="preserve">Steering torque </w:t>
            </w:r>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s</m:t>
                  </m:r>
                </m:sub>
              </m:sSub>
            </m:oMath>
          </w:p>
        </w:tc>
        <w:tc>
          <w:tcPr>
            <w:tcW w:w="2279" w:type="dxa"/>
          </w:tcPr>
          <w:p w14:paraId="2723C7FE" w14:textId="77777777" w:rsidR="00DA4095" w:rsidRDefault="00000000">
            <w:pPr>
              <w:pStyle w:val="JSTT-table-text"/>
              <w:keepNext/>
              <w:jc w:val="center"/>
            </w:pPr>
            <w:r>
              <w:rPr>
                <w:sz w:val="18"/>
              </w:rPr>
              <w:t>0.01 N·m</w:t>
            </w:r>
          </w:p>
        </w:tc>
        <w:tc>
          <w:tcPr>
            <w:tcW w:w="2279" w:type="dxa"/>
          </w:tcPr>
          <w:p w14:paraId="22BC1040" w14:textId="77777777" w:rsidR="00DA4095" w:rsidRDefault="00000000">
            <w:pPr>
              <w:pStyle w:val="JSTT-table-text"/>
              <w:keepNext/>
              <w:jc w:val="center"/>
            </w:pPr>
            <w:r>
              <w:rPr>
                <w:sz w:val="18"/>
              </w:rPr>
              <w:t>1 ms</w:t>
            </w:r>
          </w:p>
        </w:tc>
      </w:tr>
      <w:tr w:rsidR="00DA4095" w14:paraId="0C1F81F0" w14:textId="77777777">
        <w:trPr>
          <w:cantSplit/>
          <w:jc w:val="center"/>
        </w:trPr>
        <w:tc>
          <w:tcPr>
            <w:tcW w:w="2954" w:type="dxa"/>
          </w:tcPr>
          <w:p w14:paraId="51202770" w14:textId="77777777" w:rsidR="00DA4095" w:rsidRDefault="00000000">
            <w:pPr>
              <w:pStyle w:val="JSTT-table-text"/>
              <w:keepNext/>
            </w:pPr>
            <w:r>
              <w:rPr>
                <w:sz w:val="18"/>
              </w:rPr>
              <w:t xml:space="preserve">Steering-wheel angle </w:t>
            </w:r>
            <m:oMath>
              <m:sSub>
                <m:sSubPr>
                  <m:ctrlPr>
                    <w:rPr>
                      <w:rFonts w:ascii="Cambria Math" w:hAnsi="Cambria Math"/>
                    </w:rPr>
                  </m:ctrlPr>
                </m:sSubPr>
                <m:e>
                  <m:r>
                    <w:rPr>
                      <w:rFonts w:ascii="Cambria Math" w:hAnsi="Cambria Math"/>
                      <w:sz w:val="18"/>
                      <w:szCs w:val="18"/>
                    </w:rPr>
                    <m:t>θ</m:t>
                  </m:r>
                </m:e>
                <m:sub>
                  <m:r>
                    <m:rPr>
                      <m:sty m:val="p"/>
                    </m:rPr>
                    <w:rPr>
                      <w:rFonts w:ascii="Cambria Math" w:hAnsi="Cambria Math"/>
                      <w:sz w:val="18"/>
                      <w:szCs w:val="18"/>
                    </w:rPr>
                    <m:t>1</m:t>
                  </m:r>
                </m:sub>
              </m:sSub>
            </m:oMath>
          </w:p>
        </w:tc>
        <w:tc>
          <w:tcPr>
            <w:tcW w:w="2279" w:type="dxa"/>
          </w:tcPr>
          <w:p w14:paraId="3924259E" w14:textId="77777777" w:rsidR="00DA4095" w:rsidRDefault="00000000">
            <w:pPr>
              <w:pStyle w:val="JSTT-table-text"/>
              <w:keepNext/>
              <w:jc w:val="center"/>
            </w:pPr>
            <w:r>
              <w:rPr>
                <w:sz w:val="18"/>
              </w:rPr>
              <w:t>0.1°</w:t>
            </w:r>
          </w:p>
        </w:tc>
        <w:tc>
          <w:tcPr>
            <w:tcW w:w="2279" w:type="dxa"/>
          </w:tcPr>
          <w:p w14:paraId="3AC3FF22" w14:textId="77777777" w:rsidR="00DA4095" w:rsidRDefault="00000000">
            <w:pPr>
              <w:pStyle w:val="JSTT-table-text"/>
              <w:keepNext/>
              <w:jc w:val="center"/>
            </w:pPr>
            <w:r>
              <w:rPr>
                <w:sz w:val="18"/>
              </w:rPr>
              <w:t>1 ms</w:t>
            </w:r>
          </w:p>
        </w:tc>
      </w:tr>
      <w:tr w:rsidR="00DA4095" w14:paraId="64DF1054" w14:textId="77777777">
        <w:trPr>
          <w:cantSplit/>
          <w:jc w:val="center"/>
        </w:trPr>
        <w:tc>
          <w:tcPr>
            <w:tcW w:w="2954" w:type="dxa"/>
          </w:tcPr>
          <w:p w14:paraId="2FC88BB6" w14:textId="77777777" w:rsidR="00DA4095" w:rsidRDefault="00000000">
            <w:pPr>
              <w:pStyle w:val="JSTT-table-text"/>
              <w:keepNext/>
            </w:pPr>
            <w:r>
              <w:rPr>
                <w:sz w:val="18"/>
              </w:rP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sz w:val="18"/>
                          <w:szCs w:val="18"/>
                        </w:rPr>
                        <m:t>θ</m:t>
                      </m:r>
                    </m:e>
                  </m:acc>
                </m:e>
                <m:sub>
                  <m:r>
                    <m:rPr>
                      <m:sty m:val="p"/>
                    </m:rPr>
                    <w:rPr>
                      <w:rFonts w:ascii="Cambria Math" w:hAnsi="Cambria Math"/>
                      <w:sz w:val="18"/>
                      <w:szCs w:val="18"/>
                    </w:rPr>
                    <m:t>2</m:t>
                  </m:r>
                </m:sub>
              </m:sSub>
            </m:oMath>
          </w:p>
        </w:tc>
        <w:tc>
          <w:tcPr>
            <w:tcW w:w="2279" w:type="dxa"/>
          </w:tcPr>
          <w:p w14:paraId="1152166D" w14:textId="77777777" w:rsidR="00DA4095" w:rsidRDefault="00000000">
            <w:pPr>
              <w:pStyle w:val="JSTT-table-text"/>
              <w:keepNext/>
              <w:jc w:val="center"/>
            </w:pPr>
            <w:r>
              <w:rPr>
                <w:sz w:val="18"/>
              </w:rPr>
              <w:t>4°/s</w:t>
            </w:r>
          </w:p>
        </w:tc>
        <w:tc>
          <w:tcPr>
            <w:tcW w:w="2279" w:type="dxa"/>
          </w:tcPr>
          <w:p w14:paraId="15331CA8" w14:textId="77777777" w:rsidR="00DA4095" w:rsidRDefault="00000000">
            <w:pPr>
              <w:pStyle w:val="JSTT-table-text"/>
              <w:keepNext/>
              <w:jc w:val="center"/>
            </w:pPr>
            <w:r>
              <w:rPr>
                <w:sz w:val="18"/>
              </w:rPr>
              <w:t>1 ms</w:t>
            </w:r>
          </w:p>
        </w:tc>
      </w:tr>
      <w:tr w:rsidR="00DA4095" w14:paraId="0BC0BAA7" w14:textId="77777777">
        <w:trPr>
          <w:cantSplit/>
          <w:jc w:val="center"/>
        </w:trPr>
        <w:tc>
          <w:tcPr>
            <w:tcW w:w="2954" w:type="dxa"/>
          </w:tcPr>
          <w:p w14:paraId="5C82424D" w14:textId="77777777" w:rsidR="00DA4095" w:rsidRDefault="00000000">
            <w:pPr>
              <w:pStyle w:val="JSTT-table-text"/>
              <w:keepNext/>
            </w:pPr>
            <w:r>
              <w:rPr>
                <w:sz w:val="18"/>
              </w:rPr>
              <w:t xml:space="preserve">Vehicle speed </w:t>
            </w:r>
            <m:oMath>
              <m:r>
                <w:rPr>
                  <w:rFonts w:ascii="Cambria Math" w:hAnsi="Cambria Math"/>
                  <w:sz w:val="18"/>
                  <w:szCs w:val="18"/>
                </w:rPr>
                <m:t>v</m:t>
              </m:r>
            </m:oMath>
          </w:p>
        </w:tc>
        <w:tc>
          <w:tcPr>
            <w:tcW w:w="2279" w:type="dxa"/>
          </w:tcPr>
          <w:p w14:paraId="0C36715F" w14:textId="77777777" w:rsidR="00DA4095" w:rsidRDefault="00000000">
            <w:pPr>
              <w:pStyle w:val="JSTT-table-text"/>
              <w:keepNext/>
              <w:jc w:val="center"/>
            </w:pPr>
            <w:r>
              <w:rPr>
                <w:sz w:val="18"/>
              </w:rPr>
              <w:t>1 km/h</w:t>
            </w:r>
          </w:p>
        </w:tc>
        <w:tc>
          <w:tcPr>
            <w:tcW w:w="2279" w:type="dxa"/>
          </w:tcPr>
          <w:p w14:paraId="1FA8047C" w14:textId="77777777" w:rsidR="00DA4095" w:rsidRDefault="00000000">
            <w:pPr>
              <w:pStyle w:val="JSTT-table-text"/>
              <w:keepNext/>
              <w:jc w:val="center"/>
            </w:pPr>
            <w:r>
              <w:rPr>
                <w:sz w:val="18"/>
              </w:rPr>
              <w:t>10 ms</w:t>
            </w:r>
          </w:p>
        </w:tc>
      </w:tr>
      <w:tr w:rsidR="00DA4095" w14:paraId="029319E0" w14:textId="77777777">
        <w:trPr>
          <w:cantSplit/>
          <w:jc w:val="center"/>
        </w:trPr>
        <w:tc>
          <w:tcPr>
            <w:tcW w:w="2954" w:type="dxa"/>
          </w:tcPr>
          <w:p w14:paraId="7BC55595" w14:textId="77777777" w:rsidR="00DA4095" w:rsidRDefault="00000000">
            <w:pPr>
              <w:pStyle w:val="JSTT-table-text"/>
              <w:keepNext/>
            </w:pPr>
            <w:r>
              <w:rPr>
                <w:sz w:val="18"/>
              </w:rPr>
              <w:t xml:space="preserve">Yaw rate </w:t>
            </w:r>
            <m:oMath>
              <m:r>
                <w:rPr>
                  <w:rFonts w:ascii="Cambria Math" w:hAnsi="Cambria Math"/>
                  <w:sz w:val="18"/>
                  <w:szCs w:val="18"/>
                </w:rPr>
                <m:t>γ</m:t>
              </m:r>
            </m:oMath>
          </w:p>
        </w:tc>
        <w:tc>
          <w:tcPr>
            <w:tcW w:w="2279" w:type="dxa"/>
          </w:tcPr>
          <w:p w14:paraId="5C7128D1" w14:textId="77777777" w:rsidR="00DA4095" w:rsidRDefault="00000000">
            <w:pPr>
              <w:pStyle w:val="JSTT-table-text"/>
              <w:keepNext/>
              <w:jc w:val="center"/>
            </w:pPr>
            <w:r>
              <w:rPr>
                <w:sz w:val="18"/>
              </w:rPr>
              <w:t>0.1°/s</w:t>
            </w:r>
          </w:p>
        </w:tc>
        <w:tc>
          <w:tcPr>
            <w:tcW w:w="2279" w:type="dxa"/>
          </w:tcPr>
          <w:p w14:paraId="7C37C525" w14:textId="77777777" w:rsidR="00DA4095" w:rsidRDefault="00000000">
            <w:pPr>
              <w:pStyle w:val="JSTT-table-text"/>
              <w:keepNext/>
              <w:jc w:val="center"/>
            </w:pPr>
            <w:r>
              <w:rPr>
                <w:sz w:val="18"/>
              </w:rPr>
              <w:t>10 ms</w:t>
            </w:r>
          </w:p>
        </w:tc>
      </w:tr>
      <w:tr w:rsidR="00DA4095" w14:paraId="006F3FAC" w14:textId="77777777">
        <w:trPr>
          <w:cantSplit/>
          <w:jc w:val="center"/>
        </w:trPr>
        <w:tc>
          <w:tcPr>
            <w:tcW w:w="2954" w:type="dxa"/>
          </w:tcPr>
          <w:p w14:paraId="60545C8C" w14:textId="77777777" w:rsidR="00DA4095" w:rsidRDefault="00000000">
            <w:pPr>
              <w:pStyle w:val="JSTT-table-text"/>
              <w:keepNext/>
            </w:pPr>
            <w:r>
              <w:rPr>
                <w:sz w:val="18"/>
              </w:rPr>
              <w:t xml:space="preserve">Lateral acceleration </w:t>
            </w: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y</m:t>
                  </m:r>
                </m:sub>
              </m:sSub>
            </m:oMath>
          </w:p>
        </w:tc>
        <w:tc>
          <w:tcPr>
            <w:tcW w:w="2279" w:type="dxa"/>
          </w:tcPr>
          <w:p w14:paraId="0C80D2B6" w14:textId="77777777" w:rsidR="00DA4095" w:rsidRDefault="00000000">
            <w:pPr>
              <w:pStyle w:val="JSTT-table-text"/>
              <w:keepNext/>
              <w:jc w:val="center"/>
            </w:pPr>
            <w:r>
              <w:rPr>
                <w:sz w:val="18"/>
              </w:rPr>
              <w:t>0.01 g</w:t>
            </w:r>
          </w:p>
        </w:tc>
        <w:tc>
          <w:tcPr>
            <w:tcW w:w="2279" w:type="dxa"/>
          </w:tcPr>
          <w:p w14:paraId="45203A74" w14:textId="77777777" w:rsidR="00DA4095" w:rsidRDefault="00000000">
            <w:pPr>
              <w:pStyle w:val="JSTT-table-text"/>
              <w:keepNext/>
              <w:jc w:val="center"/>
            </w:pPr>
            <w:r>
              <w:rPr>
                <w:sz w:val="18"/>
              </w:rPr>
              <w:t>10 ms</w:t>
            </w:r>
          </w:p>
        </w:tc>
      </w:tr>
      <w:tr w:rsidR="00DA4095" w14:paraId="182A125A" w14:textId="77777777">
        <w:trPr>
          <w:cantSplit/>
          <w:jc w:val="center"/>
        </w:trPr>
        <w:tc>
          <w:tcPr>
            <w:tcW w:w="2954" w:type="dxa"/>
          </w:tcPr>
          <w:p w14:paraId="46EA608E" w14:textId="77777777" w:rsidR="00DA4095" w:rsidRDefault="00000000">
            <w:pPr>
              <w:pStyle w:val="JSTT-table-text"/>
              <w:keepNext/>
            </w:pPr>
            <w:r>
              <w:rPr>
                <w:sz w:val="18"/>
              </w:rPr>
              <w:t>Controller sampling</w:t>
            </w:r>
          </w:p>
        </w:tc>
        <w:tc>
          <w:tcPr>
            <w:tcW w:w="2279" w:type="dxa"/>
          </w:tcPr>
          <w:p w14:paraId="288714D6" w14:textId="77777777" w:rsidR="00DA4095" w:rsidRDefault="00000000">
            <w:pPr>
              <w:pStyle w:val="JSTT-table-text"/>
              <w:keepNext/>
              <w:jc w:val="center"/>
            </w:pPr>
            <w:r>
              <w:rPr>
                <w:sz w:val="18"/>
              </w:rPr>
              <w:t>1 ms</w:t>
            </w:r>
          </w:p>
        </w:tc>
        <w:tc>
          <w:tcPr>
            <w:tcW w:w="2279" w:type="dxa"/>
          </w:tcPr>
          <w:p w14:paraId="61370E3D" w14:textId="77777777" w:rsidR="00DA4095" w:rsidRDefault="00000000">
            <w:pPr>
              <w:pStyle w:val="JSTT-table-text"/>
              <w:keepNext/>
              <w:jc w:val="center"/>
            </w:pPr>
            <w:r>
              <w:rPr>
                <w:sz w:val="18"/>
              </w:rPr>
              <w:t>1 ms</w:t>
            </w:r>
          </w:p>
        </w:tc>
      </w:tr>
      <w:tr w:rsidR="00DA4095" w14:paraId="36E82095" w14:textId="77777777">
        <w:trPr>
          <w:cantSplit/>
          <w:jc w:val="center"/>
        </w:trPr>
        <w:tc>
          <w:tcPr>
            <w:tcW w:w="2954" w:type="dxa"/>
          </w:tcPr>
          <w:p w14:paraId="210ED885" w14:textId="77777777" w:rsidR="00DA4095" w:rsidRDefault="00000000">
            <w:pPr>
              <w:pStyle w:val="JSTT-table-text"/>
              <w:keepNext/>
            </w:pPr>
            <w:r>
              <w:rPr>
                <w:sz w:val="18"/>
              </w:rPr>
              <w:t>Motor bandwidth</w:t>
            </w:r>
          </w:p>
        </w:tc>
        <w:tc>
          <w:tcPr>
            <w:tcW w:w="2279" w:type="dxa"/>
          </w:tcPr>
          <w:p w14:paraId="51952747" w14:textId="77777777" w:rsidR="00DA4095" w:rsidRDefault="00000000">
            <w:pPr>
              <w:pStyle w:val="JSTT-table-text"/>
              <w:keepNext/>
              <w:jc w:val="center"/>
            </w:pPr>
            <w:r>
              <w:rPr>
                <w:sz w:val="18"/>
              </w:rPr>
              <w:t>100 Hz</w:t>
            </w:r>
          </w:p>
        </w:tc>
        <w:tc>
          <w:tcPr>
            <w:tcW w:w="2279" w:type="dxa"/>
          </w:tcPr>
          <w:p w14:paraId="6210BB23" w14:textId="77777777" w:rsidR="00DA4095" w:rsidRDefault="00000000">
            <w:pPr>
              <w:pStyle w:val="JSTT-table-text"/>
              <w:keepNext/>
              <w:jc w:val="center"/>
            </w:pPr>
            <w:r>
              <w:rPr>
                <w:sz w:val="18"/>
              </w:rPr>
              <w:t>Continuous-time model</w:t>
            </w:r>
          </w:p>
        </w:tc>
      </w:tr>
      <w:tr w:rsidR="00DA4095" w14:paraId="7D65AFDD" w14:textId="77777777">
        <w:trPr>
          <w:cantSplit/>
          <w:jc w:val="center"/>
        </w:trPr>
        <w:tc>
          <w:tcPr>
            <w:tcW w:w="2954" w:type="dxa"/>
          </w:tcPr>
          <w:p w14:paraId="0236B911" w14:textId="77777777" w:rsidR="00DA4095" w:rsidRDefault="00000000">
            <w:pPr>
              <w:pStyle w:val="JSTT-table-text"/>
            </w:pPr>
            <w:r>
              <w:rPr>
                <w:sz w:val="18"/>
              </w:rPr>
              <w:t>Computation delay</w:t>
            </w:r>
          </w:p>
        </w:tc>
        <w:tc>
          <w:tcPr>
            <w:tcW w:w="2279" w:type="dxa"/>
          </w:tcPr>
          <w:p w14:paraId="086678DA" w14:textId="77777777" w:rsidR="00DA4095" w:rsidRDefault="00000000">
            <w:pPr>
              <w:pStyle w:val="JSTT-table-text"/>
              <w:jc w:val="center"/>
            </w:pPr>
            <w:r>
              <w:rPr>
                <w:sz w:val="18"/>
              </w:rPr>
              <w:t>1 ms</w:t>
            </w:r>
          </w:p>
        </w:tc>
        <w:tc>
          <w:tcPr>
            <w:tcW w:w="2279" w:type="dxa"/>
          </w:tcPr>
          <w:p w14:paraId="5E36F519" w14:textId="77777777" w:rsidR="00DA4095" w:rsidRDefault="00000000">
            <w:pPr>
              <w:pStyle w:val="JSTT-table-text"/>
              <w:jc w:val="center"/>
            </w:pPr>
            <w:r>
              <w:rPr>
                <w:sz w:val="18"/>
              </w:rPr>
              <w:t>-</w:t>
            </w:r>
          </w:p>
        </w:tc>
      </w:tr>
    </w:tbl>
    <w:p w14:paraId="4118A281" w14:textId="77777777" w:rsidR="00DA4095" w:rsidRDefault="00DA4095">
      <w:pPr>
        <w:pStyle w:val="10JSTT-Text"/>
        <w:spacing w:before="0"/>
      </w:pPr>
    </w:p>
    <w:p w14:paraId="691EF405"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638456C1" w14:textId="77777777" w:rsidR="00DA4095" w:rsidRDefault="00000000">
      <w:pPr>
        <w:pStyle w:val="10JSTT-Text"/>
      </w:pPr>
      <w:r>
        <w:t>The same five noise realizations (random-number seeds 99999 to 99995) are used for all controllers. The scoring results are reported as the mean and the sample standard deviation over the five realizations; the time histories in Figs. 5–7 show the realization with seed 99999. The motor current loop and electrical power constraints are not modeled. The initial 2 s of each simulation are excluded from performance evaluation.</w:t>
      </w:r>
    </w:p>
    <w:p w14:paraId="67011C60" w14:textId="77777777" w:rsidR="00DA4095" w:rsidRDefault="00000000">
      <w:pPr>
        <w:pStyle w:val="41JSTT-2ndorder-head"/>
      </w:pPr>
      <w:r>
        <w:t>Controller Calibration and Selection</w:t>
      </w:r>
    </w:p>
    <w:p w14:paraId="30AA8F27" w14:textId="77777777" w:rsidR="00DA4095" w:rsidRDefault="00000000">
      <w:pPr>
        <w:pStyle w:val="10JSTT-Text"/>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1A42A3D0" w14:textId="77777777" w:rsidR="00DA4095" w:rsidRDefault="00000000">
      <w:pPr>
        <w:pStyle w:val="10JSTT-Text"/>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09931179" w14:textId="77777777" w:rsidR="00DA4095" w:rsidRDefault="00000000">
      <w:pPr>
        <w:pStyle w:val="10JSTT-Text"/>
      </w:pPr>
      <w:r>
        <w:t>Torque-tracking accuracy and high-frequency assist-torque content are quantified by</w:t>
      </w:r>
    </w:p>
    <w:p w14:paraId="6A11F731" w14:textId="77777777" w:rsidR="00DA4095"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nary>
            </m:e>
            <m:e>
              <m:r>
                <m:rPr>
                  <m:sty m:val="p"/>
                </m:rPr>
                <w:rPr>
                  <w:rFonts w:ascii="Cambria Math" w:hAnsi="Cambria Math"/>
                  <w:sz w:val="20"/>
                  <w:szCs w:val="20"/>
                </w:rPr>
                <m:t> </m:t>
              </m:r>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27118E36" w14:textId="77777777" w:rsidR="00DA4095"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1D38F771" w14:textId="77777777" w:rsidR="00DA4095" w:rsidRDefault="00000000">
      <w:pPr>
        <w:pStyle w:val="10JSTT-Text"/>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2D7977AE" w14:textId="77777777" w:rsidR="00DA4095"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5198080B" w14:textId="77777777" w:rsidR="00DA4095" w:rsidRDefault="00000000">
      <w:pPr>
        <w:pStyle w:val="10JSTT-Text"/>
        <w:ind w:firstLine="0"/>
      </w:pPr>
      <w:r>
        <w:t>RMS error is used for steering-reversal windows, where signed relative errors may be misleading.</w:t>
      </w:r>
    </w:p>
    <w:p w14:paraId="507969C8" w14:textId="77777777" w:rsidR="00DA4095" w:rsidRDefault="00000000">
      <w:pPr>
        <w:pStyle w:val="10JSTT-Text"/>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5CDC0B0D" w14:textId="77777777" w:rsidR="00DA4095" w:rsidRDefault="00000000">
      <w:pPr>
        <w:pStyle w:val="10JSTT-Text"/>
      </w:pPr>
      <w:r>
        <w:t>The final configuration is selected by minimizing</w:t>
      </w:r>
    </w:p>
    <w:p w14:paraId="00A0D30F" w14:textId="77777777" w:rsidR="00DA4095"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67DCD791" w14:textId="77777777" w:rsidR="00DA4095" w:rsidRDefault="00000000">
      <w:pPr>
        <w:pStyle w:val="10JSTT-Text"/>
        <w:ind w:firstLine="0"/>
      </w:pPr>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1E46C04D" w14:textId="77777777" w:rsidR="00DA4095" w:rsidRDefault="00000000">
      <w:pPr>
        <w:pStyle w:val="41JSTT-2ndorder-head"/>
      </w:pPr>
      <w:r>
        <w:t>Independent Evaluation Scenarios</w:t>
      </w:r>
    </w:p>
    <w:p w14:paraId="1B4C0FA9" w14:textId="77777777" w:rsidR="00DA4095" w:rsidRDefault="00000000">
      <w:pPr>
        <w:pStyle w:val="10JSTT-Text"/>
      </w:pPr>
      <w:r>
        <w:t>After calibration, the controllers are tested on five independent scenarios. The conditions and principal evaluation measures are summarized in Table 5.</w:t>
      </w:r>
    </w:p>
    <w:p w14:paraId="50017706"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633FF699" w14:textId="77777777" w:rsidR="00DA4095" w:rsidRDefault="00000000">
      <w:pPr>
        <w:pStyle w:val="JSTT-table-caption"/>
        <w:keepNext/>
      </w:pPr>
      <w:r>
        <w:rPr>
          <w:b/>
          <w:sz w:val="18"/>
        </w:rPr>
        <w:t>Table 5. Calibration and independent evaluation scenarios.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026"/>
        <w:gridCol w:w="5431"/>
        <w:gridCol w:w="2381"/>
      </w:tblGrid>
      <w:tr w:rsidR="00DA4095" w14:paraId="6EC67906" w14:textId="77777777">
        <w:trPr>
          <w:cantSplit/>
          <w:jc w:val="center"/>
        </w:trPr>
        <w:tc>
          <w:tcPr>
            <w:tcW w:w="1026" w:type="dxa"/>
            <w:tcBorders>
              <w:bottom w:val="single" w:sz="4" w:space="0" w:color="auto"/>
            </w:tcBorders>
          </w:tcPr>
          <w:p w14:paraId="27E4281F" w14:textId="77777777" w:rsidR="00DA4095" w:rsidRDefault="00000000">
            <w:pPr>
              <w:pStyle w:val="JSTT-table-col-head"/>
              <w:keepNext/>
              <w:jc w:val="center"/>
            </w:pPr>
            <w:r>
              <w:rPr>
                <w:b/>
                <w:sz w:val="18"/>
              </w:rPr>
              <w:t>Scenario</w:t>
            </w:r>
          </w:p>
        </w:tc>
        <w:tc>
          <w:tcPr>
            <w:tcW w:w="1026" w:type="dxa"/>
            <w:tcBorders>
              <w:bottom w:val="single" w:sz="4" w:space="0" w:color="auto"/>
            </w:tcBorders>
          </w:tcPr>
          <w:p w14:paraId="76E3ED3F" w14:textId="77777777" w:rsidR="00DA4095" w:rsidRDefault="00000000">
            <w:pPr>
              <w:pStyle w:val="JSTT-table-col-head"/>
              <w:keepNext/>
              <w:jc w:val="center"/>
            </w:pPr>
            <w:r>
              <w:rPr>
                <w:b/>
                <w:sz w:val="18"/>
              </w:rPr>
              <w:t>Duration</w:t>
            </w:r>
          </w:p>
        </w:tc>
        <w:tc>
          <w:tcPr>
            <w:tcW w:w="5431" w:type="dxa"/>
            <w:tcBorders>
              <w:bottom w:val="single" w:sz="4" w:space="0" w:color="auto"/>
            </w:tcBorders>
          </w:tcPr>
          <w:p w14:paraId="21118EBD" w14:textId="77777777" w:rsidR="00DA4095" w:rsidRDefault="00000000">
            <w:pPr>
              <w:pStyle w:val="JSTT-table-col-head"/>
              <w:keepNext/>
              <w:jc w:val="center"/>
            </w:pPr>
            <w:r>
              <w:rPr>
                <w:b/>
                <w:sz w:val="18"/>
              </w:rPr>
              <w:t>Main operating conditions</w:t>
            </w:r>
          </w:p>
        </w:tc>
        <w:tc>
          <w:tcPr>
            <w:tcW w:w="2381" w:type="dxa"/>
            <w:tcBorders>
              <w:bottom w:val="single" w:sz="4" w:space="0" w:color="auto"/>
            </w:tcBorders>
          </w:tcPr>
          <w:p w14:paraId="399D9E16" w14:textId="77777777" w:rsidR="00DA4095" w:rsidRDefault="00000000">
            <w:pPr>
              <w:pStyle w:val="JSTT-table-col-head"/>
              <w:keepNext/>
              <w:jc w:val="center"/>
            </w:pPr>
            <w:r>
              <w:rPr>
                <w:b/>
                <w:sz w:val="18"/>
              </w:rPr>
              <w:t>Evaluation</w:t>
            </w:r>
          </w:p>
        </w:tc>
      </w:tr>
      <w:tr w:rsidR="00DA4095" w14:paraId="60AA8BE1" w14:textId="77777777">
        <w:trPr>
          <w:cantSplit/>
          <w:jc w:val="center"/>
        </w:trPr>
        <w:tc>
          <w:tcPr>
            <w:tcW w:w="1026" w:type="dxa"/>
          </w:tcPr>
          <w:p w14:paraId="4F1DBC83" w14:textId="77777777" w:rsidR="00DA4095" w:rsidRDefault="00000000">
            <w:pPr>
              <w:pStyle w:val="JSTT-table-text"/>
              <w:keepNext/>
              <w:jc w:val="center"/>
            </w:pPr>
            <w:r>
              <w:rPr>
                <w:sz w:val="18"/>
              </w:rPr>
              <w:t>CALIB</w:t>
            </w:r>
          </w:p>
        </w:tc>
        <w:tc>
          <w:tcPr>
            <w:tcW w:w="1026" w:type="dxa"/>
          </w:tcPr>
          <w:p w14:paraId="42D5C5A1" w14:textId="77777777" w:rsidR="00DA4095" w:rsidRDefault="00000000">
            <w:pPr>
              <w:pStyle w:val="JSTT-table-text"/>
              <w:keepNext/>
              <w:jc w:val="center"/>
            </w:pPr>
            <w:r>
              <w:rPr>
                <w:sz w:val="18"/>
              </w:rPr>
              <w:t>117 s</w:t>
            </w:r>
          </w:p>
        </w:tc>
        <w:tc>
          <w:tcPr>
            <w:tcW w:w="5431" w:type="dxa"/>
          </w:tcPr>
          <w:p w14:paraId="1E0B9BBD" w14:textId="77777777" w:rsidR="00DA4095" w:rsidRDefault="00000000">
            <w:pPr>
              <w:pStyle w:val="JSTT-table-text"/>
              <w:keepNext/>
            </w:pPr>
            <w:r>
              <w:rPr>
                <w:sz w:val="18"/>
              </w:rPr>
              <w:t>20, 60, 100 km/h; steady corners, 0.5 Hz steering and ±0.03 g corrections; μ = 0.8 → 0.6 → 0.8</w:t>
            </w:r>
          </w:p>
        </w:tc>
        <w:tc>
          <w:tcPr>
            <w:tcW w:w="2381" w:type="dxa"/>
          </w:tcPr>
          <w:p w14:paraId="3E626ADE" w14:textId="77777777" w:rsidR="00DA4095" w:rsidRDefault="00000000">
            <w:pPr>
              <w:pStyle w:val="JSTT-table-text"/>
              <w:keepNext/>
            </w:pPr>
            <w:r>
              <w:rPr>
                <w:sz w:val="18"/>
              </w:rPr>
              <w:t>Controller selection</w:t>
            </w:r>
          </w:p>
        </w:tc>
      </w:tr>
      <w:tr w:rsidR="00DA4095" w14:paraId="354D5554" w14:textId="77777777">
        <w:trPr>
          <w:cantSplit/>
          <w:jc w:val="center"/>
        </w:trPr>
        <w:tc>
          <w:tcPr>
            <w:tcW w:w="1026" w:type="dxa"/>
          </w:tcPr>
          <w:p w14:paraId="09C530A6" w14:textId="77777777" w:rsidR="00DA4095" w:rsidRDefault="00000000">
            <w:pPr>
              <w:pStyle w:val="JSTT-table-text"/>
              <w:keepNext/>
              <w:jc w:val="center"/>
            </w:pPr>
            <w:r>
              <w:rPr>
                <w:sz w:val="18"/>
              </w:rPr>
              <w:t>DRY</w:t>
            </w:r>
          </w:p>
        </w:tc>
        <w:tc>
          <w:tcPr>
            <w:tcW w:w="1026" w:type="dxa"/>
          </w:tcPr>
          <w:p w14:paraId="6CE81815" w14:textId="77777777" w:rsidR="00DA4095" w:rsidRDefault="00000000">
            <w:pPr>
              <w:pStyle w:val="JSTT-table-text"/>
              <w:keepNext/>
              <w:jc w:val="center"/>
            </w:pPr>
            <w:r>
              <w:rPr>
                <w:sz w:val="18"/>
              </w:rPr>
              <w:t>129 s</w:t>
            </w:r>
          </w:p>
        </w:tc>
        <w:tc>
          <w:tcPr>
            <w:tcW w:w="5431" w:type="dxa"/>
          </w:tcPr>
          <w:p w14:paraId="1EF0DE48" w14:textId="77777777" w:rsidR="00DA4095" w:rsidRDefault="00000000">
            <w:pPr>
              <w:pStyle w:val="JSTT-table-text"/>
              <w:keepNext/>
            </w:pPr>
            <w:r>
              <w:rPr>
                <w:sz w:val="18"/>
              </w:rPr>
              <w:t>Steady cornering at 20–100 km/h; μ = 0.8</w:t>
            </w:r>
          </w:p>
        </w:tc>
        <w:tc>
          <w:tcPr>
            <w:tcW w:w="2381" w:type="dxa"/>
          </w:tcPr>
          <w:p w14:paraId="198C455A" w14:textId="77777777" w:rsidR="00DA4095" w:rsidRDefault="00000000">
            <w:pPr>
              <w:pStyle w:val="JSTT-table-text"/>
              <w:keepNext/>
            </w:pPr>
            <w:r>
              <w:rPr>
                <w:sz w:val="18"/>
              </w:rPr>
              <w:t>Maximum steady relative error</w:t>
            </w:r>
          </w:p>
        </w:tc>
      </w:tr>
      <w:tr w:rsidR="00DA4095" w14:paraId="59A6BC80" w14:textId="77777777">
        <w:trPr>
          <w:cantSplit/>
          <w:jc w:val="center"/>
        </w:trPr>
        <w:tc>
          <w:tcPr>
            <w:tcW w:w="1026" w:type="dxa"/>
          </w:tcPr>
          <w:p w14:paraId="72CF43DD" w14:textId="77777777" w:rsidR="00DA4095" w:rsidRDefault="00000000">
            <w:pPr>
              <w:pStyle w:val="JSTT-table-text"/>
              <w:keepNext/>
              <w:jc w:val="center"/>
            </w:pPr>
            <w:r>
              <w:rPr>
                <w:sz w:val="18"/>
              </w:rPr>
              <w:t>SLIP</w:t>
            </w:r>
          </w:p>
        </w:tc>
        <w:tc>
          <w:tcPr>
            <w:tcW w:w="1026" w:type="dxa"/>
          </w:tcPr>
          <w:p w14:paraId="146B7903" w14:textId="77777777" w:rsidR="00DA4095" w:rsidRDefault="00000000">
            <w:pPr>
              <w:pStyle w:val="JSTT-table-text"/>
              <w:keepNext/>
              <w:jc w:val="center"/>
            </w:pPr>
            <w:r>
              <w:rPr>
                <w:sz w:val="18"/>
              </w:rPr>
              <w:t>63 s</w:t>
            </w:r>
          </w:p>
        </w:tc>
        <w:tc>
          <w:tcPr>
            <w:tcW w:w="5431" w:type="dxa"/>
          </w:tcPr>
          <w:p w14:paraId="7A0E2826" w14:textId="77777777" w:rsidR="00DA4095" w:rsidRDefault="00000000">
            <w:pPr>
              <w:pStyle w:val="JSTT-table-text"/>
              <w:keepNext/>
            </w:pPr>
            <w:r>
              <w:rPr>
                <w:sz w:val="18"/>
              </w:rPr>
              <w:t>Low-friction patch, friction recovery and μ = 0.8 → 0.3 during cornering</w:t>
            </w:r>
          </w:p>
        </w:tc>
        <w:tc>
          <w:tcPr>
            <w:tcW w:w="2381" w:type="dxa"/>
          </w:tcPr>
          <w:p w14:paraId="0C2745A0" w14:textId="77777777" w:rsidR="00DA4095" w:rsidRDefault="00000000">
            <w:pPr>
              <w:pStyle w:val="JSTT-table-text"/>
              <w:keepNext/>
            </w:pPr>
            <w:r>
              <w:rPr>
                <w:sz w:val="18"/>
              </w:rPr>
              <w:t>Steady and transient torque errors</w:t>
            </w:r>
          </w:p>
        </w:tc>
      </w:tr>
      <w:tr w:rsidR="00DA4095" w14:paraId="7A7979F4" w14:textId="77777777">
        <w:trPr>
          <w:cantSplit/>
          <w:jc w:val="center"/>
        </w:trPr>
        <w:tc>
          <w:tcPr>
            <w:tcW w:w="1026" w:type="dxa"/>
          </w:tcPr>
          <w:p w14:paraId="6C9A6F3C" w14:textId="77777777" w:rsidR="00DA4095" w:rsidRDefault="00000000">
            <w:pPr>
              <w:pStyle w:val="JSTT-table-text"/>
              <w:keepNext/>
              <w:jc w:val="center"/>
            </w:pPr>
            <w:r>
              <w:rPr>
                <w:sz w:val="18"/>
              </w:rPr>
              <w:t>WEAVE</w:t>
            </w:r>
          </w:p>
        </w:tc>
        <w:tc>
          <w:tcPr>
            <w:tcW w:w="1026" w:type="dxa"/>
          </w:tcPr>
          <w:p w14:paraId="7BAA50D9" w14:textId="77777777" w:rsidR="00DA4095" w:rsidRDefault="00000000">
            <w:pPr>
              <w:pStyle w:val="JSTT-table-text"/>
              <w:keepNext/>
              <w:jc w:val="center"/>
            </w:pPr>
            <w:r>
              <w:rPr>
                <w:sz w:val="18"/>
              </w:rPr>
              <w:t>61 s</w:t>
            </w:r>
          </w:p>
        </w:tc>
        <w:tc>
          <w:tcPr>
            <w:tcW w:w="5431" w:type="dxa"/>
          </w:tcPr>
          <w:p w14:paraId="4FEC7F01" w14:textId="77777777" w:rsidR="00DA4095" w:rsidRDefault="00000000">
            <w:pPr>
              <w:pStyle w:val="JSTT-table-text"/>
              <w:keepNext/>
            </w:pPr>
            <w:r>
              <w:rPr>
                <w:sz w:val="18"/>
              </w:rPr>
              <w:t>Slalom and sinusoidal steering under dry and low-friction conditions</w:t>
            </w:r>
          </w:p>
        </w:tc>
        <w:tc>
          <w:tcPr>
            <w:tcW w:w="2381" w:type="dxa"/>
          </w:tcPr>
          <w:p w14:paraId="3ED1320A" w14:textId="77777777" w:rsidR="00DA4095" w:rsidRDefault="00000000">
            <w:pPr>
              <w:pStyle w:val="JSTT-table-text"/>
              <w:keepNext/>
            </w:pPr>
            <w:r>
              <w:rPr>
                <w:sz w:val="18"/>
              </w:rPr>
              <w:t>RMS error, noise, reverse assist</w:t>
            </w:r>
          </w:p>
        </w:tc>
      </w:tr>
      <w:tr w:rsidR="00DA4095" w14:paraId="2A3C66DA" w14:textId="77777777">
        <w:trPr>
          <w:cantSplit/>
          <w:jc w:val="center"/>
        </w:trPr>
        <w:tc>
          <w:tcPr>
            <w:tcW w:w="1026" w:type="dxa"/>
          </w:tcPr>
          <w:p w14:paraId="21487B0E" w14:textId="77777777" w:rsidR="00DA4095" w:rsidRDefault="00000000">
            <w:pPr>
              <w:pStyle w:val="JSTT-table-text"/>
              <w:keepNext/>
              <w:jc w:val="center"/>
            </w:pPr>
            <w:r>
              <w:rPr>
                <w:sz w:val="18"/>
              </w:rPr>
              <w:t>RAMP</w:t>
            </w:r>
          </w:p>
        </w:tc>
        <w:tc>
          <w:tcPr>
            <w:tcW w:w="1026" w:type="dxa"/>
          </w:tcPr>
          <w:p w14:paraId="74A593D6" w14:textId="77777777" w:rsidR="00DA4095" w:rsidRDefault="00000000">
            <w:pPr>
              <w:pStyle w:val="JSTT-table-text"/>
              <w:keepNext/>
              <w:jc w:val="center"/>
            </w:pPr>
            <w:r>
              <w:rPr>
                <w:sz w:val="18"/>
              </w:rPr>
              <w:t>308.6 s</w:t>
            </w:r>
          </w:p>
        </w:tc>
        <w:tc>
          <w:tcPr>
            <w:tcW w:w="5431" w:type="dxa"/>
          </w:tcPr>
          <w:p w14:paraId="0F256B16" w14:textId="77777777" w:rsidR="00DA4095" w:rsidRDefault="00000000">
            <w:pPr>
              <w:pStyle w:val="JSTT-table-text"/>
              <w:keepNext/>
            </w:pPr>
            <w:r>
              <w:rPr>
                <w:sz w:val="18"/>
              </w:rPr>
              <w:t>Vehicle-speed changes during steady cornering; μ = 0.8</w:t>
            </w:r>
          </w:p>
        </w:tc>
        <w:tc>
          <w:tcPr>
            <w:tcW w:w="2381" w:type="dxa"/>
          </w:tcPr>
          <w:p w14:paraId="2989E5AA" w14:textId="77777777" w:rsidR="00DA4095" w:rsidRDefault="00000000">
            <w:pPr>
              <w:pStyle w:val="JSTT-table-text"/>
              <w:keepNext/>
            </w:pPr>
            <w:r>
              <w:rPr>
                <w:sz w:val="18"/>
              </w:rPr>
              <w:t>Signed relative error</w:t>
            </w:r>
          </w:p>
        </w:tc>
      </w:tr>
      <w:tr w:rsidR="00DA4095" w14:paraId="1B2B50CB" w14:textId="77777777">
        <w:trPr>
          <w:cantSplit/>
          <w:jc w:val="center"/>
        </w:trPr>
        <w:tc>
          <w:tcPr>
            <w:tcW w:w="1026" w:type="dxa"/>
          </w:tcPr>
          <w:p w14:paraId="6A428698" w14:textId="77777777" w:rsidR="00DA4095" w:rsidRDefault="00000000">
            <w:pPr>
              <w:pStyle w:val="JSTT-table-text"/>
              <w:jc w:val="center"/>
            </w:pPr>
            <w:r>
              <w:rPr>
                <w:sz w:val="18"/>
              </w:rPr>
              <w:t>EDGE</w:t>
            </w:r>
          </w:p>
        </w:tc>
        <w:tc>
          <w:tcPr>
            <w:tcW w:w="1026" w:type="dxa"/>
          </w:tcPr>
          <w:p w14:paraId="1532676A" w14:textId="77777777" w:rsidR="00DA4095" w:rsidRDefault="00000000">
            <w:pPr>
              <w:pStyle w:val="JSTT-table-text"/>
              <w:jc w:val="center"/>
            </w:pPr>
            <w:r>
              <w:rPr>
                <w:sz w:val="18"/>
              </w:rPr>
              <w:t>87 s</w:t>
            </w:r>
          </w:p>
        </w:tc>
        <w:tc>
          <w:tcPr>
            <w:tcW w:w="5431" w:type="dxa"/>
          </w:tcPr>
          <w:p w14:paraId="49B5FA17" w14:textId="77777777" w:rsidR="00DA4095" w:rsidRDefault="00000000">
            <w:pPr>
              <w:pStyle w:val="JSTT-table-text"/>
            </w:pPr>
            <w:r>
              <w:rPr>
                <w:sz w:val="18"/>
              </w:rPr>
              <w:t>High lateral acceleration of 0.35–0.4 g and sinusoidal steering</w:t>
            </w:r>
          </w:p>
        </w:tc>
        <w:tc>
          <w:tcPr>
            <w:tcW w:w="2381" w:type="dxa"/>
          </w:tcPr>
          <w:p w14:paraId="6548211D" w14:textId="77777777" w:rsidR="00DA4095" w:rsidRDefault="00000000">
            <w:pPr>
              <w:pStyle w:val="JSTT-table-text"/>
            </w:pPr>
            <w:r>
              <w:rPr>
                <w:sz w:val="18"/>
              </w:rPr>
              <w:t>Tracking near operating limits</w:t>
            </w:r>
          </w:p>
        </w:tc>
      </w:tr>
    </w:tbl>
    <w:p w14:paraId="67C74DDE" w14:textId="77777777" w:rsidR="00DA4095" w:rsidRDefault="00DA4095">
      <w:pPr>
        <w:pStyle w:val="10JSTT-Text"/>
        <w:spacing w:before="0"/>
      </w:pPr>
    </w:p>
    <w:p w14:paraId="64031A7C"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661BE2E8" w14:textId="77777777" w:rsidR="00DA4095" w:rsidRDefault="00000000">
      <w:pPr>
        <w:pStyle w:val="10JSTT-Text"/>
        <w:ind w:firstLine="0"/>
      </w:pPr>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56DCD2A5" w14:textId="77777777" w:rsidR="00DA4095" w:rsidRDefault="00000000">
      <w:pPr>
        <w:pStyle w:val="10JSTT-Text"/>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6BE4C3EC" w14:textId="77777777" w:rsidR="00DA4095" w:rsidRDefault="00000000">
      <w:pPr>
        <w:pStyle w:val="10JSTT-Text"/>
      </w:pPr>
      <w:r>
        <w:t>All three controllers are evaluated using identical steering inputs, speed profiles, friction conditions, and sensor-noise sequences. Their comparative results are presented in Section 5.</w:t>
      </w:r>
    </w:p>
    <w:p w14:paraId="423D16AA" w14:textId="77777777" w:rsidR="00DA4095" w:rsidRDefault="00000000">
      <w:pPr>
        <w:pStyle w:val="4JSST-1storder-head"/>
      </w:pPr>
      <w:r>
        <w:t>Results and Discussion</w:t>
      </w:r>
    </w:p>
    <w:p w14:paraId="3C9B612F" w14:textId="77777777" w:rsidR="00DA4095" w:rsidRDefault="00000000">
      <w:pPr>
        <w:pStyle w:val="41JSTT-2ndorder-head"/>
      </w:pPr>
      <w:r>
        <w:t>Calibration Performance and Tracking–Noise Trade-off</w:t>
      </w:r>
    </w:p>
    <w:p w14:paraId="2FEC115B" w14:textId="77777777" w:rsidR="00DA4095" w:rsidRDefault="00000000">
      <w:pPr>
        <w:pStyle w:val="10JSTT-Text"/>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4 shows the tracking metric R against the high-frequency assist-torque metric S for the evaluated designs and their admissible Pareto fronts.</w:t>
      </w:r>
    </w:p>
    <w:p w14:paraId="0E629C44"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781185C3" w14:textId="77777777" w:rsidR="00DA4095" w:rsidRDefault="00000000">
      <w:pPr>
        <w:pStyle w:val="0nhduhnh"/>
        <w:keepNext/>
      </w:pPr>
      <w:r>
        <w:rPr>
          <w:noProof/>
        </w:rPr>
        <mc:AlternateContent>
          <mc:Choice Requires="wpg">
            <w:drawing>
              <wp:inline distT="0" distB="0" distL="0" distR="0" wp14:anchorId="6DC8050B" wp14:editId="2D76770D">
                <wp:extent cx="6264000" cy="2824012"/>
                <wp:effectExtent l="0" t="0" r="0" b="0"/>
                <wp:docPr id="1040" name="Figure group 1040"/>
                <wp:cNvGraphicFramePr/>
                <a:graphic xmlns:a="http://schemas.openxmlformats.org/drawingml/2006/main">
                  <a:graphicData uri="http://schemas.microsoft.com/office/word/2010/wordprocessingGroup">
                    <wpg:wgp>
                      <wpg:cNvGrpSpPr/>
                      <wpg:grpSpPr>
                        <a:xfrm>
                          <a:off x="0" y="0"/>
                          <a:ext cx="6264000" cy="2824012"/>
                          <a:chOff x="0" y="0"/>
                          <a:chExt cx="6264000" cy="2824012"/>
                        </a:xfrm>
                      </wpg:grpSpPr>
                      <pic:pic xmlns:pic="http://schemas.openxmlformats.org/drawingml/2006/picture">
                        <pic:nvPicPr>
                          <pic:cNvPr id="1041" name="Picture 1041"/>
                          <pic:cNvPicPr/>
                        </pic:nvPicPr>
                        <pic:blipFill>
                          <a:blip r:embed="rId21"/>
                          <a:stretch>
                            <a:fillRect/>
                          </a:stretch>
                        </pic:blipFill>
                        <pic:spPr>
                          <a:xfrm>
                            <a:off x="0" y="0"/>
                            <a:ext cx="6264000" cy="2564812"/>
                          </a:xfrm>
                          <a:prstGeom prst="rect">
                            <a:avLst/>
                          </a:prstGeom>
                        </pic:spPr>
                      </pic:pic>
                      <wps:wsp>
                        <wps:cNvPr id="1042" name="Text box 1042"/>
                        <wps:cNvSpPr txBox="1"/>
                        <wps:spPr>
                          <a:xfrm>
                            <a:off x="0" y="2608012"/>
                            <a:ext cx="6264000" cy="216000"/>
                          </a:xfrm>
                          <a:prstGeom prst="rect">
                            <a:avLst/>
                          </a:prstGeom>
                          <a:noFill/>
                          <a:ln>
                            <a:noFill/>
                          </a:ln>
                        </wps:spPr>
                        <wps:txbx>
                          <w:txbxContent>
                            <w:p w14:paraId="1AA65030" w14:textId="77777777" w:rsidR="00DA4095" w:rsidRDefault="00000000">
                              <w:pPr>
                                <w:pStyle w:val="JSTT-figure-caption"/>
                                <w:spacing w:before="0" w:after="0" w:line="240" w:lineRule="auto"/>
                              </w:pPr>
                              <w:r>
                                <w:rPr>
                                  <w:sz w:val="18"/>
                                </w:rPr>
                                <w:t>Fig. 4. Tracking–noise trade-off on CALIB: (a) assist map, (b) PI, (c) PID.</w:t>
                              </w:r>
                            </w:p>
                          </w:txbxContent>
                        </wps:txbx>
                        <wps:bodyPr rot="0" vert="horz" wrap="square" lIns="0" tIns="0" rIns="0" bIns="0" anchor="t" anchorCtr="0">
                          <a:noAutofit/>
                        </wps:bodyPr>
                      </wps:wsp>
                    </wpg:wgp>
                  </a:graphicData>
                </a:graphic>
              </wp:inline>
            </w:drawing>
          </mc:Choice>
          <mc:Fallback>
            <w:pict>
              <v:group w14:anchorId="6DC8050B" id="Figure group 1040" o:spid="_x0000_s1035" style="width:493.25pt;height:222.35pt;mso-position-horizontal-relative:char;mso-position-vertical-relative:line" coordsize="62640,28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">
                <v:shape id="Picture 1041" o:spid="_x0000_s1036" type="#_x0000_t75" style="position:absolute;width:62640;height:2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">
                  <v:imagedata r:id="rId22" o:title=""/>
                </v:shape>
                <v:shape id="Text box 1042" o:spid="_x0000_s1037" type="#_x0000_t202" style="position:absolute;top:26080;width:626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OUwwAAAN0AAAAPAAAAZHJzL2Rvd25yZXYueG1sRE9NawIx&#10;EL0X/A9hBG81qYj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qmzjlMMAAADdAAAADwAA&#10;AAAAAAAAAAAAAAAHAgAAZHJzL2Rvd25yZXYueG1sUEsFBgAAAAADAAMAtwAAAPcCAAAAAA==&#10;" filled="f" stroked="f">
                  <v:textbox inset="0,0,0,0">
                    <w:txbxContent>
                      <w:p w14:paraId="1AA65030" w14:textId="77777777" w:rsidR="00DA4095" w:rsidRDefault="00000000">
                        <w:pPr>
                          <w:pStyle w:val="JSTT-figure-caption"/>
                          <w:spacing w:before="0" w:after="0" w:line="240" w:lineRule="auto"/>
                        </w:pPr>
                        <w:r>
                          <w:rPr>
                            <w:sz w:val="18"/>
                          </w:rPr>
                          <w:t>Fig. 4. Tracking–noise trade-off on CALIB: (a) assist map, (b) PI, (c) PID.</w:t>
                        </w:r>
                      </w:p>
                    </w:txbxContent>
                  </v:textbox>
                </v:shape>
                <w10:anchorlock/>
              </v:group>
            </w:pict>
          </mc:Fallback>
        </mc:AlternateContent>
      </w:r>
    </w:p>
    <w:p w14:paraId="795EFFD9"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4C8A33CC" w14:textId="77777777" w:rsidR="00DA4095" w:rsidRDefault="00000000">
      <w:pPr>
        <w:pStyle w:val="10JSTT-Text"/>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6CF1FEA3"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1AC291C7" w14:textId="77777777" w:rsidR="00DA4095" w:rsidRDefault="00000000">
      <w:pPr>
        <w:pStyle w:val="JSTT-table-caption"/>
        <w:keepNext/>
      </w:pPr>
      <w:r>
        <w:rPr>
          <w:b/>
          <w:sz w:val="18"/>
        </w:rPr>
        <w:t>Table 6. Calibration performance of the selected controllers.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737"/>
        <w:gridCol w:w="930"/>
        <w:gridCol w:w="930"/>
        <w:gridCol w:w="2568"/>
        <w:gridCol w:w="1508"/>
        <w:gridCol w:w="1894"/>
      </w:tblGrid>
      <w:tr w:rsidR="00DA4095" w14:paraId="3A433157" w14:textId="77777777">
        <w:trPr>
          <w:cantSplit/>
          <w:jc w:val="center"/>
        </w:trPr>
        <w:tc>
          <w:tcPr>
            <w:tcW w:w="1219" w:type="dxa"/>
            <w:tcBorders>
              <w:bottom w:val="single" w:sz="4" w:space="0" w:color="auto"/>
            </w:tcBorders>
          </w:tcPr>
          <w:p w14:paraId="355F3BC3" w14:textId="77777777" w:rsidR="00DA4095" w:rsidRDefault="00000000">
            <w:pPr>
              <w:pStyle w:val="JSTT-table-col-head"/>
              <w:keepNext/>
              <w:jc w:val="center"/>
            </w:pPr>
            <w:r>
              <w:rPr>
                <w:b/>
                <w:sz w:val="18"/>
              </w:rPr>
              <w:t>Controller</w:t>
            </w:r>
          </w:p>
        </w:tc>
        <w:tc>
          <w:tcPr>
            <w:tcW w:w="737" w:type="dxa"/>
            <w:tcBorders>
              <w:bottom w:val="single" w:sz="4" w:space="0" w:color="auto"/>
            </w:tcBorders>
          </w:tcPr>
          <w:p w14:paraId="218471B9" w14:textId="77777777" w:rsidR="00DA4095" w:rsidRDefault="00000000">
            <w:pPr>
              <w:pStyle w:val="JSTT-table-col-head"/>
              <w:keepNext/>
              <w:jc w:val="center"/>
            </w:pPr>
            <w:r>
              <w:rPr>
                <w:b/>
                <w:sz w:val="18"/>
              </w:rPr>
              <w:t>R (%)</w:t>
            </w:r>
          </w:p>
        </w:tc>
        <w:tc>
          <w:tcPr>
            <w:tcW w:w="930" w:type="dxa"/>
            <w:tcBorders>
              <w:bottom w:val="single" w:sz="4" w:space="0" w:color="auto"/>
            </w:tcBorders>
          </w:tcPr>
          <w:p w14:paraId="710B7D6D" w14:textId="77777777" w:rsidR="00DA4095" w:rsidRDefault="00000000">
            <w:pPr>
              <w:pStyle w:val="JSTT-table-col-head"/>
              <w:keepNext/>
              <w:jc w:val="center"/>
            </w:pPr>
            <w:r>
              <w:rPr>
                <w:b/>
                <w:sz w:val="18"/>
              </w:rPr>
              <w:t>S (N·m)</w:t>
            </w:r>
          </w:p>
        </w:tc>
        <w:tc>
          <w:tcPr>
            <w:tcW w:w="930" w:type="dxa"/>
            <w:tcBorders>
              <w:bottom w:val="single" w:sz="4" w:space="0" w:color="auto"/>
            </w:tcBorders>
          </w:tcPr>
          <w:p w14:paraId="60D7B9C7" w14:textId="77777777" w:rsidR="00DA4095" w:rsidRDefault="00000000">
            <w:pPr>
              <w:pStyle w:val="JSTT-table-col-head"/>
              <w:keepNext/>
              <w:jc w:val="center"/>
            </w:pPr>
            <w:r>
              <w:rPr>
                <w:b/>
                <w:sz w:val="18"/>
              </w:rPr>
              <w:t>J = R·S</w:t>
            </w:r>
          </w:p>
        </w:tc>
        <w:tc>
          <w:tcPr>
            <w:tcW w:w="2568" w:type="dxa"/>
            <w:tcBorders>
              <w:bottom w:val="single" w:sz="4" w:space="0" w:color="auto"/>
            </w:tcBorders>
          </w:tcPr>
          <w:p w14:paraId="4EFEF8CF" w14:textId="77777777" w:rsidR="00DA4095" w:rsidRDefault="00000000">
            <w:pPr>
              <w:pStyle w:val="JSTT-table-col-head"/>
              <w:keepNext/>
              <w:jc w:val="center"/>
            </w:pPr>
            <w:r>
              <w:rPr>
                <w:b/>
                <w:sz w:val="18"/>
              </w:rPr>
              <w:t>Maximum steady error (%)</w:t>
            </w:r>
          </w:p>
        </w:tc>
        <w:tc>
          <w:tcPr>
            <w:tcW w:w="1508" w:type="dxa"/>
            <w:tcBorders>
              <w:bottom w:val="single" w:sz="4" w:space="0" w:color="auto"/>
            </w:tcBorders>
          </w:tcPr>
          <w:p w14:paraId="269BFE29" w14:textId="77777777" w:rsidR="00DA4095" w:rsidRDefault="00000000">
            <w:pPr>
              <w:pStyle w:val="JSTT-table-col-head"/>
              <w:keepNext/>
              <w:jc w:val="center"/>
            </w:pPr>
            <w:r>
              <w:rPr>
                <w:b/>
                <w:sz w:val="18"/>
              </w:rPr>
              <w:t>Gain ×2 ratio</w:t>
            </w:r>
          </w:p>
        </w:tc>
        <w:tc>
          <w:tcPr>
            <w:tcW w:w="1894" w:type="dxa"/>
            <w:tcBorders>
              <w:bottom w:val="single" w:sz="4" w:space="0" w:color="auto"/>
            </w:tcBorders>
          </w:tcPr>
          <w:p w14:paraId="49722005" w14:textId="77777777" w:rsidR="00DA4095" w:rsidRDefault="00000000">
            <w:pPr>
              <w:pStyle w:val="JSTT-table-col-head"/>
              <w:keepNext/>
              <w:jc w:val="center"/>
            </w:pPr>
            <w:r>
              <w:rPr>
                <w:b/>
                <w:sz w:val="18"/>
              </w:rPr>
              <w:t>Delay +1 ms ratio</w:t>
            </w:r>
          </w:p>
        </w:tc>
      </w:tr>
      <w:tr w:rsidR="00DA4095" w14:paraId="1E182399" w14:textId="77777777">
        <w:trPr>
          <w:cantSplit/>
          <w:jc w:val="center"/>
        </w:trPr>
        <w:tc>
          <w:tcPr>
            <w:tcW w:w="1219" w:type="dxa"/>
          </w:tcPr>
          <w:p w14:paraId="3EC8A20F" w14:textId="77777777" w:rsidR="00DA4095" w:rsidRDefault="00000000">
            <w:pPr>
              <w:pStyle w:val="JSTT-table-text"/>
              <w:keepNext/>
              <w:jc w:val="center"/>
            </w:pPr>
            <w:r>
              <w:rPr>
                <w:sz w:val="18"/>
              </w:rPr>
              <w:t>Assist map</w:t>
            </w:r>
          </w:p>
        </w:tc>
        <w:tc>
          <w:tcPr>
            <w:tcW w:w="737" w:type="dxa"/>
          </w:tcPr>
          <w:p w14:paraId="31FDEFEB" w14:textId="77777777" w:rsidR="00DA4095" w:rsidRDefault="00000000">
            <w:pPr>
              <w:pStyle w:val="JSTT-table-text"/>
              <w:keepNext/>
              <w:jc w:val="center"/>
            </w:pPr>
            <w:r>
              <w:rPr>
                <w:sz w:val="18"/>
              </w:rPr>
              <w:t>27.05</w:t>
            </w:r>
          </w:p>
        </w:tc>
        <w:tc>
          <w:tcPr>
            <w:tcW w:w="930" w:type="dxa"/>
          </w:tcPr>
          <w:p w14:paraId="75E9D55F" w14:textId="77777777" w:rsidR="00DA4095" w:rsidRDefault="00000000">
            <w:pPr>
              <w:pStyle w:val="JSTT-table-text"/>
              <w:keepNext/>
              <w:jc w:val="center"/>
            </w:pPr>
            <w:r>
              <w:rPr>
                <w:sz w:val="18"/>
              </w:rPr>
              <w:t>0.249</w:t>
            </w:r>
          </w:p>
        </w:tc>
        <w:tc>
          <w:tcPr>
            <w:tcW w:w="930" w:type="dxa"/>
          </w:tcPr>
          <w:p w14:paraId="26AB96E6" w14:textId="77777777" w:rsidR="00DA4095" w:rsidRDefault="00000000">
            <w:pPr>
              <w:pStyle w:val="JSTT-table-text"/>
              <w:keepNext/>
              <w:jc w:val="center"/>
            </w:pPr>
            <w:r>
              <w:rPr>
                <w:sz w:val="18"/>
              </w:rPr>
              <w:t>6.74</w:t>
            </w:r>
          </w:p>
        </w:tc>
        <w:tc>
          <w:tcPr>
            <w:tcW w:w="2568" w:type="dxa"/>
          </w:tcPr>
          <w:p w14:paraId="1FC8B2EC" w14:textId="77777777" w:rsidR="00DA4095" w:rsidRDefault="00000000">
            <w:pPr>
              <w:pStyle w:val="JSTT-table-text"/>
              <w:keepNext/>
              <w:jc w:val="center"/>
            </w:pPr>
            <w:r>
              <w:rPr>
                <w:sz w:val="18"/>
              </w:rPr>
              <w:t>3.17</w:t>
            </w:r>
          </w:p>
        </w:tc>
        <w:tc>
          <w:tcPr>
            <w:tcW w:w="1508" w:type="dxa"/>
          </w:tcPr>
          <w:p w14:paraId="7184D881" w14:textId="77777777" w:rsidR="00DA4095" w:rsidRDefault="00000000">
            <w:pPr>
              <w:pStyle w:val="JSTT-table-text"/>
              <w:keepNext/>
              <w:jc w:val="center"/>
            </w:pPr>
            <w:r>
              <w:rPr>
                <w:sz w:val="18"/>
              </w:rPr>
              <w:t>0.78</w:t>
            </w:r>
          </w:p>
        </w:tc>
        <w:tc>
          <w:tcPr>
            <w:tcW w:w="1894" w:type="dxa"/>
          </w:tcPr>
          <w:p w14:paraId="1072C5BA" w14:textId="77777777" w:rsidR="00DA4095" w:rsidRDefault="00000000">
            <w:pPr>
              <w:pStyle w:val="JSTT-table-text"/>
              <w:keepNext/>
              <w:jc w:val="center"/>
            </w:pPr>
            <w:r>
              <w:rPr>
                <w:sz w:val="18"/>
              </w:rPr>
              <w:t>1.00</w:t>
            </w:r>
          </w:p>
        </w:tc>
      </w:tr>
      <w:tr w:rsidR="00DA4095" w14:paraId="26EE7D64" w14:textId="77777777">
        <w:trPr>
          <w:cantSplit/>
          <w:jc w:val="center"/>
        </w:trPr>
        <w:tc>
          <w:tcPr>
            <w:tcW w:w="1219" w:type="dxa"/>
          </w:tcPr>
          <w:p w14:paraId="1F1A72CF" w14:textId="77777777" w:rsidR="00DA4095" w:rsidRDefault="00000000">
            <w:pPr>
              <w:pStyle w:val="JSTT-table-text"/>
              <w:keepNext/>
              <w:jc w:val="center"/>
            </w:pPr>
            <w:r>
              <w:rPr>
                <w:sz w:val="18"/>
              </w:rPr>
              <w:t>PI</w:t>
            </w:r>
          </w:p>
        </w:tc>
        <w:tc>
          <w:tcPr>
            <w:tcW w:w="737" w:type="dxa"/>
          </w:tcPr>
          <w:p w14:paraId="54B33AF3" w14:textId="77777777" w:rsidR="00DA4095" w:rsidRDefault="00000000">
            <w:pPr>
              <w:pStyle w:val="JSTT-table-text"/>
              <w:keepNext/>
              <w:jc w:val="center"/>
            </w:pPr>
            <w:r>
              <w:rPr>
                <w:sz w:val="18"/>
              </w:rPr>
              <w:t>18.00</w:t>
            </w:r>
          </w:p>
        </w:tc>
        <w:tc>
          <w:tcPr>
            <w:tcW w:w="930" w:type="dxa"/>
          </w:tcPr>
          <w:p w14:paraId="7AE96E9D" w14:textId="77777777" w:rsidR="00DA4095" w:rsidRDefault="00000000">
            <w:pPr>
              <w:pStyle w:val="JSTT-table-text"/>
              <w:keepNext/>
              <w:jc w:val="center"/>
            </w:pPr>
            <w:r>
              <w:rPr>
                <w:sz w:val="18"/>
              </w:rPr>
              <w:t>0.293</w:t>
            </w:r>
          </w:p>
        </w:tc>
        <w:tc>
          <w:tcPr>
            <w:tcW w:w="930" w:type="dxa"/>
          </w:tcPr>
          <w:p w14:paraId="68458447" w14:textId="77777777" w:rsidR="00DA4095" w:rsidRDefault="00000000">
            <w:pPr>
              <w:pStyle w:val="JSTT-table-text"/>
              <w:keepNext/>
              <w:jc w:val="center"/>
            </w:pPr>
            <w:r>
              <w:rPr>
                <w:sz w:val="18"/>
              </w:rPr>
              <w:t>5.27</w:t>
            </w:r>
          </w:p>
        </w:tc>
        <w:tc>
          <w:tcPr>
            <w:tcW w:w="2568" w:type="dxa"/>
          </w:tcPr>
          <w:p w14:paraId="4DF092C0" w14:textId="77777777" w:rsidR="00DA4095" w:rsidRDefault="00000000">
            <w:pPr>
              <w:pStyle w:val="JSTT-table-text"/>
              <w:keepNext/>
              <w:jc w:val="center"/>
            </w:pPr>
            <w:r>
              <w:rPr>
                <w:sz w:val="18"/>
              </w:rPr>
              <w:t>3.78</w:t>
            </w:r>
          </w:p>
        </w:tc>
        <w:tc>
          <w:tcPr>
            <w:tcW w:w="1508" w:type="dxa"/>
          </w:tcPr>
          <w:p w14:paraId="213AAC5D" w14:textId="77777777" w:rsidR="00DA4095" w:rsidRDefault="00000000">
            <w:pPr>
              <w:pStyle w:val="JSTT-table-text"/>
              <w:keepNext/>
              <w:jc w:val="center"/>
            </w:pPr>
            <w:r>
              <w:rPr>
                <w:sz w:val="18"/>
              </w:rPr>
              <w:t>0.58</w:t>
            </w:r>
          </w:p>
        </w:tc>
        <w:tc>
          <w:tcPr>
            <w:tcW w:w="1894" w:type="dxa"/>
          </w:tcPr>
          <w:p w14:paraId="62F332BE" w14:textId="77777777" w:rsidR="00DA4095" w:rsidRDefault="00000000">
            <w:pPr>
              <w:pStyle w:val="JSTT-table-text"/>
              <w:keepNext/>
              <w:jc w:val="center"/>
            </w:pPr>
            <w:r>
              <w:rPr>
                <w:sz w:val="18"/>
              </w:rPr>
              <w:t>1.02</w:t>
            </w:r>
          </w:p>
        </w:tc>
      </w:tr>
      <w:tr w:rsidR="00DA4095" w14:paraId="0061FA5D" w14:textId="77777777">
        <w:trPr>
          <w:cantSplit/>
          <w:jc w:val="center"/>
        </w:trPr>
        <w:tc>
          <w:tcPr>
            <w:tcW w:w="1219" w:type="dxa"/>
          </w:tcPr>
          <w:p w14:paraId="264D1B0E" w14:textId="77777777" w:rsidR="00DA4095" w:rsidRDefault="00000000">
            <w:pPr>
              <w:pStyle w:val="JSTT-table-text"/>
              <w:jc w:val="center"/>
            </w:pPr>
            <w:r>
              <w:rPr>
                <w:sz w:val="18"/>
              </w:rPr>
              <w:t>PID</w:t>
            </w:r>
          </w:p>
        </w:tc>
        <w:tc>
          <w:tcPr>
            <w:tcW w:w="737" w:type="dxa"/>
          </w:tcPr>
          <w:p w14:paraId="7713A4A0" w14:textId="77777777" w:rsidR="00DA4095" w:rsidRDefault="00000000">
            <w:pPr>
              <w:pStyle w:val="JSTT-table-text"/>
              <w:jc w:val="center"/>
            </w:pPr>
            <w:r>
              <w:rPr>
                <w:sz w:val="18"/>
              </w:rPr>
              <w:t>11.59</w:t>
            </w:r>
          </w:p>
        </w:tc>
        <w:tc>
          <w:tcPr>
            <w:tcW w:w="930" w:type="dxa"/>
          </w:tcPr>
          <w:p w14:paraId="479F8556" w14:textId="77777777" w:rsidR="00DA4095" w:rsidRDefault="00000000">
            <w:pPr>
              <w:pStyle w:val="JSTT-table-text"/>
              <w:jc w:val="center"/>
            </w:pPr>
            <w:r>
              <w:rPr>
                <w:sz w:val="18"/>
              </w:rPr>
              <w:t>0.312</w:t>
            </w:r>
          </w:p>
        </w:tc>
        <w:tc>
          <w:tcPr>
            <w:tcW w:w="930" w:type="dxa"/>
          </w:tcPr>
          <w:p w14:paraId="4DCB0DC8" w14:textId="77777777" w:rsidR="00DA4095" w:rsidRDefault="00000000">
            <w:pPr>
              <w:pStyle w:val="JSTT-table-text"/>
              <w:jc w:val="center"/>
            </w:pPr>
            <w:r>
              <w:rPr>
                <w:sz w:val="18"/>
              </w:rPr>
              <w:t>3.61</w:t>
            </w:r>
          </w:p>
        </w:tc>
        <w:tc>
          <w:tcPr>
            <w:tcW w:w="2568" w:type="dxa"/>
          </w:tcPr>
          <w:p w14:paraId="01DC8DD2" w14:textId="77777777" w:rsidR="00DA4095" w:rsidRDefault="00000000">
            <w:pPr>
              <w:pStyle w:val="JSTT-table-text"/>
              <w:jc w:val="center"/>
            </w:pPr>
            <w:r>
              <w:rPr>
                <w:sz w:val="18"/>
              </w:rPr>
              <w:t>2.33</w:t>
            </w:r>
          </w:p>
        </w:tc>
        <w:tc>
          <w:tcPr>
            <w:tcW w:w="1508" w:type="dxa"/>
          </w:tcPr>
          <w:p w14:paraId="053974CE" w14:textId="77777777" w:rsidR="00DA4095" w:rsidRDefault="00000000">
            <w:pPr>
              <w:pStyle w:val="JSTT-table-text"/>
              <w:jc w:val="center"/>
            </w:pPr>
            <w:r>
              <w:rPr>
                <w:sz w:val="18"/>
              </w:rPr>
              <w:t>0.40</w:t>
            </w:r>
          </w:p>
        </w:tc>
        <w:tc>
          <w:tcPr>
            <w:tcW w:w="1894" w:type="dxa"/>
          </w:tcPr>
          <w:p w14:paraId="0842A935" w14:textId="77777777" w:rsidR="00DA4095" w:rsidRDefault="00000000">
            <w:pPr>
              <w:pStyle w:val="JSTT-table-text"/>
              <w:jc w:val="center"/>
            </w:pPr>
            <w:r>
              <w:rPr>
                <w:sz w:val="18"/>
              </w:rPr>
              <w:t>1.01</w:t>
            </w:r>
          </w:p>
        </w:tc>
      </w:tr>
    </w:tbl>
    <w:p w14:paraId="49CE7B22" w14:textId="77777777" w:rsidR="00DA4095" w:rsidRDefault="00DA4095">
      <w:pPr>
        <w:pStyle w:val="10JSTT-Text"/>
        <w:spacing w:before="0"/>
      </w:pPr>
    </w:p>
    <w:p w14:paraId="1156A6E1"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444CCF05" w14:textId="77777777" w:rsidR="00DA4095" w:rsidRDefault="00000000">
      <w:pPr>
        <w:pStyle w:val="10JSTT-Text"/>
      </w:pPr>
      <w:r>
        <w:t>The cost J is used solely to select a representative tracking–high-frequency-torque compromise within each controller family; it is not intended as a validated measure of steering feel.</w:t>
      </w:r>
    </w:p>
    <w:p w14:paraId="51AEBF05" w14:textId="77777777" w:rsidR="00DA4095" w:rsidRDefault="00000000">
      <w:pPr>
        <w:pStyle w:val="41JSTT-2ndorder-head"/>
      </w:pPr>
      <w:r>
        <w:t>Steering Torque Tracking under Dry-Road Conditions</w:t>
      </w:r>
    </w:p>
    <w:p w14:paraId="37E2F23E" w14:textId="77777777" w:rsidR="00DA4095" w:rsidRDefault="00000000">
      <w:pPr>
        <w:pStyle w:val="10JSTT-Text"/>
      </w:pPr>
      <w:r>
        <w:t>The DRY scenario evaluates tracking performance under the calibration road condition across a wider set of steady-cornering operating points. Fig. 5 compares the steering torque response of the assist map, PI, and PID controllers.</w:t>
      </w:r>
    </w:p>
    <w:p w14:paraId="1873FCAF"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34B175FB" w14:textId="77777777" w:rsidR="00DA4095" w:rsidRDefault="00000000">
      <w:pPr>
        <w:pStyle w:val="0nhduhnh"/>
        <w:keepNext/>
      </w:pPr>
      <w:r>
        <w:rPr>
          <w:noProof/>
        </w:rPr>
        <mc:AlternateContent>
          <mc:Choice Requires="wpg">
            <w:drawing>
              <wp:inline distT="0" distB="0" distL="0" distR="0" wp14:anchorId="34C1F189" wp14:editId="0F5BD702">
                <wp:extent cx="5966916" cy="4579200"/>
                <wp:effectExtent l="0" t="0" r="0" b="0"/>
                <wp:docPr id="1050" name="Figure group 1050"/>
                <wp:cNvGraphicFramePr/>
                <a:graphic xmlns:a="http://schemas.openxmlformats.org/drawingml/2006/main">
                  <a:graphicData uri="http://schemas.microsoft.com/office/word/2010/wordprocessingGroup">
                    <wpg:wgp>
                      <wpg:cNvGrpSpPr/>
                      <wpg:grpSpPr>
                        <a:xfrm>
                          <a:off x="0" y="0"/>
                          <a:ext cx="5966916" cy="4579200"/>
                          <a:chOff x="0" y="0"/>
                          <a:chExt cx="5966916" cy="4579200"/>
                        </a:xfrm>
                      </wpg:grpSpPr>
                      <pic:pic xmlns:pic="http://schemas.openxmlformats.org/drawingml/2006/picture">
                        <pic:nvPicPr>
                          <pic:cNvPr id="1051" name="Picture 1051"/>
                          <pic:cNvPicPr/>
                        </pic:nvPicPr>
                        <pic:blipFill>
                          <a:blip r:embed="rId23"/>
                          <a:stretch>
                            <a:fillRect/>
                          </a:stretch>
                        </pic:blipFill>
                        <pic:spPr>
                          <a:xfrm>
                            <a:off x="0" y="0"/>
                            <a:ext cx="5966916" cy="4320000"/>
                          </a:xfrm>
                          <a:prstGeom prst="rect">
                            <a:avLst/>
                          </a:prstGeom>
                        </pic:spPr>
                      </pic:pic>
                      <wps:wsp>
                        <wps:cNvPr id="1052" name="Text box 1052"/>
                        <wps:cNvSpPr txBox="1"/>
                        <wps:spPr>
                          <a:xfrm>
                            <a:off x="0" y="4363200"/>
                            <a:ext cx="5966916" cy="216000"/>
                          </a:xfrm>
                          <a:prstGeom prst="rect">
                            <a:avLst/>
                          </a:prstGeom>
                          <a:noFill/>
                          <a:ln>
                            <a:noFill/>
                          </a:ln>
                        </wps:spPr>
                        <wps:txbx>
                          <w:txbxContent>
                            <w:p w14:paraId="5EB4E88A" w14:textId="77777777" w:rsidR="00DA4095" w:rsidRDefault="00000000">
                              <w:pPr>
                                <w:pStyle w:val="JSTT-figure-caption"/>
                                <w:spacing w:before="0" w:after="0" w:line="240" w:lineRule="auto"/>
                              </w:pPr>
                              <w:r>
                                <w:rPr>
                                  <w:sz w:val="18"/>
                                </w:rPr>
                                <w:t>Fig. 5. DRY scenario: (a) assist map, (b) PI, (c) PID.</w:t>
                              </w:r>
                            </w:p>
                          </w:txbxContent>
                        </wps:txbx>
                        <wps:bodyPr rot="0" vert="horz" wrap="square" lIns="0" tIns="0" rIns="0" bIns="0" anchor="t" anchorCtr="0">
                          <a:noAutofit/>
                        </wps:bodyPr>
                      </wps:wsp>
                    </wpg:wgp>
                  </a:graphicData>
                </a:graphic>
              </wp:inline>
            </w:drawing>
          </mc:Choice>
          <mc:Fallback>
            <w:pict>
              <v:group w14:anchorId="34C1F189" id="Figure group 1050" o:spid="_x0000_s1038" style="width:469.85pt;height:360.55pt;mso-position-horizontal-relative:char;mso-position-vertical-relative:line" coordsize="59669,4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">
                <v:shape id="Picture 1051" o:spid="_x0000_s1039" type="#_x0000_t75" style="position:absolute;width:59669;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">
                  <v:imagedata r:id="rId24" o:title=""/>
                </v:shape>
                <v:shape id="Text box 1052" o:spid="_x0000_s1040" type="#_x0000_t202" style="position:absolute;top:43632;width:59669;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5EB4E88A" w14:textId="77777777" w:rsidR="00DA4095" w:rsidRDefault="00000000">
                        <w:pPr>
                          <w:pStyle w:val="JSTT-figure-caption"/>
                          <w:spacing w:before="0" w:after="0" w:line="240" w:lineRule="auto"/>
                        </w:pPr>
                        <w:r>
                          <w:rPr>
                            <w:sz w:val="18"/>
                          </w:rPr>
                          <w:t>Fig. 5. DRY scenario: (a) assist map, (b) PI, (c) PID.</w:t>
                        </w:r>
                      </w:p>
                    </w:txbxContent>
                  </v:textbox>
                </v:shape>
                <w10:anchorlock/>
              </v:group>
            </w:pict>
          </mc:Fallback>
        </mc:AlternateContent>
      </w:r>
    </w:p>
    <w:p w14:paraId="5D49DF2E"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7603DADF" w14:textId="77777777" w:rsidR="00DA4095" w:rsidRDefault="00000000">
      <w:pPr>
        <w:pStyle w:val="10JSTT-Text"/>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0CF0A430" w14:textId="77777777" w:rsidR="00DA4095" w:rsidRDefault="00000000">
      <w:pPr>
        <w:pStyle w:val="10JSTT-Text"/>
      </w:pPr>
      <w: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14:paraId="06D76CA1" w14:textId="77777777" w:rsidR="00DA4095" w:rsidRDefault="00000000">
      <w:pPr>
        <w:pStyle w:val="41JSTT-2ndorder-head"/>
      </w:pPr>
      <w:r>
        <w:t>Torque Tracking under Varying Road Friction</w:t>
      </w:r>
    </w:p>
    <w:p w14:paraId="116F0FE4" w14:textId="77777777" w:rsidR="00DA4095" w:rsidRDefault="00000000">
      <w:pPr>
        <w:pStyle w:val="10JSTT-Text"/>
      </w:pPr>
      <w:r>
        <w:t>The main objective of the proposed framework is assessed using the SLIP scenario. Fig. 6 compares the responses of the three controllers during low-friction disturbances and friction transitions.</w:t>
      </w:r>
    </w:p>
    <w:p w14:paraId="6CC16887"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52D406EA" w14:textId="77777777" w:rsidR="00DA4095" w:rsidRDefault="00000000">
      <w:pPr>
        <w:pStyle w:val="0nhduhnh"/>
        <w:keepNext/>
      </w:pPr>
      <w:r>
        <w:rPr>
          <w:noProof/>
        </w:rPr>
        <mc:AlternateContent>
          <mc:Choice Requires="wpg">
            <w:drawing>
              <wp:inline distT="0" distB="0" distL="0" distR="0" wp14:anchorId="51543115" wp14:editId="25EBC5CD">
                <wp:extent cx="5965431" cy="4579200"/>
                <wp:effectExtent l="0" t="0" r="0" b="0"/>
                <wp:docPr id="1060" name="Figure group 1060"/>
                <wp:cNvGraphicFramePr/>
                <a:graphic xmlns:a="http://schemas.openxmlformats.org/drawingml/2006/main">
                  <a:graphicData uri="http://schemas.microsoft.com/office/word/2010/wordprocessingGroup">
                    <wpg:wgp>
                      <wpg:cNvGrpSpPr/>
                      <wpg:grpSpPr>
                        <a:xfrm>
                          <a:off x="0" y="0"/>
                          <a:ext cx="5965431" cy="4579200"/>
                          <a:chOff x="0" y="0"/>
                          <a:chExt cx="5965431" cy="4579200"/>
                        </a:xfrm>
                      </wpg:grpSpPr>
                      <pic:pic xmlns:pic="http://schemas.openxmlformats.org/drawingml/2006/picture">
                        <pic:nvPicPr>
                          <pic:cNvPr id="1061" name="Picture 1061"/>
                          <pic:cNvPicPr/>
                        </pic:nvPicPr>
                        <pic:blipFill>
                          <a:blip r:embed="rId25"/>
                          <a:stretch>
                            <a:fillRect/>
                          </a:stretch>
                        </pic:blipFill>
                        <pic:spPr>
                          <a:xfrm>
                            <a:off x="0" y="0"/>
                            <a:ext cx="5965431" cy="4320000"/>
                          </a:xfrm>
                          <a:prstGeom prst="rect">
                            <a:avLst/>
                          </a:prstGeom>
                        </pic:spPr>
                      </pic:pic>
                      <wps:wsp>
                        <wps:cNvPr id="1062" name="Text box 1062"/>
                        <wps:cNvSpPr txBox="1"/>
                        <wps:spPr>
                          <a:xfrm>
                            <a:off x="0" y="4363200"/>
                            <a:ext cx="5965431" cy="216000"/>
                          </a:xfrm>
                          <a:prstGeom prst="rect">
                            <a:avLst/>
                          </a:prstGeom>
                          <a:noFill/>
                          <a:ln>
                            <a:noFill/>
                          </a:ln>
                        </wps:spPr>
                        <wps:txbx>
                          <w:txbxContent>
                            <w:p w14:paraId="5962DDC4" w14:textId="77777777" w:rsidR="00DA4095" w:rsidRDefault="00000000">
                              <w:pPr>
                                <w:pStyle w:val="JSTT-figure-caption"/>
                                <w:spacing w:before="0" w:after="0" w:line="240" w:lineRule="auto"/>
                              </w:pPr>
                              <w:r>
                                <w:rPr>
                                  <w:sz w:val="18"/>
                                </w:rPr>
                                <w:t>Fig. 6. SLIP scenario: (a) assist map, (b) PI, (c) PID.</w:t>
                              </w:r>
                            </w:p>
                          </w:txbxContent>
                        </wps:txbx>
                        <wps:bodyPr rot="0" vert="horz" wrap="square" lIns="0" tIns="0" rIns="0" bIns="0" anchor="t" anchorCtr="0">
                          <a:noAutofit/>
                        </wps:bodyPr>
                      </wps:wsp>
                    </wpg:wgp>
                  </a:graphicData>
                </a:graphic>
              </wp:inline>
            </w:drawing>
          </mc:Choice>
          <mc:Fallback>
            <w:pict>
              <v:group w14:anchorId="51543115" id="Figure group 1060" o:spid="_x0000_s1041" style="width:469.7pt;height:360.55pt;mso-position-horizontal-relative:char;mso-position-vertical-relative:line" coordsize="59654,45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">
                <v:shape id="Picture 1061" o:spid="_x0000_s1042" type="#_x0000_t75" style="position:absolute;width:59654;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">
                  <v:imagedata r:id="rId26" o:title=""/>
                </v:shape>
                <v:shape id="Text box 1062" o:spid="_x0000_s1043" type="#_x0000_t202" style="position:absolute;top:43632;width:59654;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962DDC4" w14:textId="77777777" w:rsidR="00DA4095" w:rsidRDefault="00000000">
                        <w:pPr>
                          <w:pStyle w:val="JSTT-figure-caption"/>
                          <w:spacing w:before="0" w:after="0" w:line="240" w:lineRule="auto"/>
                        </w:pPr>
                        <w:r>
                          <w:rPr>
                            <w:sz w:val="18"/>
                          </w:rPr>
                          <w:t>Fig. 6. SLIP scenario: (a) assist map, (b) PI, (c) PID.</w:t>
                        </w:r>
                      </w:p>
                    </w:txbxContent>
                  </v:textbox>
                </v:shape>
                <w10:anchorlock/>
              </v:group>
            </w:pict>
          </mc:Fallback>
        </mc:AlternateContent>
      </w:r>
    </w:p>
    <w:p w14:paraId="40E28736"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4D6A08BE" w14:textId="77777777" w:rsidR="00DA4095" w:rsidRDefault="00000000">
      <w:pPr>
        <w:pStyle w:val="10JSTT-Text"/>
      </w:pPr>
      <w: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 0.08%). The two feedback controllers are therefore both close to zero and cannot be distinguished from each other. The negative map error indicates that the measured steering torque is below the reference.</w:t>
      </w:r>
    </w:p>
    <w:p w14:paraId="77DE50F7" w14:textId="77777777" w:rsidR="00DA4095" w:rsidRDefault="00000000">
      <w:pPr>
        <w:pStyle w:val="10JSTT-Text"/>
      </w:pPr>
      <w: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26D4FBCF" w14:textId="77777777" w:rsidR="00DA4095" w:rsidRDefault="00000000">
      <w:pPr>
        <w:pStyle w:val="41JSTT-2ndorder-head"/>
      </w:pPr>
      <w:r>
        <w:t>Dynamic Steering Performance and Practical Limitations</w:t>
      </w:r>
    </w:p>
    <w:p w14:paraId="53CCF337" w14:textId="77777777" w:rsidR="00DA4095" w:rsidRDefault="00000000">
      <w:pPr>
        <w:pStyle w:val="10JSTT-Text"/>
      </w:pPr>
      <w:r>
        <w:t>The remaining scenarios test continuous steering, changing vehicle speed, and operation at high lateral acceleration. Fig. 7 compares the tracking errors of the three controllers across DRY, RAMP, SLIP, WEAVE, and EDGE. Table 7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14:paraId="789B559A" w14:textId="77777777" w:rsidR="00DA4095" w:rsidRDefault="00000000">
      <w:pPr>
        <w:pStyle w:val="10JSTT-Text"/>
      </w:pPr>
      <w: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14:paraId="7A2FDFDD"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num="2" w:space="360"/>
          <w:docGrid w:linePitch="360"/>
        </w:sectPr>
      </w:pPr>
    </w:p>
    <w:p w14:paraId="19AC2948" w14:textId="77777777" w:rsidR="00DA4095" w:rsidRDefault="00000000">
      <w:pPr>
        <w:pStyle w:val="0nhduhnh"/>
        <w:keepNext/>
      </w:pPr>
      <w:r>
        <w:rPr>
          <w:noProof/>
        </w:rPr>
        <mc:AlternateContent>
          <mc:Choice Requires="wpg">
            <w:drawing>
              <wp:inline distT="0" distB="0" distL="0" distR="0" wp14:anchorId="611014C6" wp14:editId="40F9DED3">
                <wp:extent cx="4022784" cy="4723200"/>
                <wp:effectExtent l="0" t="0" r="0" b="0"/>
                <wp:docPr id="1070" name="Figure group 1070"/>
                <wp:cNvGraphicFramePr/>
                <a:graphic xmlns:a="http://schemas.openxmlformats.org/drawingml/2006/main">
                  <a:graphicData uri="http://schemas.microsoft.com/office/word/2010/wordprocessingGroup">
                    <wpg:wgp>
                      <wpg:cNvGrpSpPr/>
                      <wpg:grpSpPr>
                        <a:xfrm>
                          <a:off x="0" y="0"/>
                          <a:ext cx="4022784" cy="4723200"/>
                          <a:chOff x="0" y="0"/>
                          <a:chExt cx="4022784" cy="4723200"/>
                        </a:xfrm>
                      </wpg:grpSpPr>
                      <pic:pic xmlns:pic="http://schemas.openxmlformats.org/drawingml/2006/picture">
                        <pic:nvPicPr>
                          <pic:cNvPr id="1071" name="Picture 1071"/>
                          <pic:cNvPicPr/>
                        </pic:nvPicPr>
                        <pic:blipFill>
                          <a:blip r:embed="rId27"/>
                          <a:stretch>
                            <a:fillRect/>
                          </a:stretch>
                        </pic:blipFill>
                        <pic:spPr>
                          <a:xfrm>
                            <a:off x="0" y="0"/>
                            <a:ext cx="4022784" cy="4320000"/>
                          </a:xfrm>
                          <a:prstGeom prst="rect">
                            <a:avLst/>
                          </a:prstGeom>
                        </pic:spPr>
                      </pic:pic>
                      <wps:wsp>
                        <wps:cNvPr id="1072" name="Text box 1072"/>
                        <wps:cNvSpPr txBox="1"/>
                        <wps:spPr>
                          <a:xfrm>
                            <a:off x="0" y="4363200"/>
                            <a:ext cx="4022784" cy="360000"/>
                          </a:xfrm>
                          <a:prstGeom prst="rect">
                            <a:avLst/>
                          </a:prstGeom>
                          <a:noFill/>
                          <a:ln>
                            <a:noFill/>
                          </a:ln>
                        </wps:spPr>
                        <wps:txbx>
                          <w:txbxContent>
                            <w:p w14:paraId="0C018A2C" w14:textId="77777777" w:rsidR="00DA4095" w:rsidRDefault="00000000">
                              <w:pPr>
                                <w:pStyle w:val="JSTT-figure-caption"/>
                                <w:spacing w:before="0" w:after="0" w:line="240" w:lineRule="auto"/>
                              </w:pPr>
                              <w:r>
                                <w:rPr>
                                  <w:sz w:val="18"/>
                                </w:rPr>
                                <w:t>Fig. 7. Tracking error in the five scenarios: (a) assist map, (b) PI, (c) PID.</w:t>
                              </w:r>
                            </w:p>
                          </w:txbxContent>
                        </wps:txbx>
                        <wps:bodyPr rot="0" vert="horz" wrap="square" lIns="0" tIns="0" rIns="0" bIns="0" anchor="t" anchorCtr="0">
                          <a:noAutofit/>
                        </wps:bodyPr>
                      </wps:wsp>
                    </wpg:wgp>
                  </a:graphicData>
                </a:graphic>
              </wp:inline>
            </w:drawing>
          </mc:Choice>
          <mc:Fallback>
            <w:pict>
              <v:group w14:anchorId="611014C6" id="Figure group 1070" o:spid="_x0000_s1044" style="width:316.75pt;height:371.9pt;mso-position-horizontal-relative:char;mso-position-vertical-relative:line" coordsize="40227,47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">
                <v:shape id="Picture 1071" o:spid="_x0000_s1045" type="#_x0000_t75" style="position:absolute;width:40227;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">
                  <v:imagedata r:id="rId28" o:title=""/>
                </v:shape>
                <v:shape id="Text box 1072" o:spid="_x0000_s1046" type="#_x0000_t202" style="position:absolute;top:43632;width:4022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0C018A2C" w14:textId="77777777" w:rsidR="00DA4095" w:rsidRDefault="00000000">
                        <w:pPr>
                          <w:pStyle w:val="JSTT-figure-caption"/>
                          <w:spacing w:before="0" w:after="0" w:line="240" w:lineRule="auto"/>
                        </w:pPr>
                        <w:r>
                          <w:rPr>
                            <w:sz w:val="18"/>
                          </w:rPr>
                          <w:t>Fig. 7. Tracking error in the five scenarios: (a) assist map, (b) PI, (c) PID.</w:t>
                        </w:r>
                      </w:p>
                    </w:txbxContent>
                  </v:textbox>
                </v:shape>
                <w10:anchorlock/>
              </v:group>
            </w:pict>
          </mc:Fallback>
        </mc:AlternateContent>
      </w:r>
    </w:p>
    <w:p w14:paraId="321E7F12" w14:textId="77777777" w:rsidR="00DA4095" w:rsidRDefault="00000000">
      <w:pPr>
        <w:pStyle w:val="JSTT-table-caption"/>
        <w:keepNext/>
      </w:pPr>
      <w:r>
        <w:rPr>
          <w:b/>
          <w:sz w:val="18"/>
        </w:rPr>
        <w:t>Table 7. Whole-case performance of the investigated controllers (mean ± standard deviation over five noise realizations).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219"/>
        <w:gridCol w:w="2568"/>
        <w:gridCol w:w="1508"/>
        <w:gridCol w:w="1990"/>
      </w:tblGrid>
      <w:tr w:rsidR="00DA4095" w14:paraId="2C15FD11" w14:textId="77777777">
        <w:trPr>
          <w:cantSplit/>
          <w:jc w:val="center"/>
        </w:trPr>
        <w:tc>
          <w:tcPr>
            <w:tcW w:w="1026" w:type="dxa"/>
            <w:tcBorders>
              <w:bottom w:val="single" w:sz="4" w:space="0" w:color="auto"/>
            </w:tcBorders>
          </w:tcPr>
          <w:p w14:paraId="56FD9B25" w14:textId="77777777" w:rsidR="00DA4095" w:rsidRDefault="00000000">
            <w:pPr>
              <w:pStyle w:val="JSTT-table-col-head"/>
              <w:keepNext/>
              <w:jc w:val="center"/>
            </w:pPr>
            <w:r>
              <w:rPr>
                <w:b/>
                <w:sz w:val="18"/>
              </w:rPr>
              <w:t>Scenario</w:t>
            </w:r>
          </w:p>
        </w:tc>
        <w:tc>
          <w:tcPr>
            <w:tcW w:w="1219" w:type="dxa"/>
            <w:tcBorders>
              <w:bottom w:val="single" w:sz="4" w:space="0" w:color="auto"/>
            </w:tcBorders>
          </w:tcPr>
          <w:p w14:paraId="5A35D0D4" w14:textId="77777777" w:rsidR="00DA4095" w:rsidRDefault="00000000">
            <w:pPr>
              <w:pStyle w:val="JSTT-table-col-head"/>
              <w:keepNext/>
              <w:jc w:val="center"/>
            </w:pPr>
            <w:r>
              <w:rPr>
                <w:b/>
                <w:sz w:val="18"/>
              </w:rPr>
              <w:t>Controller</w:t>
            </w:r>
          </w:p>
        </w:tc>
        <w:tc>
          <w:tcPr>
            <w:tcW w:w="2568" w:type="dxa"/>
            <w:tcBorders>
              <w:bottom w:val="single" w:sz="4" w:space="0" w:color="auto"/>
            </w:tcBorders>
          </w:tcPr>
          <w:p w14:paraId="5D992E8E" w14:textId="77777777" w:rsidR="00DA4095" w:rsidRDefault="00000000">
            <w:pPr>
              <w:pStyle w:val="JSTT-table-col-head"/>
              <w:keepNext/>
              <w:jc w:val="center"/>
            </w:pPr>
            <w:r>
              <w:rPr>
                <w:b/>
                <w:sz w:val="18"/>
              </w:rPr>
              <w:t>RMS tracking error (N·m)</w:t>
            </w:r>
          </w:p>
        </w:tc>
        <w:tc>
          <w:tcPr>
            <w:tcW w:w="1508" w:type="dxa"/>
            <w:tcBorders>
              <w:bottom w:val="single" w:sz="4" w:space="0" w:color="auto"/>
            </w:tcBorders>
          </w:tcPr>
          <w:p w14:paraId="589BD9BF" w14:textId="77777777" w:rsidR="00DA4095" w:rsidRDefault="00000000">
            <w:pPr>
              <w:pStyle w:val="JSTT-table-col-head"/>
              <w:keepNext/>
              <w:jc w:val="center"/>
            </w:pPr>
            <w:r>
              <w:rPr>
                <w:b/>
                <w:sz w:val="18"/>
              </w:rPr>
              <w:t>S (N·m)</w:t>
            </w:r>
          </w:p>
        </w:tc>
        <w:tc>
          <w:tcPr>
            <w:tcW w:w="1990" w:type="dxa"/>
            <w:tcBorders>
              <w:bottom w:val="single" w:sz="4" w:space="0" w:color="auto"/>
            </w:tcBorders>
          </w:tcPr>
          <w:p w14:paraId="6DFD5E42" w14:textId="77777777" w:rsidR="00DA4095" w:rsidRDefault="00000000">
            <w:pPr>
              <w:pStyle w:val="JSTT-table-col-head"/>
              <w:keepNext/>
              <w:jc w:val="center"/>
            </w:pPr>
            <w:r>
              <w:rPr>
                <w:b/>
                <w:sz w:val="18"/>
              </w:rPr>
              <w:t>Reverse assist (%)</w:t>
            </w:r>
          </w:p>
        </w:tc>
      </w:tr>
      <w:tr w:rsidR="00DA4095" w14:paraId="30F60BB6" w14:textId="77777777">
        <w:trPr>
          <w:cantSplit/>
          <w:jc w:val="center"/>
        </w:trPr>
        <w:tc>
          <w:tcPr>
            <w:tcW w:w="1026" w:type="dxa"/>
          </w:tcPr>
          <w:p w14:paraId="629A4F03" w14:textId="77777777" w:rsidR="00DA4095" w:rsidRDefault="00000000">
            <w:pPr>
              <w:pStyle w:val="JSTT-table-text"/>
              <w:keepNext/>
              <w:jc w:val="center"/>
            </w:pPr>
            <w:r>
              <w:rPr>
                <w:sz w:val="18"/>
              </w:rPr>
              <w:t>DRY</w:t>
            </w:r>
          </w:p>
        </w:tc>
        <w:tc>
          <w:tcPr>
            <w:tcW w:w="1219" w:type="dxa"/>
          </w:tcPr>
          <w:p w14:paraId="54D61E20" w14:textId="77777777" w:rsidR="00DA4095" w:rsidRDefault="00000000">
            <w:pPr>
              <w:pStyle w:val="JSTT-table-text"/>
              <w:keepNext/>
              <w:jc w:val="center"/>
            </w:pPr>
            <w:r>
              <w:rPr>
                <w:sz w:val="18"/>
              </w:rPr>
              <w:t>Assist map</w:t>
            </w:r>
          </w:p>
        </w:tc>
        <w:tc>
          <w:tcPr>
            <w:tcW w:w="2568" w:type="dxa"/>
          </w:tcPr>
          <w:p w14:paraId="354E8B04" w14:textId="77777777" w:rsidR="00DA4095" w:rsidRDefault="00000000">
            <w:pPr>
              <w:pStyle w:val="JSTT-table-text"/>
              <w:keepNext/>
              <w:jc w:val="center"/>
            </w:pPr>
            <w:r>
              <w:rPr>
                <w:sz w:val="18"/>
              </w:rPr>
              <w:t>0.689 ± 0.000</w:t>
            </w:r>
          </w:p>
        </w:tc>
        <w:tc>
          <w:tcPr>
            <w:tcW w:w="1508" w:type="dxa"/>
          </w:tcPr>
          <w:p w14:paraId="2137E6AE" w14:textId="77777777" w:rsidR="00DA4095" w:rsidRDefault="00000000">
            <w:pPr>
              <w:pStyle w:val="JSTT-table-text"/>
              <w:keepNext/>
              <w:jc w:val="center"/>
            </w:pPr>
            <w:r>
              <w:rPr>
                <w:sz w:val="18"/>
              </w:rPr>
              <w:t>0.149 ± 0.000</w:t>
            </w:r>
          </w:p>
        </w:tc>
        <w:tc>
          <w:tcPr>
            <w:tcW w:w="1990" w:type="dxa"/>
          </w:tcPr>
          <w:p w14:paraId="78996CF6" w14:textId="77777777" w:rsidR="00DA4095" w:rsidRDefault="00000000">
            <w:pPr>
              <w:pStyle w:val="JSTT-table-text"/>
              <w:keepNext/>
              <w:jc w:val="center"/>
            </w:pPr>
            <w:r>
              <w:rPr>
                <w:sz w:val="18"/>
              </w:rPr>
              <w:t>0.14 ± 0.02</w:t>
            </w:r>
          </w:p>
        </w:tc>
      </w:tr>
      <w:tr w:rsidR="00DA4095" w14:paraId="2849D0BE" w14:textId="77777777">
        <w:trPr>
          <w:cantSplit/>
          <w:jc w:val="center"/>
        </w:trPr>
        <w:tc>
          <w:tcPr>
            <w:tcW w:w="1026" w:type="dxa"/>
          </w:tcPr>
          <w:p w14:paraId="6A2BFFC9" w14:textId="77777777" w:rsidR="00DA4095" w:rsidRDefault="00000000">
            <w:pPr>
              <w:pStyle w:val="JSTT-table-text"/>
              <w:keepNext/>
              <w:jc w:val="center"/>
            </w:pPr>
            <w:r>
              <w:rPr>
                <w:sz w:val="18"/>
              </w:rPr>
              <w:t>DRY</w:t>
            </w:r>
          </w:p>
        </w:tc>
        <w:tc>
          <w:tcPr>
            <w:tcW w:w="1219" w:type="dxa"/>
          </w:tcPr>
          <w:p w14:paraId="3500A47A" w14:textId="77777777" w:rsidR="00DA4095" w:rsidRDefault="00000000">
            <w:pPr>
              <w:pStyle w:val="JSTT-table-text"/>
              <w:keepNext/>
              <w:jc w:val="center"/>
            </w:pPr>
            <w:r>
              <w:rPr>
                <w:sz w:val="18"/>
              </w:rPr>
              <w:t>PI</w:t>
            </w:r>
          </w:p>
        </w:tc>
        <w:tc>
          <w:tcPr>
            <w:tcW w:w="2568" w:type="dxa"/>
          </w:tcPr>
          <w:p w14:paraId="74B2A9B8" w14:textId="77777777" w:rsidR="00DA4095" w:rsidRDefault="00000000">
            <w:pPr>
              <w:pStyle w:val="JSTT-table-text"/>
              <w:keepNext/>
              <w:jc w:val="center"/>
            </w:pPr>
            <w:r>
              <w:rPr>
                <w:sz w:val="18"/>
              </w:rPr>
              <w:t>0.244 ± 0.002</w:t>
            </w:r>
          </w:p>
        </w:tc>
        <w:tc>
          <w:tcPr>
            <w:tcW w:w="1508" w:type="dxa"/>
          </w:tcPr>
          <w:p w14:paraId="0525EA0A" w14:textId="77777777" w:rsidR="00DA4095" w:rsidRDefault="00000000">
            <w:pPr>
              <w:pStyle w:val="JSTT-table-text"/>
              <w:keepNext/>
              <w:jc w:val="center"/>
            </w:pPr>
            <w:r>
              <w:rPr>
                <w:sz w:val="18"/>
              </w:rPr>
              <w:t>0.195 ± 0.002</w:t>
            </w:r>
          </w:p>
        </w:tc>
        <w:tc>
          <w:tcPr>
            <w:tcW w:w="1990" w:type="dxa"/>
          </w:tcPr>
          <w:p w14:paraId="1A902E38" w14:textId="77777777" w:rsidR="00DA4095" w:rsidRDefault="00000000">
            <w:pPr>
              <w:pStyle w:val="JSTT-table-text"/>
              <w:keepNext/>
              <w:jc w:val="center"/>
            </w:pPr>
            <w:r>
              <w:rPr>
                <w:sz w:val="18"/>
              </w:rPr>
              <w:t>6.04 ± 0.15</w:t>
            </w:r>
          </w:p>
        </w:tc>
      </w:tr>
      <w:tr w:rsidR="00DA4095" w14:paraId="06CC71AC" w14:textId="77777777">
        <w:trPr>
          <w:cantSplit/>
          <w:jc w:val="center"/>
        </w:trPr>
        <w:tc>
          <w:tcPr>
            <w:tcW w:w="1026" w:type="dxa"/>
          </w:tcPr>
          <w:p w14:paraId="32D9DDEB" w14:textId="77777777" w:rsidR="00DA4095" w:rsidRDefault="00000000">
            <w:pPr>
              <w:pStyle w:val="JSTT-table-text"/>
              <w:keepNext/>
              <w:jc w:val="center"/>
            </w:pPr>
            <w:r>
              <w:rPr>
                <w:sz w:val="18"/>
              </w:rPr>
              <w:t>DRY</w:t>
            </w:r>
          </w:p>
        </w:tc>
        <w:tc>
          <w:tcPr>
            <w:tcW w:w="1219" w:type="dxa"/>
          </w:tcPr>
          <w:p w14:paraId="6B23527D" w14:textId="77777777" w:rsidR="00DA4095" w:rsidRDefault="00000000">
            <w:pPr>
              <w:pStyle w:val="JSTT-table-text"/>
              <w:keepNext/>
              <w:jc w:val="center"/>
            </w:pPr>
            <w:r>
              <w:rPr>
                <w:sz w:val="18"/>
              </w:rPr>
              <w:t>PID</w:t>
            </w:r>
          </w:p>
        </w:tc>
        <w:tc>
          <w:tcPr>
            <w:tcW w:w="2568" w:type="dxa"/>
          </w:tcPr>
          <w:p w14:paraId="4520889C" w14:textId="77777777" w:rsidR="00DA4095" w:rsidRDefault="00000000">
            <w:pPr>
              <w:pStyle w:val="JSTT-table-text"/>
              <w:keepNext/>
              <w:jc w:val="center"/>
            </w:pPr>
            <w:r>
              <w:rPr>
                <w:sz w:val="18"/>
              </w:rPr>
              <w:t>0.154 ± 0.001</w:t>
            </w:r>
          </w:p>
        </w:tc>
        <w:tc>
          <w:tcPr>
            <w:tcW w:w="1508" w:type="dxa"/>
          </w:tcPr>
          <w:p w14:paraId="0C25A49D" w14:textId="77777777" w:rsidR="00DA4095" w:rsidRDefault="00000000">
            <w:pPr>
              <w:pStyle w:val="JSTT-table-text"/>
              <w:keepNext/>
              <w:jc w:val="center"/>
            </w:pPr>
            <w:r>
              <w:rPr>
                <w:sz w:val="18"/>
              </w:rPr>
              <w:t>0.255 ± 0.002</w:t>
            </w:r>
          </w:p>
        </w:tc>
        <w:tc>
          <w:tcPr>
            <w:tcW w:w="1990" w:type="dxa"/>
          </w:tcPr>
          <w:p w14:paraId="1B28C9A5" w14:textId="77777777" w:rsidR="00DA4095" w:rsidRDefault="00000000">
            <w:pPr>
              <w:pStyle w:val="JSTT-table-text"/>
              <w:keepNext/>
              <w:jc w:val="center"/>
            </w:pPr>
            <w:r>
              <w:rPr>
                <w:sz w:val="18"/>
              </w:rPr>
              <w:t>5.83 ± 0.14</w:t>
            </w:r>
          </w:p>
        </w:tc>
      </w:tr>
      <w:tr w:rsidR="00DA4095" w14:paraId="5CD4F35A" w14:textId="77777777">
        <w:trPr>
          <w:cantSplit/>
          <w:jc w:val="center"/>
        </w:trPr>
        <w:tc>
          <w:tcPr>
            <w:tcW w:w="1026" w:type="dxa"/>
          </w:tcPr>
          <w:p w14:paraId="6C3185D5" w14:textId="77777777" w:rsidR="00DA4095" w:rsidRDefault="00000000">
            <w:pPr>
              <w:pStyle w:val="JSTT-table-text"/>
              <w:keepNext/>
              <w:jc w:val="center"/>
            </w:pPr>
            <w:r>
              <w:rPr>
                <w:sz w:val="18"/>
              </w:rPr>
              <w:t>SLIP</w:t>
            </w:r>
          </w:p>
        </w:tc>
        <w:tc>
          <w:tcPr>
            <w:tcW w:w="1219" w:type="dxa"/>
          </w:tcPr>
          <w:p w14:paraId="42E83EFB" w14:textId="77777777" w:rsidR="00DA4095" w:rsidRDefault="00000000">
            <w:pPr>
              <w:pStyle w:val="JSTT-table-text"/>
              <w:keepNext/>
              <w:jc w:val="center"/>
            </w:pPr>
            <w:r>
              <w:rPr>
                <w:sz w:val="18"/>
              </w:rPr>
              <w:t>Assist map</w:t>
            </w:r>
          </w:p>
        </w:tc>
        <w:tc>
          <w:tcPr>
            <w:tcW w:w="2568" w:type="dxa"/>
          </w:tcPr>
          <w:p w14:paraId="62C4EDBC" w14:textId="77777777" w:rsidR="00DA4095" w:rsidRDefault="00000000">
            <w:pPr>
              <w:pStyle w:val="JSTT-table-text"/>
              <w:keepNext/>
              <w:jc w:val="center"/>
            </w:pPr>
            <w:r>
              <w:rPr>
                <w:sz w:val="18"/>
              </w:rPr>
              <w:t>0.538 ± 0.000</w:t>
            </w:r>
          </w:p>
        </w:tc>
        <w:tc>
          <w:tcPr>
            <w:tcW w:w="1508" w:type="dxa"/>
          </w:tcPr>
          <w:p w14:paraId="37E13B3C" w14:textId="77777777" w:rsidR="00DA4095" w:rsidRDefault="00000000">
            <w:pPr>
              <w:pStyle w:val="JSTT-table-text"/>
              <w:keepNext/>
              <w:jc w:val="center"/>
            </w:pPr>
            <w:r>
              <w:rPr>
                <w:sz w:val="18"/>
              </w:rPr>
              <w:t>0.163 ± 0.000</w:t>
            </w:r>
          </w:p>
        </w:tc>
        <w:tc>
          <w:tcPr>
            <w:tcW w:w="1990" w:type="dxa"/>
          </w:tcPr>
          <w:p w14:paraId="56AA42E3" w14:textId="77777777" w:rsidR="00DA4095" w:rsidRDefault="00000000">
            <w:pPr>
              <w:pStyle w:val="JSTT-table-text"/>
              <w:keepNext/>
              <w:jc w:val="center"/>
            </w:pPr>
            <w:r>
              <w:rPr>
                <w:sz w:val="18"/>
              </w:rPr>
              <w:t>0.04 ± 0.01</w:t>
            </w:r>
          </w:p>
        </w:tc>
      </w:tr>
      <w:tr w:rsidR="00DA4095" w14:paraId="4BBD2007" w14:textId="77777777">
        <w:trPr>
          <w:cantSplit/>
          <w:jc w:val="center"/>
        </w:trPr>
        <w:tc>
          <w:tcPr>
            <w:tcW w:w="1026" w:type="dxa"/>
          </w:tcPr>
          <w:p w14:paraId="7088AB52" w14:textId="77777777" w:rsidR="00DA4095" w:rsidRDefault="00000000">
            <w:pPr>
              <w:pStyle w:val="JSTT-table-text"/>
              <w:keepNext/>
              <w:jc w:val="center"/>
            </w:pPr>
            <w:r>
              <w:rPr>
                <w:sz w:val="18"/>
              </w:rPr>
              <w:t>SLIP</w:t>
            </w:r>
          </w:p>
        </w:tc>
        <w:tc>
          <w:tcPr>
            <w:tcW w:w="1219" w:type="dxa"/>
          </w:tcPr>
          <w:p w14:paraId="46214AA5" w14:textId="77777777" w:rsidR="00DA4095" w:rsidRDefault="00000000">
            <w:pPr>
              <w:pStyle w:val="JSTT-table-text"/>
              <w:keepNext/>
              <w:jc w:val="center"/>
            </w:pPr>
            <w:r>
              <w:rPr>
                <w:sz w:val="18"/>
              </w:rPr>
              <w:t>PI</w:t>
            </w:r>
          </w:p>
        </w:tc>
        <w:tc>
          <w:tcPr>
            <w:tcW w:w="2568" w:type="dxa"/>
          </w:tcPr>
          <w:p w14:paraId="06397E7A" w14:textId="77777777" w:rsidR="00DA4095" w:rsidRDefault="00000000">
            <w:pPr>
              <w:pStyle w:val="JSTT-table-text"/>
              <w:keepNext/>
              <w:jc w:val="center"/>
            </w:pPr>
            <w:r>
              <w:rPr>
                <w:sz w:val="18"/>
              </w:rPr>
              <w:t>0.216 ± 0.002</w:t>
            </w:r>
          </w:p>
        </w:tc>
        <w:tc>
          <w:tcPr>
            <w:tcW w:w="1508" w:type="dxa"/>
          </w:tcPr>
          <w:p w14:paraId="66B5BC53" w14:textId="77777777" w:rsidR="00DA4095" w:rsidRDefault="00000000">
            <w:pPr>
              <w:pStyle w:val="JSTT-table-text"/>
              <w:keepNext/>
              <w:jc w:val="center"/>
            </w:pPr>
            <w:r>
              <w:rPr>
                <w:sz w:val="18"/>
              </w:rPr>
              <w:t>0.236 ± 0.004</w:t>
            </w:r>
          </w:p>
        </w:tc>
        <w:tc>
          <w:tcPr>
            <w:tcW w:w="1990" w:type="dxa"/>
          </w:tcPr>
          <w:p w14:paraId="6506AA38" w14:textId="77777777" w:rsidR="00DA4095" w:rsidRDefault="00000000">
            <w:pPr>
              <w:pStyle w:val="JSTT-table-text"/>
              <w:keepNext/>
              <w:jc w:val="center"/>
            </w:pPr>
            <w:r>
              <w:rPr>
                <w:sz w:val="18"/>
              </w:rPr>
              <w:t>3.37 ± 0.09</w:t>
            </w:r>
          </w:p>
        </w:tc>
      </w:tr>
      <w:tr w:rsidR="00DA4095" w14:paraId="7192A85E" w14:textId="77777777">
        <w:trPr>
          <w:cantSplit/>
          <w:jc w:val="center"/>
        </w:trPr>
        <w:tc>
          <w:tcPr>
            <w:tcW w:w="1026" w:type="dxa"/>
          </w:tcPr>
          <w:p w14:paraId="318285C9" w14:textId="77777777" w:rsidR="00DA4095" w:rsidRDefault="00000000">
            <w:pPr>
              <w:pStyle w:val="JSTT-table-text"/>
              <w:keepNext/>
              <w:jc w:val="center"/>
            </w:pPr>
            <w:r>
              <w:rPr>
                <w:sz w:val="18"/>
              </w:rPr>
              <w:t>SLIP</w:t>
            </w:r>
          </w:p>
        </w:tc>
        <w:tc>
          <w:tcPr>
            <w:tcW w:w="1219" w:type="dxa"/>
          </w:tcPr>
          <w:p w14:paraId="7753304E" w14:textId="77777777" w:rsidR="00DA4095" w:rsidRDefault="00000000">
            <w:pPr>
              <w:pStyle w:val="JSTT-table-text"/>
              <w:keepNext/>
              <w:jc w:val="center"/>
            </w:pPr>
            <w:r>
              <w:rPr>
                <w:sz w:val="18"/>
              </w:rPr>
              <w:t>PID</w:t>
            </w:r>
          </w:p>
        </w:tc>
        <w:tc>
          <w:tcPr>
            <w:tcW w:w="2568" w:type="dxa"/>
          </w:tcPr>
          <w:p w14:paraId="4D711AB1" w14:textId="77777777" w:rsidR="00DA4095" w:rsidRDefault="00000000">
            <w:pPr>
              <w:pStyle w:val="JSTT-table-text"/>
              <w:keepNext/>
              <w:jc w:val="center"/>
            </w:pPr>
            <w:r>
              <w:rPr>
                <w:sz w:val="18"/>
              </w:rPr>
              <w:t>0.128 ± 0.004</w:t>
            </w:r>
          </w:p>
        </w:tc>
        <w:tc>
          <w:tcPr>
            <w:tcW w:w="1508" w:type="dxa"/>
          </w:tcPr>
          <w:p w14:paraId="0719E9F9" w14:textId="77777777" w:rsidR="00DA4095" w:rsidRDefault="00000000">
            <w:pPr>
              <w:pStyle w:val="JSTT-table-text"/>
              <w:keepNext/>
              <w:jc w:val="center"/>
            </w:pPr>
            <w:r>
              <w:rPr>
                <w:sz w:val="18"/>
              </w:rPr>
              <w:t>0.304 ± 0.004</w:t>
            </w:r>
          </w:p>
        </w:tc>
        <w:tc>
          <w:tcPr>
            <w:tcW w:w="1990" w:type="dxa"/>
          </w:tcPr>
          <w:p w14:paraId="083197A1" w14:textId="77777777" w:rsidR="00DA4095" w:rsidRDefault="00000000">
            <w:pPr>
              <w:pStyle w:val="JSTT-table-text"/>
              <w:keepNext/>
              <w:jc w:val="center"/>
            </w:pPr>
            <w:r>
              <w:rPr>
                <w:sz w:val="18"/>
              </w:rPr>
              <w:t>3.49 ± 0.07</w:t>
            </w:r>
          </w:p>
        </w:tc>
      </w:tr>
      <w:tr w:rsidR="00DA4095" w14:paraId="69C16F83" w14:textId="77777777">
        <w:trPr>
          <w:cantSplit/>
          <w:jc w:val="center"/>
        </w:trPr>
        <w:tc>
          <w:tcPr>
            <w:tcW w:w="1026" w:type="dxa"/>
          </w:tcPr>
          <w:p w14:paraId="225216C9" w14:textId="77777777" w:rsidR="00DA4095" w:rsidRDefault="00000000">
            <w:pPr>
              <w:pStyle w:val="JSTT-table-text"/>
              <w:keepNext/>
              <w:jc w:val="center"/>
            </w:pPr>
            <w:r>
              <w:rPr>
                <w:sz w:val="18"/>
              </w:rPr>
              <w:t>WEAVE</w:t>
            </w:r>
          </w:p>
        </w:tc>
        <w:tc>
          <w:tcPr>
            <w:tcW w:w="1219" w:type="dxa"/>
          </w:tcPr>
          <w:p w14:paraId="4240E194" w14:textId="77777777" w:rsidR="00DA4095" w:rsidRDefault="00000000">
            <w:pPr>
              <w:pStyle w:val="JSTT-table-text"/>
              <w:keepNext/>
              <w:jc w:val="center"/>
            </w:pPr>
            <w:r>
              <w:rPr>
                <w:sz w:val="18"/>
              </w:rPr>
              <w:t>Assist map</w:t>
            </w:r>
          </w:p>
        </w:tc>
        <w:tc>
          <w:tcPr>
            <w:tcW w:w="2568" w:type="dxa"/>
          </w:tcPr>
          <w:p w14:paraId="4E1ACC52" w14:textId="77777777" w:rsidR="00DA4095" w:rsidRDefault="00000000">
            <w:pPr>
              <w:pStyle w:val="JSTT-table-text"/>
              <w:keepNext/>
              <w:jc w:val="center"/>
            </w:pPr>
            <w:r>
              <w:rPr>
                <w:sz w:val="18"/>
              </w:rPr>
              <w:t>1.327 ± 0.000</w:t>
            </w:r>
          </w:p>
        </w:tc>
        <w:tc>
          <w:tcPr>
            <w:tcW w:w="1508" w:type="dxa"/>
          </w:tcPr>
          <w:p w14:paraId="751D52A8" w14:textId="77777777" w:rsidR="00DA4095" w:rsidRDefault="00000000">
            <w:pPr>
              <w:pStyle w:val="JSTT-table-text"/>
              <w:keepNext/>
              <w:jc w:val="center"/>
            </w:pPr>
            <w:r>
              <w:rPr>
                <w:sz w:val="18"/>
              </w:rPr>
              <w:t>0.160 ± 0.000</w:t>
            </w:r>
          </w:p>
        </w:tc>
        <w:tc>
          <w:tcPr>
            <w:tcW w:w="1990" w:type="dxa"/>
          </w:tcPr>
          <w:p w14:paraId="00F8F451" w14:textId="77777777" w:rsidR="00DA4095" w:rsidRDefault="00000000">
            <w:pPr>
              <w:pStyle w:val="JSTT-table-text"/>
              <w:keepNext/>
              <w:jc w:val="center"/>
            </w:pPr>
            <w:r>
              <w:rPr>
                <w:sz w:val="18"/>
              </w:rPr>
              <w:t>0.05 ± 0.01</w:t>
            </w:r>
          </w:p>
        </w:tc>
      </w:tr>
      <w:tr w:rsidR="00DA4095" w14:paraId="71ABC2AC" w14:textId="77777777">
        <w:trPr>
          <w:cantSplit/>
          <w:jc w:val="center"/>
        </w:trPr>
        <w:tc>
          <w:tcPr>
            <w:tcW w:w="1026" w:type="dxa"/>
          </w:tcPr>
          <w:p w14:paraId="3CDFD540" w14:textId="77777777" w:rsidR="00DA4095" w:rsidRDefault="00000000">
            <w:pPr>
              <w:pStyle w:val="JSTT-table-text"/>
              <w:keepNext/>
              <w:jc w:val="center"/>
            </w:pPr>
            <w:r>
              <w:rPr>
                <w:sz w:val="18"/>
              </w:rPr>
              <w:t>WEAVE</w:t>
            </w:r>
          </w:p>
        </w:tc>
        <w:tc>
          <w:tcPr>
            <w:tcW w:w="1219" w:type="dxa"/>
          </w:tcPr>
          <w:p w14:paraId="7204C353" w14:textId="77777777" w:rsidR="00DA4095" w:rsidRDefault="00000000">
            <w:pPr>
              <w:pStyle w:val="JSTT-table-text"/>
              <w:keepNext/>
              <w:jc w:val="center"/>
            </w:pPr>
            <w:r>
              <w:rPr>
                <w:sz w:val="18"/>
              </w:rPr>
              <w:t>PI</w:t>
            </w:r>
          </w:p>
        </w:tc>
        <w:tc>
          <w:tcPr>
            <w:tcW w:w="2568" w:type="dxa"/>
          </w:tcPr>
          <w:p w14:paraId="3BC64781" w14:textId="77777777" w:rsidR="00DA4095" w:rsidRDefault="00000000">
            <w:pPr>
              <w:pStyle w:val="JSTT-table-text"/>
              <w:keepNext/>
              <w:jc w:val="center"/>
            </w:pPr>
            <w:r>
              <w:rPr>
                <w:sz w:val="18"/>
              </w:rPr>
              <w:t>0.376 ± 0.004</w:t>
            </w:r>
          </w:p>
        </w:tc>
        <w:tc>
          <w:tcPr>
            <w:tcW w:w="1508" w:type="dxa"/>
          </w:tcPr>
          <w:p w14:paraId="40B1FF8C" w14:textId="77777777" w:rsidR="00DA4095" w:rsidRDefault="00000000">
            <w:pPr>
              <w:pStyle w:val="JSTT-table-text"/>
              <w:keepNext/>
              <w:jc w:val="center"/>
            </w:pPr>
            <w:r>
              <w:rPr>
                <w:sz w:val="18"/>
              </w:rPr>
              <w:t>0.332 ± 0.004</w:t>
            </w:r>
          </w:p>
        </w:tc>
        <w:tc>
          <w:tcPr>
            <w:tcW w:w="1990" w:type="dxa"/>
          </w:tcPr>
          <w:p w14:paraId="07A575FB" w14:textId="77777777" w:rsidR="00DA4095" w:rsidRDefault="00000000">
            <w:pPr>
              <w:pStyle w:val="JSTT-table-text"/>
              <w:keepNext/>
              <w:jc w:val="center"/>
            </w:pPr>
            <w:r>
              <w:rPr>
                <w:sz w:val="18"/>
              </w:rPr>
              <w:t>23.47 ± 0.05</w:t>
            </w:r>
          </w:p>
        </w:tc>
      </w:tr>
      <w:tr w:rsidR="00DA4095" w14:paraId="613ED9E4" w14:textId="77777777">
        <w:trPr>
          <w:cantSplit/>
          <w:jc w:val="center"/>
        </w:trPr>
        <w:tc>
          <w:tcPr>
            <w:tcW w:w="1026" w:type="dxa"/>
          </w:tcPr>
          <w:p w14:paraId="65582BEE" w14:textId="77777777" w:rsidR="00DA4095" w:rsidRDefault="00000000">
            <w:pPr>
              <w:pStyle w:val="JSTT-table-text"/>
              <w:keepNext/>
              <w:jc w:val="center"/>
            </w:pPr>
            <w:r>
              <w:rPr>
                <w:sz w:val="18"/>
              </w:rPr>
              <w:t>WEAVE</w:t>
            </w:r>
          </w:p>
        </w:tc>
        <w:tc>
          <w:tcPr>
            <w:tcW w:w="1219" w:type="dxa"/>
          </w:tcPr>
          <w:p w14:paraId="029A3596" w14:textId="77777777" w:rsidR="00DA4095" w:rsidRDefault="00000000">
            <w:pPr>
              <w:pStyle w:val="JSTT-table-text"/>
              <w:keepNext/>
              <w:jc w:val="center"/>
            </w:pPr>
            <w:r>
              <w:rPr>
                <w:sz w:val="18"/>
              </w:rPr>
              <w:t>PID</w:t>
            </w:r>
          </w:p>
        </w:tc>
        <w:tc>
          <w:tcPr>
            <w:tcW w:w="2568" w:type="dxa"/>
          </w:tcPr>
          <w:p w14:paraId="71067316" w14:textId="77777777" w:rsidR="00DA4095" w:rsidRDefault="00000000">
            <w:pPr>
              <w:pStyle w:val="JSTT-table-text"/>
              <w:keepNext/>
              <w:jc w:val="center"/>
            </w:pPr>
            <w:r>
              <w:rPr>
                <w:sz w:val="18"/>
              </w:rPr>
              <w:t>0.215 ± 0.003</w:t>
            </w:r>
          </w:p>
        </w:tc>
        <w:tc>
          <w:tcPr>
            <w:tcW w:w="1508" w:type="dxa"/>
          </w:tcPr>
          <w:p w14:paraId="1F7A0AA8" w14:textId="77777777" w:rsidR="00DA4095" w:rsidRDefault="00000000">
            <w:pPr>
              <w:pStyle w:val="JSTT-table-text"/>
              <w:keepNext/>
              <w:jc w:val="center"/>
            </w:pPr>
            <w:r>
              <w:rPr>
                <w:sz w:val="18"/>
              </w:rPr>
              <w:t>0.407 ± 0.003</w:t>
            </w:r>
          </w:p>
        </w:tc>
        <w:tc>
          <w:tcPr>
            <w:tcW w:w="1990" w:type="dxa"/>
          </w:tcPr>
          <w:p w14:paraId="27F79C95" w14:textId="77777777" w:rsidR="00DA4095" w:rsidRDefault="00000000">
            <w:pPr>
              <w:pStyle w:val="JSTT-table-text"/>
              <w:keepNext/>
              <w:jc w:val="center"/>
            </w:pPr>
            <w:r>
              <w:rPr>
                <w:sz w:val="18"/>
              </w:rPr>
              <w:t>25.50 ± 0.17</w:t>
            </w:r>
          </w:p>
        </w:tc>
      </w:tr>
      <w:tr w:rsidR="00DA4095" w14:paraId="1ED31150" w14:textId="77777777">
        <w:trPr>
          <w:cantSplit/>
          <w:jc w:val="center"/>
        </w:trPr>
        <w:tc>
          <w:tcPr>
            <w:tcW w:w="1026" w:type="dxa"/>
          </w:tcPr>
          <w:p w14:paraId="4339F0E5" w14:textId="77777777" w:rsidR="00DA4095" w:rsidRDefault="00000000">
            <w:pPr>
              <w:pStyle w:val="JSTT-table-text"/>
              <w:keepNext/>
              <w:jc w:val="center"/>
            </w:pPr>
            <w:r>
              <w:rPr>
                <w:sz w:val="18"/>
              </w:rPr>
              <w:t>RAMP</w:t>
            </w:r>
          </w:p>
        </w:tc>
        <w:tc>
          <w:tcPr>
            <w:tcW w:w="1219" w:type="dxa"/>
          </w:tcPr>
          <w:p w14:paraId="20DB5EB4" w14:textId="77777777" w:rsidR="00DA4095" w:rsidRDefault="00000000">
            <w:pPr>
              <w:pStyle w:val="JSTT-table-text"/>
              <w:keepNext/>
              <w:jc w:val="center"/>
            </w:pPr>
            <w:r>
              <w:rPr>
                <w:sz w:val="18"/>
              </w:rPr>
              <w:t>Assist map</w:t>
            </w:r>
          </w:p>
        </w:tc>
        <w:tc>
          <w:tcPr>
            <w:tcW w:w="2568" w:type="dxa"/>
          </w:tcPr>
          <w:p w14:paraId="1ACCED3E" w14:textId="77777777" w:rsidR="00DA4095" w:rsidRDefault="00000000">
            <w:pPr>
              <w:pStyle w:val="JSTT-table-text"/>
              <w:keepNext/>
              <w:jc w:val="center"/>
            </w:pPr>
            <w:r>
              <w:rPr>
                <w:sz w:val="18"/>
              </w:rPr>
              <w:t>0.835 ± 0.000</w:t>
            </w:r>
          </w:p>
        </w:tc>
        <w:tc>
          <w:tcPr>
            <w:tcW w:w="1508" w:type="dxa"/>
          </w:tcPr>
          <w:p w14:paraId="42B632CC" w14:textId="77777777" w:rsidR="00DA4095" w:rsidRDefault="00000000">
            <w:pPr>
              <w:pStyle w:val="JSTT-table-text"/>
              <w:keepNext/>
              <w:jc w:val="center"/>
            </w:pPr>
            <w:r>
              <w:rPr>
                <w:sz w:val="18"/>
              </w:rPr>
              <w:t>0.169 ± 0.001</w:t>
            </w:r>
          </w:p>
        </w:tc>
        <w:tc>
          <w:tcPr>
            <w:tcW w:w="1990" w:type="dxa"/>
          </w:tcPr>
          <w:p w14:paraId="62C79CB1" w14:textId="77777777" w:rsidR="00DA4095" w:rsidRDefault="00000000">
            <w:pPr>
              <w:pStyle w:val="JSTT-table-text"/>
              <w:keepNext/>
              <w:jc w:val="center"/>
            </w:pPr>
            <w:r>
              <w:rPr>
                <w:sz w:val="18"/>
              </w:rPr>
              <w:t>0.00 ± 0.00</w:t>
            </w:r>
          </w:p>
        </w:tc>
      </w:tr>
      <w:tr w:rsidR="00DA4095" w14:paraId="5398427E" w14:textId="77777777">
        <w:trPr>
          <w:cantSplit/>
          <w:jc w:val="center"/>
        </w:trPr>
        <w:tc>
          <w:tcPr>
            <w:tcW w:w="1026" w:type="dxa"/>
          </w:tcPr>
          <w:p w14:paraId="224BE9D4" w14:textId="77777777" w:rsidR="00DA4095" w:rsidRDefault="00000000">
            <w:pPr>
              <w:pStyle w:val="JSTT-table-text"/>
              <w:keepNext/>
              <w:jc w:val="center"/>
            </w:pPr>
            <w:r>
              <w:rPr>
                <w:sz w:val="18"/>
              </w:rPr>
              <w:t>RAMP</w:t>
            </w:r>
          </w:p>
        </w:tc>
        <w:tc>
          <w:tcPr>
            <w:tcW w:w="1219" w:type="dxa"/>
          </w:tcPr>
          <w:p w14:paraId="55563398" w14:textId="77777777" w:rsidR="00DA4095" w:rsidRDefault="00000000">
            <w:pPr>
              <w:pStyle w:val="JSTT-table-text"/>
              <w:keepNext/>
              <w:jc w:val="center"/>
            </w:pPr>
            <w:r>
              <w:rPr>
                <w:sz w:val="18"/>
              </w:rPr>
              <w:t>PI</w:t>
            </w:r>
          </w:p>
        </w:tc>
        <w:tc>
          <w:tcPr>
            <w:tcW w:w="2568" w:type="dxa"/>
          </w:tcPr>
          <w:p w14:paraId="6706364B" w14:textId="77777777" w:rsidR="00DA4095" w:rsidRDefault="00000000">
            <w:pPr>
              <w:pStyle w:val="JSTT-table-text"/>
              <w:keepNext/>
              <w:jc w:val="center"/>
            </w:pPr>
            <w:r>
              <w:rPr>
                <w:sz w:val="18"/>
              </w:rPr>
              <w:t>0.070 ± 0.001</w:t>
            </w:r>
          </w:p>
        </w:tc>
        <w:tc>
          <w:tcPr>
            <w:tcW w:w="1508" w:type="dxa"/>
          </w:tcPr>
          <w:p w14:paraId="745DC08C" w14:textId="77777777" w:rsidR="00DA4095" w:rsidRDefault="00000000">
            <w:pPr>
              <w:pStyle w:val="JSTT-table-text"/>
              <w:keepNext/>
              <w:jc w:val="center"/>
            </w:pPr>
            <w:r>
              <w:rPr>
                <w:sz w:val="18"/>
              </w:rPr>
              <w:t>0.088 ± 0.001</w:t>
            </w:r>
          </w:p>
        </w:tc>
        <w:tc>
          <w:tcPr>
            <w:tcW w:w="1990" w:type="dxa"/>
          </w:tcPr>
          <w:p w14:paraId="4BB0AAE0" w14:textId="77777777" w:rsidR="00DA4095" w:rsidRDefault="00000000">
            <w:pPr>
              <w:pStyle w:val="JSTT-table-text"/>
              <w:keepNext/>
              <w:jc w:val="center"/>
            </w:pPr>
            <w:r>
              <w:rPr>
                <w:sz w:val="18"/>
              </w:rPr>
              <w:t>5.89 ± 0.04</w:t>
            </w:r>
          </w:p>
        </w:tc>
      </w:tr>
      <w:tr w:rsidR="00DA4095" w14:paraId="57044E7B" w14:textId="77777777">
        <w:trPr>
          <w:cantSplit/>
          <w:jc w:val="center"/>
        </w:trPr>
        <w:tc>
          <w:tcPr>
            <w:tcW w:w="1026" w:type="dxa"/>
          </w:tcPr>
          <w:p w14:paraId="133BC3ED" w14:textId="77777777" w:rsidR="00DA4095" w:rsidRDefault="00000000">
            <w:pPr>
              <w:pStyle w:val="JSTT-table-text"/>
              <w:keepNext/>
              <w:jc w:val="center"/>
            </w:pPr>
            <w:r>
              <w:rPr>
                <w:sz w:val="18"/>
              </w:rPr>
              <w:t>RAMP</w:t>
            </w:r>
          </w:p>
        </w:tc>
        <w:tc>
          <w:tcPr>
            <w:tcW w:w="1219" w:type="dxa"/>
          </w:tcPr>
          <w:p w14:paraId="76D82101" w14:textId="77777777" w:rsidR="00DA4095" w:rsidRDefault="00000000">
            <w:pPr>
              <w:pStyle w:val="JSTT-table-text"/>
              <w:keepNext/>
              <w:jc w:val="center"/>
            </w:pPr>
            <w:r>
              <w:rPr>
                <w:sz w:val="18"/>
              </w:rPr>
              <w:t>PID</w:t>
            </w:r>
          </w:p>
        </w:tc>
        <w:tc>
          <w:tcPr>
            <w:tcW w:w="2568" w:type="dxa"/>
          </w:tcPr>
          <w:p w14:paraId="5C770F42" w14:textId="77777777" w:rsidR="00DA4095" w:rsidRDefault="00000000">
            <w:pPr>
              <w:pStyle w:val="JSTT-table-text"/>
              <w:keepNext/>
              <w:jc w:val="center"/>
            </w:pPr>
            <w:r>
              <w:rPr>
                <w:sz w:val="18"/>
              </w:rPr>
              <w:t>0.046 ± 0.002</w:t>
            </w:r>
          </w:p>
        </w:tc>
        <w:tc>
          <w:tcPr>
            <w:tcW w:w="1508" w:type="dxa"/>
          </w:tcPr>
          <w:p w14:paraId="5E914665" w14:textId="77777777" w:rsidR="00DA4095" w:rsidRDefault="00000000">
            <w:pPr>
              <w:pStyle w:val="JSTT-table-text"/>
              <w:keepNext/>
              <w:jc w:val="center"/>
            </w:pPr>
            <w:r>
              <w:rPr>
                <w:sz w:val="18"/>
              </w:rPr>
              <w:t>0.127 ± 0.001</w:t>
            </w:r>
          </w:p>
        </w:tc>
        <w:tc>
          <w:tcPr>
            <w:tcW w:w="1990" w:type="dxa"/>
          </w:tcPr>
          <w:p w14:paraId="06466E5B" w14:textId="77777777" w:rsidR="00DA4095" w:rsidRDefault="00000000">
            <w:pPr>
              <w:pStyle w:val="JSTT-table-text"/>
              <w:keepNext/>
              <w:jc w:val="center"/>
            </w:pPr>
            <w:r>
              <w:rPr>
                <w:sz w:val="18"/>
              </w:rPr>
              <w:t>5.84 ± 0.04</w:t>
            </w:r>
          </w:p>
        </w:tc>
      </w:tr>
      <w:tr w:rsidR="00DA4095" w14:paraId="18B655A5" w14:textId="77777777">
        <w:trPr>
          <w:cantSplit/>
          <w:jc w:val="center"/>
        </w:trPr>
        <w:tc>
          <w:tcPr>
            <w:tcW w:w="1026" w:type="dxa"/>
          </w:tcPr>
          <w:p w14:paraId="5B43B214" w14:textId="77777777" w:rsidR="00DA4095" w:rsidRDefault="00000000">
            <w:pPr>
              <w:pStyle w:val="JSTT-table-text"/>
              <w:keepNext/>
              <w:jc w:val="center"/>
            </w:pPr>
            <w:r>
              <w:rPr>
                <w:sz w:val="18"/>
              </w:rPr>
              <w:t>EDGE</w:t>
            </w:r>
          </w:p>
        </w:tc>
        <w:tc>
          <w:tcPr>
            <w:tcW w:w="1219" w:type="dxa"/>
          </w:tcPr>
          <w:p w14:paraId="4F138A99" w14:textId="77777777" w:rsidR="00DA4095" w:rsidRDefault="00000000">
            <w:pPr>
              <w:pStyle w:val="JSTT-table-text"/>
              <w:keepNext/>
              <w:jc w:val="center"/>
            </w:pPr>
            <w:r>
              <w:rPr>
                <w:sz w:val="18"/>
              </w:rPr>
              <w:t>Assist map</w:t>
            </w:r>
          </w:p>
        </w:tc>
        <w:tc>
          <w:tcPr>
            <w:tcW w:w="2568" w:type="dxa"/>
          </w:tcPr>
          <w:p w14:paraId="3BB8E78C" w14:textId="77777777" w:rsidR="00DA4095" w:rsidRDefault="00000000">
            <w:pPr>
              <w:pStyle w:val="JSTT-table-text"/>
              <w:keepNext/>
              <w:jc w:val="center"/>
            </w:pPr>
            <w:r>
              <w:rPr>
                <w:sz w:val="18"/>
              </w:rPr>
              <w:t>1.534 ± 0.000</w:t>
            </w:r>
          </w:p>
        </w:tc>
        <w:tc>
          <w:tcPr>
            <w:tcW w:w="1508" w:type="dxa"/>
          </w:tcPr>
          <w:p w14:paraId="3F97C924" w14:textId="77777777" w:rsidR="00DA4095" w:rsidRDefault="00000000">
            <w:pPr>
              <w:pStyle w:val="JSTT-table-text"/>
              <w:keepNext/>
              <w:jc w:val="center"/>
            </w:pPr>
            <w:r>
              <w:rPr>
                <w:sz w:val="18"/>
              </w:rPr>
              <w:t>0.130 ± 0.000</w:t>
            </w:r>
          </w:p>
        </w:tc>
        <w:tc>
          <w:tcPr>
            <w:tcW w:w="1990" w:type="dxa"/>
          </w:tcPr>
          <w:p w14:paraId="3D0C3768" w14:textId="77777777" w:rsidR="00DA4095" w:rsidRDefault="00000000">
            <w:pPr>
              <w:pStyle w:val="JSTT-table-text"/>
              <w:keepNext/>
              <w:jc w:val="center"/>
            </w:pPr>
            <w:r>
              <w:rPr>
                <w:sz w:val="18"/>
              </w:rPr>
              <w:t>0.02 ± 0.00</w:t>
            </w:r>
          </w:p>
        </w:tc>
      </w:tr>
      <w:tr w:rsidR="00DA4095" w14:paraId="462D76AD" w14:textId="77777777">
        <w:trPr>
          <w:cantSplit/>
          <w:jc w:val="center"/>
        </w:trPr>
        <w:tc>
          <w:tcPr>
            <w:tcW w:w="1026" w:type="dxa"/>
          </w:tcPr>
          <w:p w14:paraId="26004BA6" w14:textId="77777777" w:rsidR="00DA4095" w:rsidRDefault="00000000">
            <w:pPr>
              <w:pStyle w:val="JSTT-table-text"/>
              <w:keepNext/>
              <w:jc w:val="center"/>
            </w:pPr>
            <w:r>
              <w:rPr>
                <w:sz w:val="18"/>
              </w:rPr>
              <w:t>EDGE</w:t>
            </w:r>
          </w:p>
        </w:tc>
        <w:tc>
          <w:tcPr>
            <w:tcW w:w="1219" w:type="dxa"/>
          </w:tcPr>
          <w:p w14:paraId="7462D553" w14:textId="77777777" w:rsidR="00DA4095" w:rsidRDefault="00000000">
            <w:pPr>
              <w:pStyle w:val="JSTT-table-text"/>
              <w:keepNext/>
              <w:jc w:val="center"/>
            </w:pPr>
            <w:r>
              <w:rPr>
                <w:sz w:val="18"/>
              </w:rPr>
              <w:t>PI</w:t>
            </w:r>
          </w:p>
        </w:tc>
        <w:tc>
          <w:tcPr>
            <w:tcW w:w="2568" w:type="dxa"/>
          </w:tcPr>
          <w:p w14:paraId="0E9ECFEF" w14:textId="77777777" w:rsidR="00DA4095" w:rsidRDefault="00000000">
            <w:pPr>
              <w:pStyle w:val="JSTT-table-text"/>
              <w:keepNext/>
              <w:jc w:val="center"/>
            </w:pPr>
            <w:r>
              <w:rPr>
                <w:sz w:val="18"/>
              </w:rPr>
              <w:t>0.300 ± 0.003</w:t>
            </w:r>
          </w:p>
        </w:tc>
        <w:tc>
          <w:tcPr>
            <w:tcW w:w="1508" w:type="dxa"/>
          </w:tcPr>
          <w:p w14:paraId="7D9BC42F" w14:textId="77777777" w:rsidR="00DA4095" w:rsidRDefault="00000000">
            <w:pPr>
              <w:pStyle w:val="JSTT-table-text"/>
              <w:keepNext/>
              <w:jc w:val="center"/>
            </w:pPr>
            <w:r>
              <w:rPr>
                <w:sz w:val="18"/>
              </w:rPr>
              <w:t>0.255 ± 0.004</w:t>
            </w:r>
          </w:p>
        </w:tc>
        <w:tc>
          <w:tcPr>
            <w:tcW w:w="1990" w:type="dxa"/>
          </w:tcPr>
          <w:p w14:paraId="5BC24066" w14:textId="77777777" w:rsidR="00DA4095" w:rsidRDefault="00000000">
            <w:pPr>
              <w:pStyle w:val="JSTT-table-text"/>
              <w:keepNext/>
              <w:jc w:val="center"/>
            </w:pPr>
            <w:r>
              <w:rPr>
                <w:sz w:val="18"/>
              </w:rPr>
              <w:t>6.97 ± 0.24</w:t>
            </w:r>
          </w:p>
        </w:tc>
      </w:tr>
      <w:tr w:rsidR="00DA4095" w14:paraId="30FAE963" w14:textId="77777777">
        <w:trPr>
          <w:cantSplit/>
          <w:jc w:val="center"/>
        </w:trPr>
        <w:tc>
          <w:tcPr>
            <w:tcW w:w="1026" w:type="dxa"/>
          </w:tcPr>
          <w:p w14:paraId="592E9AB8" w14:textId="77777777" w:rsidR="00DA4095" w:rsidRDefault="00000000">
            <w:pPr>
              <w:pStyle w:val="JSTT-table-text"/>
              <w:jc w:val="center"/>
            </w:pPr>
            <w:r>
              <w:rPr>
                <w:sz w:val="18"/>
              </w:rPr>
              <w:t>EDGE</w:t>
            </w:r>
          </w:p>
        </w:tc>
        <w:tc>
          <w:tcPr>
            <w:tcW w:w="1219" w:type="dxa"/>
          </w:tcPr>
          <w:p w14:paraId="6BF276CF" w14:textId="77777777" w:rsidR="00DA4095" w:rsidRDefault="00000000">
            <w:pPr>
              <w:pStyle w:val="JSTT-table-text"/>
              <w:jc w:val="center"/>
            </w:pPr>
            <w:r>
              <w:rPr>
                <w:sz w:val="18"/>
              </w:rPr>
              <w:t>PID</w:t>
            </w:r>
          </w:p>
        </w:tc>
        <w:tc>
          <w:tcPr>
            <w:tcW w:w="2568" w:type="dxa"/>
          </w:tcPr>
          <w:p w14:paraId="4FC4C79A" w14:textId="77777777" w:rsidR="00DA4095" w:rsidRDefault="00000000">
            <w:pPr>
              <w:pStyle w:val="JSTT-table-text"/>
              <w:jc w:val="center"/>
            </w:pPr>
            <w:r>
              <w:rPr>
                <w:sz w:val="18"/>
              </w:rPr>
              <w:t>0.163 ± 0.002</w:t>
            </w:r>
          </w:p>
        </w:tc>
        <w:tc>
          <w:tcPr>
            <w:tcW w:w="1508" w:type="dxa"/>
          </w:tcPr>
          <w:p w14:paraId="4B2A4812" w14:textId="77777777" w:rsidR="00DA4095" w:rsidRDefault="00000000">
            <w:pPr>
              <w:pStyle w:val="JSTT-table-text"/>
              <w:jc w:val="center"/>
            </w:pPr>
            <w:r>
              <w:rPr>
                <w:sz w:val="18"/>
              </w:rPr>
              <w:t>0.321 ± 0.003</w:t>
            </w:r>
          </w:p>
        </w:tc>
        <w:tc>
          <w:tcPr>
            <w:tcW w:w="1990" w:type="dxa"/>
          </w:tcPr>
          <w:p w14:paraId="301BAE4F" w14:textId="77777777" w:rsidR="00DA4095" w:rsidRDefault="00000000">
            <w:pPr>
              <w:pStyle w:val="JSTT-table-text"/>
              <w:jc w:val="center"/>
            </w:pPr>
            <w:r>
              <w:rPr>
                <w:sz w:val="18"/>
              </w:rPr>
              <w:t>6.67 ± 0.09</w:t>
            </w:r>
          </w:p>
        </w:tc>
      </w:tr>
    </w:tbl>
    <w:p w14:paraId="24D848E4" w14:textId="77777777" w:rsidR="00DA4095" w:rsidRDefault="00DA4095">
      <w:pPr>
        <w:pStyle w:val="10JSTT-Text"/>
        <w:spacing w:before="0"/>
      </w:pPr>
    </w:p>
    <w:p w14:paraId="18712913" w14:textId="77777777" w:rsidR="00DA4095" w:rsidRDefault="00DA4095">
      <w:pPr>
        <w:spacing w:line="20" w:lineRule="exact"/>
        <w:rPr>
          <w:sz w:val="2"/>
        </w:rPr>
        <w:sectPr w:rsidR="00DA4095">
          <w:footnotePr>
            <w:numFmt w:val="chicago"/>
          </w:footnotePr>
          <w:type w:val="continuous"/>
          <w:pgSz w:w="11907" w:h="16840" w:code="9"/>
          <w:pgMar w:top="79" w:right="964" w:bottom="964" w:left="1038" w:header="907" w:footer="737" w:gutter="0"/>
          <w:cols w:space="360"/>
          <w:docGrid w:linePitch="360"/>
        </w:sectPr>
      </w:pPr>
    </w:p>
    <w:p w14:paraId="48417400" w14:textId="77777777" w:rsidR="00DA4095" w:rsidRDefault="00000000">
      <w:pPr>
        <w:pStyle w:val="10JSTT-Text"/>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120C0363" w14:textId="77777777" w:rsidR="00DA4095" w:rsidRDefault="00000000">
      <w:pPr>
        <w:pStyle w:val="10JSTT-Text"/>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71EAA934" w14:textId="77777777" w:rsidR="00DA4095" w:rsidRDefault="00000000">
      <w:pPr>
        <w:pStyle w:val="10JSTT-Text"/>
      </w:pPr>
      <w:r>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526A3197" w14:textId="77777777" w:rsidR="00DA4095" w:rsidRDefault="00000000">
      <w:pPr>
        <w:pStyle w:val="10JSTT-Text"/>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4EFD57E1" w14:textId="77777777" w:rsidR="00DA4095" w:rsidRDefault="00000000">
      <w:pPr>
        <w:pStyle w:val="41JSTT-2ndorder-head"/>
      </w:pPr>
      <w:r>
        <w:t>Discussion</w:t>
      </w:r>
    </w:p>
    <w:p w14:paraId="68212D66" w14:textId="77777777" w:rsidR="00DA4095" w:rsidRDefault="00000000">
      <w:pPr>
        <w:pStyle w:val="10JSTT-Text"/>
      </w:pPr>
      <w:r>
        <w:t xml:space="preserve">The assist-map errors arise from two mechanisms. The first is the local slope limit. A road-reaction torque disturbance is attenuated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so a finite slope leaves a residual error. The same constraint prevents the map from reaching its unconstrained calibration characteristic where the required slope is high, as observed in DRY and EDGE.</w:t>
      </w:r>
    </w:p>
    <w:p w14:paraId="6A09DCF1" w14:textId="77777777" w:rsidR="00DA4095" w:rsidRDefault="00000000">
      <w:pPr>
        <w:pStyle w:val="10JSTT-Text"/>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176E0184" w14:textId="77777777" w:rsidR="00DA4095" w:rsidRDefault="00000000">
      <w:pPr>
        <w:pStyle w:val="10JSTT-Text"/>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723CD102" w14:textId="77777777" w:rsidR="00DA4095" w:rsidRDefault="00000000">
      <w:pPr>
        <w:pStyle w:val="10JSTT-Text"/>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222B3270" w14:textId="77777777" w:rsidR="00DA4095" w:rsidRDefault="00000000">
      <w:pPr>
        <w:pStyle w:val="10JSTT-Text"/>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6E3ABE23" w14:textId="77777777" w:rsidR="00DA4095" w:rsidRDefault="00000000">
      <w:pPr>
        <w:pStyle w:val="4JSST-1storder-head"/>
      </w:pPr>
      <w:r>
        <w:t>Conclusions</w:t>
      </w:r>
    </w:p>
    <w:p w14:paraId="5E9D418B" w14:textId="77777777" w:rsidR="00DA4095" w:rsidRDefault="00000000">
      <w:pPr>
        <w:pStyle w:val="10JSTT-Text"/>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51E86303" w14:textId="77777777" w:rsidR="00DA4095" w:rsidRDefault="00000000">
      <w:pPr>
        <w:pStyle w:val="10JSTT-Text"/>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14:paraId="5B2B4B0C" w14:textId="77777777" w:rsidR="00DA4095" w:rsidRDefault="00000000">
      <w:pPr>
        <w:pStyle w:val="10JSTT-Text"/>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26EAE6D9" w14:textId="77777777" w:rsidR="00DA4095" w:rsidRDefault="00000000">
      <w:pPr>
        <w:pStyle w:val="JSTT-acknowledgement"/>
      </w:pPr>
      <w:r>
        <w:t>Acknowledgments</w:t>
      </w:r>
    </w:p>
    <w:p w14:paraId="1CA6E45B" w14:textId="77777777" w:rsidR="00DA4095" w:rsidRDefault="00000000">
      <w:pPr>
        <w:pStyle w:val="10JSTT-Text"/>
      </w:pPr>
      <w:r>
        <w:t>The authors acknowledge Ho Chi Minh City University of Technology (HCMUT), Vietnam National University Ho Chi Minh City (VNU-HCM) for supporting this research.</w:t>
      </w:r>
    </w:p>
    <w:p w14:paraId="49934283" w14:textId="77777777" w:rsidR="00DA4095" w:rsidRDefault="00000000">
      <w:pPr>
        <w:pStyle w:val="JSTT-acknowledgement"/>
      </w:pPr>
      <w:r>
        <w:t>Conflict of Interest</w:t>
      </w:r>
    </w:p>
    <w:p w14:paraId="316B720F" w14:textId="77777777" w:rsidR="00DA4095" w:rsidRDefault="00000000">
      <w:pPr>
        <w:pStyle w:val="10JSTT-Text"/>
      </w:pPr>
      <w:r>
        <w:t>The authors have no conflict of interest to declare.</w:t>
      </w:r>
    </w:p>
    <w:p w14:paraId="02037475" w14:textId="77777777" w:rsidR="00DA4095" w:rsidRDefault="00000000">
      <w:pPr>
        <w:pStyle w:val="JSTT-acknowledgement"/>
      </w:pPr>
      <w:r>
        <w:t>Author contributions</w:t>
      </w:r>
    </w:p>
    <w:p w14:paraId="59975929" w14:textId="77777777" w:rsidR="00DA4095" w:rsidRDefault="00000000">
      <w:pPr>
        <w:pStyle w:val="10JSTT-Text"/>
      </w:pPr>
      <w:r>
        <w:t>Tran Minh Tan: modeling, simulation, data analysis, writing – original draft. Phung Thanh Huy: supervision, review and editing. All authors have approved the final article.</w:t>
      </w:r>
    </w:p>
    <w:p w14:paraId="1E445DA1" w14:textId="77777777" w:rsidR="00DA4095" w:rsidRDefault="00000000">
      <w:pPr>
        <w:pStyle w:val="JSTT-acknowledgement"/>
      </w:pPr>
      <w:r>
        <w:t>Declaration of Generative AI</w:t>
      </w:r>
    </w:p>
    <w:p w14:paraId="3FC8AAE7" w14:textId="77777777" w:rsidR="00DA4095" w:rsidRDefault="00000000">
      <w:pPr>
        <w:pStyle w:val="10JSTT-Text"/>
      </w:pPr>
      <w: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14:paraId="1051295A" w14:textId="77777777" w:rsidR="00DA4095" w:rsidRDefault="00000000">
      <w:pPr>
        <w:pStyle w:val="JSTT-acknowledgement"/>
      </w:pPr>
      <w:r>
        <w:t>References</w:t>
      </w:r>
    </w:p>
    <w:p w14:paraId="14AC1579" w14:textId="77777777" w:rsidR="00DA4095" w:rsidRDefault="00000000">
      <w:pPr>
        <w:pStyle w:val="EndNoteBibliography"/>
        <w:spacing w:after="40"/>
        <w:ind w:left="425" w:hanging="425"/>
        <w:jc w:val="left"/>
      </w:pPr>
      <w:r>
        <w:rPr>
          <w:rFonts w:ascii="Arial" w:hAnsi="Arial"/>
        </w:rPr>
        <w:t>[1]. D. Lee, K.-S. Kim and S. Kim. (2018). Controller design of an electric power steering system. IEEE Transactions on Control Systems Technology, 26(2), 748–755. https://doi.org/10.1109/TCST.2017.2679062</w:t>
      </w:r>
    </w:p>
    <w:p w14:paraId="28C08A24" w14:textId="77777777" w:rsidR="00DA4095" w:rsidRDefault="00000000">
      <w:pPr>
        <w:pStyle w:val="EndNoteBibliography"/>
        <w:spacing w:after="40"/>
        <w:ind w:left="425" w:hanging="425"/>
        <w:jc w:val="left"/>
      </w:pPr>
      <w:r>
        <w:rPr>
          <w:rFonts w:ascii="Arial" w:hAnsi="Arial"/>
        </w:rPr>
        <w:t>[2]. Y. Li, Z. Yang, D. Zhai, J. He and J. Fan. (2023). Study on control strategy of electric power steering for commercial vehicle based on multi-map. World Electric Vehicle Journal, 14(2), 33. https://doi.org/10.3390/wevj14020033</w:t>
      </w:r>
    </w:p>
    <w:p w14:paraId="7D804FFB" w14:textId="77777777" w:rsidR="00DA4095" w:rsidRDefault="00000000">
      <w:pPr>
        <w:pStyle w:val="EndNoteBibliography"/>
        <w:spacing w:after="40"/>
        <w:ind w:left="425" w:hanging="425"/>
        <w:jc w:val="left"/>
      </w:pPr>
      <w:r>
        <w:rPr>
          <w:rFonts w:ascii="Arial" w:hAnsi="Arial"/>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14:paraId="3E894645" w14:textId="77777777" w:rsidR="00DA4095" w:rsidRDefault="00000000">
      <w:pPr>
        <w:pStyle w:val="EndNoteBibliography"/>
        <w:spacing w:after="40"/>
        <w:ind w:left="425" w:hanging="425"/>
        <w:jc w:val="left"/>
      </w:pPr>
      <w:r>
        <w:rPr>
          <w:rFonts w:ascii="Arial" w:hAnsi="Arial"/>
        </w:rPr>
        <w:t>[4]. H.Q. Nguyen, V.T. Vu and O. Sename. (2025). Combining adaptive neural-fuzzy inference system with field-oriented control strategy for electric power steering system in cars. Advances in Mechanical Engineering, 17(9). https://doi.org/10.1177/16878132251369152</w:t>
      </w:r>
    </w:p>
    <w:p w14:paraId="3359A919" w14:textId="77777777" w:rsidR="00DA4095" w:rsidRDefault="00000000">
      <w:pPr>
        <w:pStyle w:val="EndNoteBibliography"/>
        <w:spacing w:after="40"/>
        <w:ind w:left="425" w:hanging="425"/>
        <w:jc w:val="left"/>
      </w:pPr>
      <w:r>
        <w:rPr>
          <w:rFonts w:ascii="Arial" w:hAnsi="Arial"/>
        </w:rPr>
        <w:t>[5]. D. Saifia, M. Chadli, H.R. Karimi and S. Labiod. (2015). Fuzzy control for electric power steering system with assist motor current input constraints. Journal of the Franklin Institute, 352(2), 562-576. https://doi.org/10.1016/j.jfranklin.2014.05.007</w:t>
      </w:r>
    </w:p>
    <w:p w14:paraId="11B8EA5E" w14:textId="77777777" w:rsidR="00DA4095" w:rsidRDefault="00000000">
      <w:pPr>
        <w:pStyle w:val="EndNoteBibliography"/>
        <w:spacing w:after="40"/>
        <w:ind w:left="425" w:hanging="425"/>
        <w:jc w:val="left"/>
      </w:pPr>
      <w:r>
        <w:rPr>
          <w:rFonts w:ascii="Arial" w:hAnsi="Arial"/>
        </w:rPr>
        <w:t>[6]. X.A. Ren and Z.X. Deng. (2014). Research on ideal steering wheel effort characteristics of driver. China Mechanical Engineering, 25(16), 2261-2265.</w:t>
      </w:r>
    </w:p>
    <w:p w14:paraId="7E03DA28" w14:textId="77777777" w:rsidR="00DA4095" w:rsidRDefault="00000000">
      <w:pPr>
        <w:pStyle w:val="EndNoteBibliography"/>
        <w:spacing w:after="40"/>
        <w:ind w:left="425" w:hanging="425"/>
        <w:jc w:val="left"/>
      </w:pPr>
      <w:r>
        <w:rPr>
          <w:rFonts w:ascii="Arial" w:hAnsi="Arial"/>
        </w:rPr>
        <w:t>[7]. H.B. Pacejka. (2006). Tyre and vehicle dynamics (2nd ed.). Elsevier.</w:t>
      </w:r>
    </w:p>
    <w:p w14:paraId="74D531B4" w14:textId="77777777" w:rsidR="00DA4095" w:rsidRDefault="00000000">
      <w:pPr>
        <w:pStyle w:val="EndNoteBibliography"/>
        <w:spacing w:after="40"/>
        <w:ind w:left="425" w:hanging="425"/>
        <w:jc w:val="left"/>
      </w:pPr>
      <w:r>
        <w:rPr>
          <w:rFonts w:ascii="Arial" w:hAnsi="Arial"/>
        </w:rPr>
        <w:t>[8]. R. Rajamani. (2012). Vehicle dynamics and control (2nd ed.). Springer.</w:t>
      </w:r>
    </w:p>
    <w:p w14:paraId="31E0CC4A" w14:textId="77777777" w:rsidR="00DA4095" w:rsidRDefault="00000000">
      <w:pPr>
        <w:pStyle w:val="EndNoteBibliography"/>
        <w:spacing w:after="40"/>
        <w:ind w:left="425" w:hanging="425"/>
        <w:jc w:val="left"/>
      </w:pPr>
      <w:r>
        <w:rPr>
          <w:rFonts w:ascii="Arial" w:hAnsi="Arial"/>
        </w:rPr>
        <w:t>[9]. Valeo. Torque and/or angle sensors, product catalogue. https://www.valeo.com/en/catalogue/cda/torque-and-or-angle-sensors/</w:t>
      </w:r>
    </w:p>
    <w:p w14:paraId="1809FD24" w14:textId="77777777" w:rsidR="00DA4095" w:rsidRDefault="00000000">
      <w:pPr>
        <w:pStyle w:val="EndNoteBibliography"/>
        <w:spacing w:after="40"/>
        <w:ind w:left="425" w:hanging="425"/>
        <w:jc w:val="left"/>
      </w:pPr>
      <w:r>
        <w:rPr>
          <w:rFonts w:ascii="Arial" w:hAnsi="Arial"/>
        </w:rPr>
        <w:t>[10]. Bosch Motorsport. (2026). Steering wheel angle sensor LWS, data sheet. https://www.bosch-motorsport.com</w:t>
      </w:r>
    </w:p>
    <w:p w14:paraId="524101C7" w14:textId="77777777" w:rsidR="00DA4095" w:rsidRDefault="00000000">
      <w:pPr>
        <w:pStyle w:val="EndNoteBibliography"/>
        <w:spacing w:after="40"/>
        <w:ind w:left="425" w:hanging="425"/>
        <w:jc w:val="left"/>
      </w:pPr>
      <w:r>
        <w:rPr>
          <w:rFonts w:ascii="Arial" w:hAnsi="Arial"/>
        </w:rPr>
        <w:t>[11]. Bosch Motorsport. (2020). Acceleration sensor MM5.10, data sheet. https://www.bosch-motorsport.com</w:t>
      </w:r>
    </w:p>
    <w:p w14:paraId="22EE15DF" w14:textId="77777777" w:rsidR="00DA4095" w:rsidRDefault="00000000">
      <w:pPr>
        <w:pStyle w:val="EndNoteBibliography"/>
        <w:spacing w:after="40"/>
        <w:ind w:left="425" w:hanging="425"/>
        <w:jc w:val="left"/>
      </w:pPr>
      <w:r>
        <w:rPr>
          <w:rFonts w:ascii="Arial" w:hAnsi="Arial"/>
        </w:rPr>
        <w:t>[12]. H. Ragab, S. Givigi and A. Noureldin. (2024). Automotive speed estimation: Sensor types and error characteristics from OBD-II to ADAS. arXiv:2501.00242.</w:t>
      </w:r>
    </w:p>
    <w:sectPr w:rsidR="00DA4095" w:rsidSect="00E13A10">
      <w:footnotePr>
        <w:numFmt w:val="chicago"/>
      </w:footnotePr>
      <w:type w:val="continuous"/>
      <w:pgSz w:w="11907" w:h="16840" w:code="9"/>
      <w:pgMar w:top="79" w:right="964" w:bottom="964" w:left="1038" w:header="907" w:footer="737" w:gutter="0"/>
      <w:cols w:num="2" w:space="36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BD01" w14:textId="77777777" w:rsidR="00831EE1" w:rsidRDefault="00831EE1">
      <w:r>
        <w:separator/>
      </w:r>
    </w:p>
    <w:p w14:paraId="76E178B8" w14:textId="77777777" w:rsidR="00831EE1" w:rsidRDefault="00831EE1"/>
    <w:p w14:paraId="42E1353D" w14:textId="77777777" w:rsidR="00831EE1" w:rsidRDefault="00831EE1"/>
  </w:endnote>
  <w:endnote w:type="continuationSeparator" w:id="0">
    <w:p w14:paraId="06810262" w14:textId="77777777" w:rsidR="00831EE1" w:rsidRDefault="00831EE1">
      <w:r>
        <w:continuationSeparator/>
      </w:r>
    </w:p>
    <w:p w14:paraId="1E452B77" w14:textId="77777777" w:rsidR="00831EE1" w:rsidRDefault="00831EE1"/>
    <w:p w14:paraId="5EA1411B" w14:textId="77777777" w:rsidR="00831EE1" w:rsidRDefault="00831E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7A4A4EB4-3AAD-4EE7-AB1B-0F93589FCE5E}"/>
  </w:font>
  <w:font w:name="Univers">
    <w:charset w:val="00"/>
    <w:family w:val="swiss"/>
    <w:pitch w:val="variable"/>
    <w:sig w:usb0="80000287" w:usb1="00000000" w:usb2="00000000" w:usb3="00000000" w:csb0="0000000F" w:csb1="00000000"/>
    <w:embedRegular r:id="rId2" w:fontKey="{924D2F58-35BF-4FE1-9445-A05A0BCF96FC}"/>
  </w:font>
  <w:font w:name="Tahoma">
    <w:panose1 w:val="020B0604030504040204"/>
    <w:charset w:val="00"/>
    <w:family w:val="swiss"/>
    <w:pitch w:val="variable"/>
    <w:sig w:usb0="E1002EFF" w:usb1="C000605B" w:usb2="00000029" w:usb3="00000000" w:csb0="000101FF" w:csb1="00000000"/>
    <w:embedRegular r:id="rId3" w:fontKey="{47748656-1646-4F12-AEA1-D761B028DCB6}"/>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9BF0E424-79E8-42C6-84C7-A31E860F5C3D}"/>
  </w:font>
  <w:font w:name="Cambria Math">
    <w:panose1 w:val="02040503050406030204"/>
    <w:charset w:val="00"/>
    <w:family w:val="roman"/>
    <w:pitch w:val="variable"/>
    <w:sig w:usb0="E00006FF" w:usb1="420024FF" w:usb2="02000000" w:usb3="00000000" w:csb0="0000019F" w:csb1="00000000"/>
    <w:embedRegular r:id="rId5" w:fontKey="{F839D7F0-4360-475C-AC85-52FDD2D52C36}"/>
    <w:embedItalic r:id="rId6" w:fontKey="{CAA8E8AE-59FF-4B49-8715-9DDC3EC712CF}"/>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7" w:fontKey="{155BDC95-B54E-4DDC-9899-642AC2049369}"/>
    <w:embedItalic r:id="rId8" w:fontKey="{AC8CD677-2164-4305-94A9-681181FCD82A}"/>
  </w:font>
  <w:font w:name="Cambria">
    <w:panose1 w:val="02040503050406030204"/>
    <w:charset w:val="00"/>
    <w:family w:val="roman"/>
    <w:pitch w:val="variable"/>
    <w:sig w:usb0="E00006FF" w:usb1="420024FF" w:usb2="02000000" w:usb3="00000000" w:csb0="0000019F" w:csb1="00000000"/>
    <w:embedRegular r:id="rId9" w:fontKey="{AD64B50F-9BFB-4B89-8B05-D50DC2C7B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F79" w14:textId="5D463F1C" w:rsidR="00B00764" w:rsidRPr="00F74B44" w:rsidRDefault="00B00764" w:rsidP="00F74B44">
    <w:pPr>
      <w:pStyle w:val="Footer"/>
    </w:pPr>
    <w:bookmarkStart w:id="2" w:name="OLE_LINK6"/>
    <w:bookmarkStart w:id="3"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4" w:name="OLE_LINK12"/>
    <w:r w:rsidRPr="00F74B44">
      <w:t>J</w:t>
    </w:r>
    <w:r w:rsidR="00F60B3E" w:rsidRPr="00F74B44">
      <w:t>STT 2021, 14, x</w:t>
    </w:r>
    <w:bookmarkEnd w:id="4"/>
    <w:r w:rsidR="00F60B3E" w:rsidRPr="00F74B44">
      <w:t>. https://doi.org/10.3390/xxxxx</w:t>
    </w:r>
    <w:bookmarkEnd w:id="2"/>
    <w:r w:rsidR="00F60B3E" w:rsidRPr="00F74B44">
      <w:t xml:space="preserve">  </w:t>
    </w:r>
    <w:bookmarkEnd w:id="3"/>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3303" w14:textId="77777777" w:rsidR="00831EE1" w:rsidRDefault="00831EE1" w:rsidP="00783D5B">
      <w:pPr>
        <w:pStyle w:val="Footer"/>
        <w:spacing w:before="230"/>
        <w:rPr>
          <w:lang w:val="en-GB"/>
        </w:rPr>
      </w:pPr>
      <w:r>
        <w:rPr>
          <w:lang w:val="en-IN" w:eastAsia="en-IN"/>
        </w:rPr>
        <w:drawing>
          <wp:inline distT="0" distB="0" distL="0" distR="0" wp14:anchorId="21343333" wp14:editId="6A9CED63">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4E06D919" w14:textId="77777777" w:rsidR="00831EE1" w:rsidRDefault="00831EE1"/>
    <w:p w14:paraId="77C37A35" w14:textId="77777777" w:rsidR="00831EE1" w:rsidRDefault="00831EE1"/>
  </w:footnote>
  <w:footnote w:type="continuationSeparator" w:id="0">
    <w:p w14:paraId="7731CCAA" w14:textId="77777777" w:rsidR="00831EE1" w:rsidRDefault="00831EE1">
      <w:r>
        <w:continuationSeparator/>
      </w:r>
    </w:p>
    <w:p w14:paraId="4C85858D" w14:textId="77777777" w:rsidR="00831EE1" w:rsidRDefault="00831EE1"/>
    <w:p w14:paraId="39614C5D" w14:textId="77777777" w:rsidR="00831EE1" w:rsidRDefault="00831E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393A" w14:textId="1AB544AB" w:rsidR="00B00764" w:rsidRPr="007C2BCF" w:rsidRDefault="00AA2787" w:rsidP="007C2BCF">
    <w:pPr>
      <w:pStyle w:val="Header"/>
      <w:rPr>
        <w:sz w:val="12"/>
        <w:szCs w:val="16"/>
      </w:rPr>
    </w:pPr>
    <w:bookmarkStart w:id="0" w:name="OLE_LINK13"/>
    <w:r w:rsidRPr="007C2BCF">
      <w:rPr>
        <w:szCs w:val="18"/>
      </w:rPr>
      <w:t>JSTT vol</w:t>
    </w:r>
    <w:r w:rsidR="003938C4" w:rsidRPr="007C2BCF">
      <w:rPr>
        <w:szCs w:val="18"/>
      </w:rPr>
      <w:t xml:space="preserve"> </w:t>
    </w:r>
    <w:r w:rsidR="006E11A5" w:rsidRPr="007C2BCF">
      <w:rPr>
        <w:szCs w:val="18"/>
      </w:rPr>
      <w:t>X</w:t>
    </w:r>
    <w:r w:rsidRPr="007C2BCF">
      <w:rPr>
        <w:szCs w:val="18"/>
      </w:rPr>
      <w:t xml:space="preserve"> (2026), </w:t>
    </w:r>
    <w:r w:rsidR="004106EB" w:rsidRPr="007C2BCF">
      <w:rPr>
        <w:szCs w:val="18"/>
      </w:rPr>
      <w:t>1-</w:t>
    </w:r>
    <w:r w:rsidR="006E11A5" w:rsidRPr="007C2BCF">
      <w:rPr>
        <w:szCs w:val="18"/>
      </w:rPr>
      <w:t>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Tran</w:t>
    </w:r>
    <w:r w:rsidRPr="007C2BCF">
      <w:rPr>
        <w:szCs w:val="18"/>
      </w:rPr>
      <w:t xml:space="preserve"> et al.</w:t>
    </w:r>
  </w:p>
  <w:bookmarkEnd w:id="0"/>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846A" w14:textId="0E949A0F" w:rsidR="00B00764" w:rsidRPr="00AA2787" w:rsidRDefault="00B00764" w:rsidP="007C2BCF">
    <w:pPr>
      <w:pStyle w:val="Header"/>
      <w:rPr>
        <w:sz w:val="14"/>
        <w:szCs w:val="18"/>
      </w:rPr>
    </w:pPr>
    <w:r w:rsidRPr="00B00764">
      <w:t xml:space="preserve">JSTT </w:t>
    </w:r>
    <w:r w:rsidR="00AA2787" w:rsidRPr="00AA2787">
      <w:t>vol</w:t>
    </w:r>
    <w:r w:rsidR="003938C4">
      <w:t xml:space="preserve"> </w:t>
    </w:r>
    <w:r w:rsidR="006E11A5">
      <w:t>X</w:t>
    </w:r>
    <w:r w:rsidR="00AA2787" w:rsidRPr="00AA2787">
      <w:t xml:space="preserve"> (2026)</w:t>
    </w:r>
    <w:r w:rsidRPr="00AA2787">
      <w:t xml:space="preserve">, </w:t>
    </w:r>
    <w:r w:rsidR="00FC0680">
      <w:t>1-</w:t>
    </w:r>
    <w:r w:rsidR="006E11A5">
      <w:t>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Tran</w:t>
    </w:r>
    <w:r w:rsidR="00AA2787" w:rsidRPr="00AA2787">
      <w:t xml:space="preserve"> </w:t>
    </w:r>
    <w:r w:rsidR="00EE1CDE">
      <w:t>e</w:t>
    </w:r>
    <w:r w:rsidR="00AA2787" w:rsidRPr="00AA2787">
      <w:t>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333583767" name="Picture 133358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1115618571" name="Picture 111561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122143187">
    <w:abstractNumId w:val="8"/>
  </w:num>
  <w:num w:numId="2" w16cid:durableId="2089110838">
    <w:abstractNumId w:val="8"/>
  </w:num>
  <w:num w:numId="3" w16cid:durableId="1727996085">
    <w:abstractNumId w:val="8"/>
  </w:num>
  <w:num w:numId="4" w16cid:durableId="1441488952">
    <w:abstractNumId w:val="8"/>
  </w:num>
  <w:num w:numId="5" w16cid:durableId="1407410777">
    <w:abstractNumId w:val="0"/>
  </w:num>
  <w:num w:numId="6" w16cid:durableId="1349714107">
    <w:abstractNumId w:val="3"/>
  </w:num>
  <w:num w:numId="7" w16cid:durableId="29039552">
    <w:abstractNumId w:val="9"/>
  </w:num>
  <w:num w:numId="8" w16cid:durableId="1526823949">
    <w:abstractNumId w:val="1"/>
  </w:num>
  <w:num w:numId="9" w16cid:durableId="885415271">
    <w:abstractNumId w:val="6"/>
  </w:num>
  <w:num w:numId="10" w16cid:durableId="1074856499">
    <w:abstractNumId w:val="14"/>
  </w:num>
  <w:num w:numId="11" w16cid:durableId="360597340">
    <w:abstractNumId w:val="13"/>
  </w:num>
  <w:num w:numId="12" w16cid:durableId="1096751167">
    <w:abstractNumId w:val="8"/>
  </w:num>
  <w:num w:numId="13" w16cid:durableId="193078430">
    <w:abstractNumId w:val="8"/>
  </w:num>
  <w:num w:numId="14" w16cid:durableId="1019503523">
    <w:abstractNumId w:val="8"/>
  </w:num>
  <w:num w:numId="15" w16cid:durableId="186212649">
    <w:abstractNumId w:val="8"/>
  </w:num>
  <w:num w:numId="16" w16cid:durableId="1343629486">
    <w:abstractNumId w:val="0"/>
  </w:num>
  <w:num w:numId="17" w16cid:durableId="1574243229">
    <w:abstractNumId w:val="3"/>
  </w:num>
  <w:num w:numId="18" w16cid:durableId="2036032708">
    <w:abstractNumId w:val="9"/>
  </w:num>
  <w:num w:numId="19" w16cid:durableId="630749814">
    <w:abstractNumId w:val="1"/>
  </w:num>
  <w:num w:numId="20" w16cid:durableId="3477558">
    <w:abstractNumId w:val="6"/>
  </w:num>
  <w:num w:numId="21" w16cid:durableId="1084455478">
    <w:abstractNumId w:val="0"/>
  </w:num>
  <w:num w:numId="22" w16cid:durableId="1997100931">
    <w:abstractNumId w:val="8"/>
  </w:num>
  <w:num w:numId="23" w16cid:durableId="603880938">
    <w:abstractNumId w:val="8"/>
  </w:num>
  <w:num w:numId="24" w16cid:durableId="1973171235">
    <w:abstractNumId w:val="8"/>
  </w:num>
  <w:num w:numId="25" w16cid:durableId="1668946853">
    <w:abstractNumId w:val="8"/>
  </w:num>
  <w:num w:numId="26" w16cid:durableId="1147432946">
    <w:abstractNumId w:val="11"/>
  </w:num>
  <w:num w:numId="27" w16cid:durableId="1694644997">
    <w:abstractNumId w:val="12"/>
  </w:num>
  <w:num w:numId="28" w16cid:durableId="1842814941">
    <w:abstractNumId w:val="5"/>
  </w:num>
  <w:num w:numId="29" w16cid:durableId="1341588108">
    <w:abstractNumId w:val="7"/>
  </w:num>
  <w:num w:numId="30" w16cid:durableId="1193419505">
    <w:abstractNumId w:val="10"/>
  </w:num>
  <w:num w:numId="31" w16cid:durableId="1654865989">
    <w:abstractNumId w:val="1"/>
  </w:num>
  <w:num w:numId="32" w16cid:durableId="1248730690">
    <w:abstractNumId w:val="8"/>
  </w:num>
  <w:num w:numId="33" w16cid:durableId="3090013">
    <w:abstractNumId w:val="4"/>
  </w:num>
  <w:num w:numId="34" w16cid:durableId="766735522">
    <w:abstractNumId w:val="2"/>
  </w:num>
  <w:num w:numId="35" w16cid:durableId="1372151202">
    <w:abstractNumId w:val="8"/>
  </w:num>
  <w:num w:numId="36" w16cid:durableId="461964540">
    <w:abstractNumId w:val="8"/>
  </w:num>
  <w:num w:numId="37" w16cid:durableId="599995143">
    <w:abstractNumId w:val="8"/>
  </w:num>
  <w:num w:numId="38" w16cid:durableId="564998102">
    <w:abstractNumId w:val="8"/>
  </w:num>
  <w:num w:numId="39" w16cid:durableId="642854125">
    <w:abstractNumId w:val="8"/>
  </w:num>
  <w:num w:numId="40" w16cid:durableId="1403942257">
    <w:abstractNumId w:val="8"/>
  </w:num>
  <w:num w:numId="41" w16cid:durableId="10036261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PostScriptOverText/>
  <w:embedTrueTypeFonts/>
  <w:mirrorMargins/>
  <w:proofState w:spelling="clean" w:grammar="clean"/>
  <w:attachedTemplate r:id="rId1"/>
  <w:defaultTabStop w:val="720"/>
  <w:evenAndOddHeaders/>
  <w:characterSpacingControl w:val="doNotCompress"/>
  <w:savePreviewPicture/>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E2F16"/>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21DC0"/>
    <w:rsid w:val="00630286"/>
    <w:rsid w:val="00632723"/>
    <w:rsid w:val="00635C68"/>
    <w:rsid w:val="0066392D"/>
    <w:rsid w:val="00665852"/>
    <w:rsid w:val="00696237"/>
    <w:rsid w:val="006976F5"/>
    <w:rsid w:val="006A4F04"/>
    <w:rsid w:val="006A63E8"/>
    <w:rsid w:val="006B37E8"/>
    <w:rsid w:val="006D01DB"/>
    <w:rsid w:val="006D2E27"/>
    <w:rsid w:val="006D5BA1"/>
    <w:rsid w:val="006E11A5"/>
    <w:rsid w:val="006E11E5"/>
    <w:rsid w:val="006E1DAF"/>
    <w:rsid w:val="006F2A5D"/>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1EE1"/>
    <w:rsid w:val="008361BF"/>
    <w:rsid w:val="00840E5D"/>
    <w:rsid w:val="00841CD0"/>
    <w:rsid w:val="008613B9"/>
    <w:rsid w:val="00865148"/>
    <w:rsid w:val="008810F0"/>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7F78"/>
    <w:rsid w:val="00A17ADF"/>
    <w:rsid w:val="00A236AB"/>
    <w:rsid w:val="00A32103"/>
    <w:rsid w:val="00A36009"/>
    <w:rsid w:val="00A418F7"/>
    <w:rsid w:val="00A44A0A"/>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34C0"/>
    <w:rsid w:val="00C645DB"/>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4095"/>
    <w:rsid w:val="00DA67DA"/>
    <w:rsid w:val="00DA702A"/>
    <w:rsid w:val="00DB53FA"/>
    <w:rsid w:val="00DC0AA3"/>
    <w:rsid w:val="00DC118F"/>
    <w:rsid w:val="00DC3EC2"/>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D644D"/>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image" Target="media/image9.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440</TotalTime>
  <Pages>18</Pages>
  <Words>6593</Words>
  <Characters>37581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44086</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Tan Tram</cp:lastModifiedBy>
  <cp:revision>21</cp:revision>
  <cp:lastPrinted>2021-09-25T16:52:00Z</cp:lastPrinted>
  <dcterms:created xsi:type="dcterms:W3CDTF">2021-09-23T07:53:00Z</dcterms:created>
  <dcterms:modified xsi:type="dcterms:W3CDTF">2026-10-15T04:53:00Z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