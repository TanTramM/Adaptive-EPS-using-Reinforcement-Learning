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73"/>
        <w:tblW w:w="9877" w:type="dxa"/>
        <w:tblLayout w:type="fixed"/>
        <w:tblLook w:val="04A0" w:firstRow="1" w:lastRow="0" w:firstColumn="1" w:lastColumn="0" w:noHBand="0" w:noVBand="1"/>
      </w:tblPr>
      <w:tblGrid>
        <w:gridCol w:w="2681"/>
        <w:gridCol w:w="423"/>
        <w:gridCol w:w="6773"/>
      </w:tblGrid>
      <w:tr w:rsidR="007C2BCF" w:rsidRPr="00702055" w14:paraId="5A61192A" w14:textId="77777777" w:rsidTr="007C2BCF">
        <w:trPr>
          <w:trHeight w:val="936"/>
        </w:trPr>
        <w:tc>
          <w:tcPr>
            <w:tcW w:w="2681" w:type="dxa"/>
            <w:noWrap/>
            <w:vAlign w:val="center"/>
            <w:hideMark/>
          </w:tcPr>
          <w:p w14:paraId="2262FE16" w14:textId="77777777" w:rsidR="007C2BCF" w:rsidRPr="00702055" w:rsidRDefault="007C2BCF" w:rsidP="007C2BCF">
            <w:pPr>
              <w:spacing w:line="240" w:lineRule="auto"/>
              <w:rPr>
                <w:rFonts w:eastAsia="Times New Roman"/>
                <w:color w:val="000000"/>
                <w:szCs w:val="22"/>
              </w:rPr>
            </w:pPr>
          </w:p>
        </w:tc>
        <w:tc>
          <w:tcPr>
            <w:tcW w:w="423" w:type="dxa"/>
            <w:noWrap/>
            <w:vAlign w:val="center"/>
          </w:tcPr>
          <w:p w14:paraId="4ABA4638" w14:textId="77777777" w:rsidR="007C2BCF" w:rsidRPr="00702055" w:rsidRDefault="007C2BCF" w:rsidP="007C2BCF">
            <w:pPr>
              <w:spacing w:line="240" w:lineRule="auto"/>
              <w:rPr>
                <w:rFonts w:eastAsia="Times New Roman"/>
                <w:color w:val="000000"/>
                <w:szCs w:val="22"/>
              </w:rPr>
            </w:pPr>
          </w:p>
        </w:tc>
        <w:tc>
          <w:tcPr>
            <w:tcW w:w="6773" w:type="dxa"/>
            <w:tcBorders>
              <w:bottom w:val="single" w:sz="4" w:space="0" w:color="auto"/>
            </w:tcBorders>
            <w:noWrap/>
            <w:vAlign w:val="center"/>
            <w:hideMark/>
          </w:tcPr>
          <w:p w14:paraId="67249CF8" w14:textId="77777777" w:rsidR="007C2BCF" w:rsidRDefault="007C2BCF" w:rsidP="007C2BCF">
            <w:pPr>
              <w:pStyle w:val="1JSTT-TitleTnbibo"/>
              <w:framePr w:hSpace="0" w:wrap="auto" w:vAnchor="margin" w:hAnchor="text" w:yAlign="inline"/>
            </w:pPr>
            <w:r>
              <w:t>Lateral-Acceleration-Based Torque Tracking Control for Column Electric Power Steering under Varying Road Friction Conditions</w:t>
            </w:r>
          </w:p>
          <w:p w14:paraId="02A6D301" w14:textId="77777777" w:rsidR="007C2BCF" w:rsidRPr="002856E2" w:rsidRDefault="007C2BCF" w:rsidP="007C2BCF">
            <w:pPr>
              <w:pStyle w:val="21JSTT-articletntcgi"/>
              <w:ind w:left="-669" w:firstLine="669"/>
            </w:pPr>
            <w:r>
              <w:t>Tran Minh Tan</w:t>
            </w:r>
            <w:r>
              <w:rPr>
                <w:vertAlign w:val="superscript"/>
              </w:rPr>
              <w:t>1,*</w:t>
            </w:r>
            <w:r>
              <w:t>, Phung Thanh Huy</w:t>
            </w:r>
            <w:r>
              <w:rPr>
                <w:vertAlign w:val="superscript"/>
              </w:rPr>
              <w:t>1</w:t>
            </w:r>
          </w:p>
          <w:p w14:paraId="54F978F8" w14:textId="77777777" w:rsidR="007C2BCF" w:rsidRPr="002856E2" w:rsidRDefault="007C2BCF" w:rsidP="007C2BCF">
            <w:pPr>
              <w:pStyle w:val="22JSTT-Addressauthorachtcgi"/>
              <w:rPr>
                <w:lang w:eastAsia="zh-CN"/>
              </w:rPr>
            </w:pPr>
            <w:r>
              <w:rPr>
                <w:vertAlign w:val="superscript"/>
              </w:rPr>
              <w:t>1</w:t>
            </w:r>
            <w:r>
              <w:t>Ho Chi Minh City University of Technology (HCMUT), Vietnam National University Ho Chi Minh City (VNU-HCM), [address, city, postcode], Vietnam</w:t>
            </w:r>
          </w:p>
        </w:tc>
      </w:tr>
      <w:tr w:rsidR="007C2BCF" w:rsidRPr="00702055" w14:paraId="4D6E0852" w14:textId="77777777" w:rsidTr="007C2BCF">
        <w:trPr>
          <w:trHeight w:val="936"/>
        </w:trPr>
        <w:tc>
          <w:tcPr>
            <w:tcW w:w="2681" w:type="dxa"/>
            <w:tcBorders>
              <w:bottom w:val="single" w:sz="4" w:space="0" w:color="auto"/>
            </w:tcBorders>
            <w:noWrap/>
            <w:hideMark/>
          </w:tcPr>
          <w:p w14:paraId="5A0F4ACE" w14:textId="77777777" w:rsidR="007C2BCF" w:rsidRPr="00414692" w:rsidRDefault="007C2BCF" w:rsidP="007C2BCF">
            <w:pPr>
              <w:pStyle w:val="31JSTT-Articleinfo"/>
            </w:pPr>
            <w:r w:rsidRPr="00414692">
              <w:t>Article info</w:t>
            </w:r>
          </w:p>
          <w:p w14:paraId="4B4CF148" w14:textId="77777777" w:rsidR="007C2BCF" w:rsidRPr="00E573A7" w:rsidRDefault="007C2BCF" w:rsidP="007C2BCF">
            <w:pPr>
              <w:pStyle w:val="Caption"/>
              <w:spacing w:before="0" w:after="0" w:line="288" w:lineRule="auto"/>
              <w:jc w:val="left"/>
              <w:rPr>
                <w:b/>
                <w:bCs/>
                <w:szCs w:val="22"/>
              </w:rPr>
            </w:pPr>
            <w:r>
              <w:rPr>
                <w:b/>
                <w:bCs/>
                <w:szCs w:val="22"/>
              </w:rPr>
              <w:t>Type of article</w:t>
            </w:r>
            <w:r w:rsidRPr="00E573A7">
              <w:rPr>
                <w:b/>
                <w:bCs/>
                <w:szCs w:val="22"/>
              </w:rPr>
              <w:t>:</w:t>
            </w:r>
          </w:p>
          <w:p w14:paraId="61D14347" w14:textId="77777777" w:rsidR="007C2BCF" w:rsidRPr="00440266" w:rsidRDefault="007C2BCF" w:rsidP="007C2BCF">
            <w:pPr>
              <w:pStyle w:val="Caption"/>
              <w:spacing w:before="0" w:after="0" w:line="288" w:lineRule="auto"/>
              <w:jc w:val="left"/>
              <w:rPr>
                <w:szCs w:val="22"/>
              </w:rPr>
            </w:pPr>
            <w:r w:rsidRPr="00F27935">
              <w:rPr>
                <w:szCs w:val="22"/>
              </w:rPr>
              <w:t>Original research paper</w:t>
            </w:r>
          </w:p>
          <w:p w14:paraId="756553CE" w14:textId="77777777" w:rsidR="007C2BCF" w:rsidRDefault="007C2BCF" w:rsidP="007C2BCF">
            <w:pPr>
              <w:pStyle w:val="Caption"/>
              <w:spacing w:before="0" w:after="0" w:line="288" w:lineRule="auto"/>
              <w:jc w:val="left"/>
              <w:rPr>
                <w:b/>
                <w:bCs/>
                <w:szCs w:val="22"/>
              </w:rPr>
            </w:pPr>
          </w:p>
          <w:p w14:paraId="17B5B162" w14:textId="5F69B583" w:rsidR="007C2BCF" w:rsidRPr="00E573A7" w:rsidRDefault="007C2BCF" w:rsidP="007C2BCF">
            <w:pPr>
              <w:pStyle w:val="Caption"/>
              <w:spacing w:before="0" w:after="0" w:line="288" w:lineRule="auto"/>
              <w:jc w:val="left"/>
              <w:rPr>
                <w:b/>
                <w:bCs/>
                <w:szCs w:val="22"/>
              </w:rPr>
            </w:pPr>
            <w:r>
              <w:t>Corresponding author: Tran Minh Tan</w:t>
            </w:r>
          </w:p>
          <w:p w14:paraId="3062A956" w14:textId="77777777" w:rsidR="007C2BCF" w:rsidRDefault="007C2BCF" w:rsidP="007C2BCF">
            <w:pPr>
              <w:pStyle w:val="Caption"/>
              <w:spacing w:before="0" w:after="0" w:line="288" w:lineRule="auto"/>
              <w:jc w:val="left"/>
              <w:rPr>
                <w:szCs w:val="22"/>
              </w:rPr>
            </w:pPr>
            <w:r>
              <w:rPr>
                <w:szCs w:val="22"/>
              </w:rPr>
              <w:t>E-mail address:</w:t>
            </w:r>
          </w:p>
          <w:p w14:paraId="54070C93" w14:textId="77777777" w:rsidR="007C2BCF" w:rsidRPr="00440266" w:rsidRDefault="007C2BCF" w:rsidP="007C2BCF">
            <w:pPr>
              <w:rPr>
                <w:szCs w:val="22"/>
              </w:rPr>
            </w:pPr>
            <w:r>
              <w:t>[e-mail to be added]</w:t>
            </w:r>
          </w:p>
          <w:p w14:paraId="2D7A566B" w14:textId="77777777" w:rsidR="007C2BCF" w:rsidRPr="00414692" w:rsidRDefault="007C2BCF" w:rsidP="007C2BCF">
            <w:pPr>
              <w:pStyle w:val="Caption"/>
              <w:spacing w:before="0" w:after="0" w:line="288" w:lineRule="auto"/>
              <w:jc w:val="left"/>
            </w:pPr>
          </w:p>
          <w:p w14:paraId="495219BE" w14:textId="60EAE379" w:rsidR="007C2BCF" w:rsidRPr="00414692" w:rsidRDefault="007C2BCF" w:rsidP="007C2BCF">
            <w:pPr>
              <w:pStyle w:val="Caption"/>
              <w:spacing w:before="0" w:after="0" w:line="288" w:lineRule="auto"/>
              <w:jc w:val="left"/>
              <w:rPr>
                <w:szCs w:val="22"/>
              </w:rPr>
            </w:pPr>
            <w:r>
              <w:t>Received: dd Month yyyy</w:t>
            </w:r>
          </w:p>
          <w:p w14:paraId="6DB263D0" w14:textId="77777777" w:rsidR="007C2BCF" w:rsidRPr="00414692" w:rsidRDefault="007C2BCF" w:rsidP="007C2BCF">
            <w:pPr>
              <w:pStyle w:val="Caption"/>
              <w:spacing w:before="0" w:after="0" w:line="288" w:lineRule="auto"/>
              <w:jc w:val="left"/>
              <w:rPr>
                <w:szCs w:val="22"/>
              </w:rPr>
            </w:pPr>
            <w:r>
              <w:t>Accepted: dd Month yyyy</w:t>
            </w:r>
          </w:p>
          <w:p w14:paraId="6FAC21F0" w14:textId="77777777" w:rsidR="007C2BCF" w:rsidRPr="00ED3CF1" w:rsidRDefault="007C2BCF" w:rsidP="007C2BCF">
            <w:pPr>
              <w:pStyle w:val="Caption"/>
              <w:spacing w:before="0" w:after="0" w:line="288" w:lineRule="auto"/>
              <w:jc w:val="left"/>
              <w:rPr>
                <w:szCs w:val="22"/>
              </w:rPr>
            </w:pPr>
            <w:r>
              <w:t>Published: dd Month yyyy</w:t>
            </w:r>
          </w:p>
        </w:tc>
        <w:tc>
          <w:tcPr>
            <w:tcW w:w="423" w:type="dxa"/>
            <w:tcBorders>
              <w:bottom w:val="single" w:sz="4" w:space="0" w:color="auto"/>
            </w:tcBorders>
            <w:noWrap/>
            <w:vAlign w:val="center"/>
          </w:tcPr>
          <w:p w14:paraId="399EEC4C" w14:textId="77777777" w:rsidR="007C2BCF" w:rsidRPr="00702055" w:rsidRDefault="007C2BCF" w:rsidP="007C2BCF">
            <w:pPr>
              <w:spacing w:line="240" w:lineRule="auto"/>
              <w:rPr>
                <w:rFonts w:eastAsia="Times New Roman"/>
                <w:color w:val="000000"/>
                <w:szCs w:val="22"/>
              </w:rPr>
            </w:pPr>
          </w:p>
        </w:tc>
        <w:tc>
          <w:tcPr>
            <w:tcW w:w="6773" w:type="dxa"/>
            <w:tcBorders>
              <w:top w:val="single" w:sz="4" w:space="0" w:color="auto"/>
              <w:bottom w:val="single" w:sz="4" w:space="0" w:color="auto"/>
            </w:tcBorders>
            <w:noWrap/>
            <w:vAlign w:val="center"/>
            <w:hideMark/>
          </w:tcPr>
          <w:p w14:paraId="20DC000B" w14:textId="77777777" w:rsidR="007C2BCF" w:rsidRDefault="007C2BCF" w:rsidP="007C2BCF">
            <w:pPr>
              <w:pStyle w:val="32JSTT-Abstract-textTmtt"/>
            </w:pPr>
            <w:r>
              <w:rPr>
                <w:b/>
              </w:rPr>
              <w:t xml:space="preserve">Abstract: </w:t>
            </w: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−0.08% for PI and −0.06% for PID (means over five noise realizations). The PID controller reduces the calibration tracking metric from 27.05% to 11.59%, while increasing high-frequency assist-torque content from 0.249 to 0.312 N·m. In the continuous-steering scenario, reverse assistance occurs during 25.5% of the evaluated time for PID, compared with less than 0.1% for the assist map. The results show that improved torque tracking must be considered alongside reverse assistance when evaluating C-EPS controller performance.</w:t>
            </w:r>
          </w:p>
          <w:p w14:paraId="41E6C706" w14:textId="77777777" w:rsidR="007C2BCF" w:rsidRPr="00F74B44" w:rsidRDefault="007C2BCF" w:rsidP="007C2BCF">
            <w:pPr>
              <w:pStyle w:val="5JSTT-keywords"/>
              <w:framePr w:hSpace="0" w:wrap="auto" w:vAnchor="margin" w:hAnchor="text" w:yAlign="inline"/>
            </w:pPr>
            <w:r>
              <w:rPr>
                <w:b/>
              </w:rPr>
              <w:t xml:space="preserve">Keywords: </w:t>
            </w:r>
            <w:r>
              <w:t>Electric power steering; Lateral acceleration; Torque tracking; Road friction; Over-assist; PID control</w:t>
            </w:r>
          </w:p>
        </w:tc>
      </w:tr>
      <w:tr w:rsidR="007C2BCF" w:rsidRPr="00702055" w14:paraId="0A1C0780" w14:textId="77777777" w:rsidTr="00014E0E">
        <w:trPr>
          <w:trHeight w:val="790"/>
        </w:trPr>
        <w:tc>
          <w:tcPr>
            <w:tcW w:w="2681" w:type="dxa"/>
            <w:tcBorders>
              <w:top w:val="single" w:sz="4" w:space="0" w:color="auto"/>
            </w:tcBorders>
            <w:noWrap/>
          </w:tcPr>
          <w:p w14:paraId="11421526" w14:textId="77777777" w:rsidR="007C2BCF" w:rsidRPr="00414692" w:rsidRDefault="007C2BCF" w:rsidP="007C2BCF">
            <w:pPr>
              <w:pStyle w:val="31JSTT-Articleinfo"/>
              <w:spacing w:before="0" w:after="0" w:line="360" w:lineRule="auto"/>
            </w:pPr>
          </w:p>
        </w:tc>
        <w:tc>
          <w:tcPr>
            <w:tcW w:w="423" w:type="dxa"/>
            <w:tcBorders>
              <w:top w:val="single" w:sz="4" w:space="0" w:color="auto"/>
            </w:tcBorders>
            <w:noWrap/>
            <w:vAlign w:val="center"/>
          </w:tcPr>
          <w:p w14:paraId="2F3200BD" w14:textId="77777777" w:rsidR="007C2BCF" w:rsidRPr="00702055" w:rsidRDefault="007C2BCF" w:rsidP="007C2BCF">
            <w:pPr>
              <w:spacing w:line="360" w:lineRule="auto"/>
              <w:rPr>
                <w:rFonts w:eastAsia="Times New Roman"/>
                <w:color w:val="000000"/>
                <w:szCs w:val="22"/>
              </w:rPr>
            </w:pPr>
          </w:p>
        </w:tc>
        <w:tc>
          <w:tcPr>
            <w:tcW w:w="6773" w:type="dxa"/>
            <w:tcBorders>
              <w:top w:val="single" w:sz="4" w:space="0" w:color="auto"/>
            </w:tcBorders>
            <w:noWrap/>
            <w:vAlign w:val="center"/>
          </w:tcPr>
          <w:p w14:paraId="2C531366" w14:textId="77777777" w:rsidR="007C2BCF" w:rsidRPr="00ED3CF1" w:rsidRDefault="007C2BCF" w:rsidP="007C2BCF">
            <w:pPr>
              <w:spacing w:line="360" w:lineRule="auto"/>
              <w:rPr>
                <w:lang w:val="en-US"/>
              </w:rPr>
            </w:pPr>
          </w:p>
        </w:tc>
      </w:tr>
    </w:tbl>
    <w:p w14:paraId="51A043DC" w14:textId="77777777" w:rsidR="009F0A2F" w:rsidRDefault="00000000">
      <w:pPr>
        <w:pStyle w:val="10JSTT-Text"/>
        <w:ind w:firstLine="0"/>
      </w:pPr>
      <w:r>
        <w:rPr>
          <w:i/>
          <w:sz w:val="16"/>
        </w:rPr>
        <w:t>Abbreviations: C-EPS, column-type electric power steering; EPS, electric power steering; PI, proportional–integral; PID, proportional–integral–derivative; RMS, root mean square; CALIB, calibration scenario; DRY, dry-road scenario; SLIP, friction-change scenario; WEAVE, continuous-steering scenario; RAMP, speed-ramp scenario; EDGE, high-lateral-acceleration scenario. Units: lateral acceleration in g (1 g = 9.81 m/s²); speed in km/h (1 km/h = 0.278 m/s).</w:t>
      </w:r>
    </w:p>
    <w:p w14:paraId="0C5828EA" w14:textId="77777777" w:rsidR="009F0A2F" w:rsidRDefault="00000000">
      <w:pPr>
        <w:pStyle w:val="4JSST-1storder-head"/>
      </w:pPr>
      <w:r>
        <w:t>Introduction</w:t>
      </w:r>
    </w:p>
    <w:p w14:paraId="2D265241" w14:textId="77777777" w:rsidR="009F0A2F" w:rsidRDefault="00000000">
      <w:pPr>
        <w:pStyle w:val="10JSTT-Text"/>
      </w:pPr>
      <w:r>
        <w:t xml:space="preserve">Electric power steering (EPS) systems are widely adopted in modern vehicles due to their energy efficiency and flexible steering assistance characteristics. In column-type EPS (C-EPS), conventional controllers generally employ </w:t>
      </w:r>
      <w:r>
        <w:lastRenderedPageBreak/>
        <w:t>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over-assist and reduced road feedback [2].</w:t>
      </w:r>
    </w:p>
    <w:p w14:paraId="322E58C3" w14:textId="77777777" w:rsidR="009F0A2F" w:rsidRDefault="00000000">
      <w:pPr>
        <w:pStyle w:val="10JSTT-Text"/>
      </w:pPr>
      <w: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14:paraId="370FFFD1" w14:textId="77777777" w:rsidR="009F0A2F" w:rsidRDefault="00000000">
      <w:pPr>
        <w:pStyle w:val="10JSTT-Text"/>
      </w:pPr>
      <w:r>
        <w:t>Previous research has shown that desirable steering-wheel torque can be characterized as a function of vehicle speed and lateral acceleration [3,6]. This provides an opportunity to formulate over-assist as a torque-tracking problem using signals available from onboard sensors, without explicitly estimating tire–road friction. Nevertheless, two issues require investigation: (i)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14:paraId="7BD5B9A2" w14:textId="77777777" w:rsidR="009F0A2F" w:rsidRDefault="00000000">
      <w:pPr>
        <w:pStyle w:val="10JSTT-Text"/>
      </w:pPr>
      <w: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14:paraId="513F6B58" w14:textId="77777777" w:rsidR="009F0A2F" w:rsidRDefault="00000000">
      <w:pPr>
        <w:pStyle w:val="10JSTT-Text"/>
      </w:pPr>
      <w:r>
        <w:t>The main contributions of this study are as follows:</w:t>
      </w:r>
    </w:p>
    <w:p w14:paraId="0905F39A" w14:textId="77777777" w:rsidR="009F0A2F" w:rsidRDefault="00000000">
      <w:pPr>
        <w:pStyle w:val="JSTT-bulletlist"/>
      </w:pPr>
      <w:r>
        <w:t>Formulating EPS over-assist as the difference between measured steering torque and a reference derived from vehicle speed and lateral acceleration, without estimating road friction.</w:t>
      </w:r>
    </w:p>
    <w:p w14:paraId="445F0C40" w14:textId="77777777" w:rsidR="009F0A2F" w:rsidRDefault="00000000">
      <w:pPr>
        <w:pStyle w:val="JSTT-bulletlist"/>
      </w:pPr>
      <w:r>
        <w:t>Deriving the local steady-state sensitivity of an assist map to road-reaction torque changes and comparing this limitation with the zero-error condition of integral torque feedback.</w:t>
      </w:r>
    </w:p>
    <w:p w14:paraId="0D65BAA9" w14:textId="77777777" w:rsidR="009F0A2F" w:rsidRDefault="00000000">
      <w:pPr>
        <w:pStyle w:val="JSTT-bulletlist"/>
      </w:pPr>
      <w: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14:paraId="12B69CD8" w14:textId="77777777" w:rsidR="009F0A2F" w:rsidRDefault="00000000">
      <w:pPr>
        <w:pStyle w:val="4JSST-1storder-head"/>
      </w:pPr>
      <w:r>
        <w:t>System Modeling and Problem Formulation</w:t>
      </w:r>
    </w:p>
    <w:p w14:paraId="02ABCDD5" w14:textId="77777777" w:rsidR="009F0A2F" w:rsidRDefault="00000000">
      <w:pPr>
        <w:pStyle w:val="41JSTT-2ndorder-head"/>
      </w:pPr>
      <w:r>
        <w:t>Coupled C-EPS–Vehicle Model</w:t>
      </w:r>
    </w:p>
    <w:p w14:paraId="1404232C" w14:textId="48C16E98" w:rsidR="009F0A2F" w:rsidRDefault="00000000">
      <w:pPr>
        <w:pStyle w:val="10JSTT-Text"/>
      </w:pPr>
      <w:r>
        <w:t xml:space="preserve">The C-EPS–vehicle model consists of a steering column, an assist motor, and a nonlinear single-track vehicle model, as illustrated in Figs. 1 and 2.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is prescribed as the driver input, while the motor applies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the lower steering column. The lower-column dynamics and measured torsion-bar torque are expressed as [1]</w:t>
      </w:r>
    </w:p>
    <w:p w14:paraId="357A9DD1"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 tanh</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m:t>
                  </m:r>
                </m:e>
              </m:d>
            </m:e>
          </m:eqArr>
        </m:oMath>
      </m:oMathPara>
    </w:p>
    <w:p w14:paraId="2311DFE8"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d>
                <m:dPr>
                  <m:ctrlPr>
                    <w:rPr>
                      <w:rFonts w:ascii="Cambria Math" w:hAnsi="Cambria Math"/>
                    </w:rPr>
                  </m:ctrlPr>
                </m:dPr>
                <m:e>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m:t>
                  </m:r>
                </m:e>
              </m:d>
            </m:e>
          </m:eqArr>
        </m:oMath>
      </m:oMathPara>
    </w:p>
    <w:p w14:paraId="31BBFEC1" w14:textId="67A74D12" w:rsidR="009F0A2F" w:rsidRDefault="00DD0DA8">
      <w:pPr>
        <w:pStyle w:val="10JSTT-Text"/>
        <w:ind w:firstLine="0"/>
      </w:pPr>
      <w:r>
        <w:rPr>
          <w:noProof/>
        </w:rPr>
        <mc:AlternateContent>
          <mc:Choice Requires="wpg">
            <w:drawing>
              <wp:anchor distT="0" distB="0" distL="114300" distR="114300" simplePos="0" relativeHeight="251658240" behindDoc="0" locked="0" layoutInCell="1" allowOverlap="1" wp14:anchorId="75735B52" wp14:editId="652271C4">
                <wp:simplePos x="0" y="0"/>
                <wp:positionH relativeFrom="column">
                  <wp:posOffset>1045845</wp:posOffset>
                </wp:positionH>
                <wp:positionV relativeFrom="paragraph">
                  <wp:posOffset>1092688</wp:posOffset>
                </wp:positionV>
                <wp:extent cx="4500000" cy="5232819"/>
                <wp:effectExtent l="0" t="0" r="15240" b="6350"/>
                <wp:wrapTopAndBottom/>
                <wp:docPr id="1010" name="Figure group 1010"/>
                <wp:cNvGraphicFramePr/>
                <a:graphic xmlns:a="http://schemas.openxmlformats.org/drawingml/2006/main">
                  <a:graphicData uri="http://schemas.microsoft.com/office/word/2010/wordprocessingGroup">
                    <wpg:wgp>
                      <wpg:cNvGrpSpPr/>
                      <wpg:grpSpPr>
                        <a:xfrm>
                          <a:off x="0" y="0"/>
                          <a:ext cx="4500000" cy="5232819"/>
                          <a:chOff x="0" y="0"/>
                          <a:chExt cx="4500000" cy="5232819"/>
                        </a:xfrm>
                      </wpg:grpSpPr>
                      <pic:pic xmlns:pic="http://schemas.openxmlformats.org/drawingml/2006/picture">
                        <pic:nvPicPr>
                          <pic:cNvPr id="1011" name="Picture 1011"/>
                          <pic:cNvPicPr/>
                        </pic:nvPicPr>
                        <pic:blipFill>
                          <a:blip r:embed="rId9"/>
                          <a:stretch>
                            <a:fillRect/>
                          </a:stretch>
                        </pic:blipFill>
                        <pic:spPr>
                          <a:xfrm>
                            <a:off x="0" y="0"/>
                            <a:ext cx="4500000" cy="4685619"/>
                          </a:xfrm>
                          <a:prstGeom prst="rect">
                            <a:avLst/>
                          </a:prstGeom>
                        </pic:spPr>
                      </pic:pic>
                      <wps:wsp>
                        <wps:cNvPr id="1012" name="Text box 1012"/>
                        <wps:cNvSpPr txBox="1"/>
                        <wps:spPr>
                          <a:xfrm>
                            <a:off x="0" y="4728819"/>
                            <a:ext cx="4500000" cy="504000"/>
                          </a:xfrm>
                          <a:prstGeom prst="rect">
                            <a:avLst/>
                          </a:prstGeom>
                          <a:noFill/>
                          <a:ln>
                            <a:noFill/>
                          </a:ln>
                        </wps:spPr>
                        <wps:txbx>
                          <w:txbxContent>
                            <w:p w14:paraId="5C6E075A" w14:textId="77777777" w:rsidR="009F0A2F" w:rsidRDefault="00000000">
                              <w:pPr>
                                <w:pStyle w:val="JSTT-figure-caption"/>
                                <w:spacing w:before="0" w:after="0" w:line="240" w:lineRule="auto"/>
                              </w:pPr>
                              <w:r>
                                <w:rPr>
                                  <w:sz w:val="18"/>
                                </w:rPr>
                                <w:t>Fig. 1. Mechanical structure of the column-type EPS: steering wheel and upper column, torsion bar with the torque and angle sensor, assist motor with the worm reduction gear, universal joint, pinion and rack, tie rods and front wheels.</w:t>
                              </w:r>
                            </w:p>
                          </w:txbxContent>
                        </wps:txbx>
                        <wps:bodyPr rot="0" vert="horz" wrap="square" lIns="0" tIns="0" rIns="0" bIns="0" anchor="t" anchorCtr="0">
                          <a:noAutofit/>
                        </wps:bodyPr>
                      </wps:wsp>
                    </wpg:wgp>
                  </a:graphicData>
                </a:graphic>
              </wp:anchor>
            </w:drawing>
          </mc:Choice>
          <mc:Fallback>
            <w:pict>
              <v:group w14:anchorId="75735B52" id="Figure group 1010" o:spid="_x0000_s1026" style="position:absolute;left:0;text-align:left;margin-left:82.35pt;margin-top:86.05pt;width:354.35pt;height:412.05pt;z-index:251658240" coordsize="45000,52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1" o:spid="_x0000_s1027" type="#_x0000_t75" style="position:absolute;width:45000;height:46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1012" o:spid="_x0000_s1028" type="#_x0000_t202" style="position:absolute;top:47288;width:4500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" filled="f" stroked="f">
                  <v:textbox inset="0,0,0,0">
                    <w:txbxContent>
                      <w:p w14:paraId="5C6E075A" w14:textId="77777777" w:rsidR="009F0A2F" w:rsidRDefault="00000000">
                        <w:pPr>
                          <w:pStyle w:val="JSTT-figure-caption"/>
                          <w:spacing w:before="0" w:after="0" w:line="240" w:lineRule="auto"/>
                        </w:pPr>
                        <w:r>
                          <w:rPr>
                            <w:sz w:val="18"/>
                          </w:rPr>
                          <w:t>Fig. 1. Mechanical structure of the column-type EPS: steering wheel and upper column, torsion bar with the torque and angle sensor, assist motor with the worm reduction gear, universal joint, pinion and rack, tie rods and front wheels.</w:t>
                        </w:r>
                      </w:p>
                    </w:txbxContent>
                  </v:textbox>
                </v:shape>
                <w10:wrap type="topAndBottom"/>
              </v:group>
            </w:pict>
          </mc:Fallback>
        </mc:AlternateContent>
      </w:r>
      <w:r w:rsidR="00000000">
        <w:t xml:space="preserve">where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sidR="00000000">
        <w:t xml:space="preserve"> is the lower-column angle;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rsidR="00000000">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r w:rsidR="00000000">
        <w:t xml:space="preserve">, and </w:t>
      </w:r>
      <m:oMath>
        <m:r>
          <w:rPr>
            <w:rFonts w:ascii="Cambria Math" w:hAnsi="Cambria Math"/>
          </w:rPr>
          <m:t>K</m:t>
        </m:r>
      </m:oMath>
      <w:r w:rsidR="00000000">
        <w:t xml:space="preserve"> denote column inertia, viscous damping, and torsion-bar stiffness, respectively;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00000000">
        <w:t xml:space="preserve"> and c characterize the smoothed Coulomb friction. The driver is represented by a prescribed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r>
              <w:rPr>
                <w:rFonts w:ascii="Cambria Math" w:hAnsi="Cambria Math"/>
              </w:rPr>
              <m:t>t</m:t>
            </m:r>
          </m:e>
        </m:d>
      </m:oMath>
      <w:r w:rsidR="00000000">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3F841C7A" w14:textId="77777777" w:rsidR="009F0A2F" w:rsidRDefault="009F0A2F">
      <w:pPr>
        <w:spacing w:line="20" w:lineRule="exact"/>
        <w:rPr>
          <w:sz w:val="2"/>
        </w:rPr>
        <w:sectPr w:rsidR="009F0A2F">
          <w:headerReference w:type="even" r:id="rId11"/>
          <w:headerReference w:type="default" r:id="rId12"/>
          <w:footerReference w:type="even" r:id="rId13"/>
          <w:footerReference w:type="default" r:id="rId14"/>
          <w:headerReference w:type="first" r:id="rId15"/>
          <w:footerReference w:type="first" r:id="rId16"/>
          <w:footnotePr>
            <w:numFmt w:val="chicago"/>
          </w:footnotePr>
          <w:type w:val="continuous"/>
          <w:pgSz w:w="11907" w:h="16840" w:code="9"/>
          <w:pgMar w:top="79" w:right="964" w:bottom="964" w:left="1038" w:header="907" w:footer="737" w:gutter="0"/>
          <w:cols w:num="2" w:space="360"/>
          <w:titlePg/>
          <w:docGrid w:linePitch="360"/>
        </w:sectPr>
      </w:pPr>
    </w:p>
    <w:p w14:paraId="4A455859" w14:textId="6164809F" w:rsidR="009F0A2F" w:rsidRDefault="009F0A2F">
      <w:pPr>
        <w:pStyle w:val="0nhduhnh"/>
        <w:keepNext/>
      </w:pPr>
    </w:p>
    <w:p w14:paraId="041CF83E" w14:textId="77777777" w:rsidR="009F0A2F" w:rsidRDefault="00000000">
      <w:pPr>
        <w:pStyle w:val="0nhduhnh"/>
        <w:keepNext/>
      </w:pPr>
      <w:r>
        <w:rPr>
          <w:noProof/>
        </w:rPr>
        <mc:AlternateContent>
          <mc:Choice Requires="wpg">
            <w:drawing>
              <wp:inline distT="0" distB="0" distL="0" distR="0" wp14:anchorId="658340F0" wp14:editId="775F239B">
                <wp:extent cx="3240000" cy="3947044"/>
                <wp:effectExtent l="0" t="0" r="0" b="0"/>
                <wp:docPr id="1020" name="Figure group 1020"/>
                <wp:cNvGraphicFramePr/>
                <a:graphic xmlns:a="http://schemas.openxmlformats.org/drawingml/2006/main">
                  <a:graphicData uri="http://schemas.microsoft.com/office/word/2010/wordprocessingGroup">
                    <wpg:wgp>
                      <wpg:cNvGrpSpPr/>
                      <wpg:grpSpPr>
                        <a:xfrm>
                          <a:off x="0" y="0"/>
                          <a:ext cx="3240000" cy="3947044"/>
                          <a:chOff x="0" y="0"/>
                          <a:chExt cx="3240000" cy="3947044"/>
                        </a:xfrm>
                      </wpg:grpSpPr>
                      <pic:pic xmlns:pic="http://schemas.openxmlformats.org/drawingml/2006/picture">
                        <pic:nvPicPr>
                          <pic:cNvPr id="1021" name="Picture 1021"/>
                          <pic:cNvPicPr/>
                        </pic:nvPicPr>
                        <pic:blipFill>
                          <a:blip r:embed="rId17"/>
                          <a:stretch>
                            <a:fillRect/>
                          </a:stretch>
                        </pic:blipFill>
                        <pic:spPr>
                          <a:xfrm>
                            <a:off x="0" y="0"/>
                            <a:ext cx="3240000" cy="3255844"/>
                          </a:xfrm>
                          <a:prstGeom prst="rect">
                            <a:avLst/>
                          </a:prstGeom>
                        </pic:spPr>
                      </pic:pic>
                      <wps:wsp>
                        <wps:cNvPr id="1022" name="Text box 1022"/>
                        <wps:cNvSpPr txBox="1"/>
                        <wps:spPr>
                          <a:xfrm>
                            <a:off x="0" y="3299044"/>
                            <a:ext cx="3240000" cy="648000"/>
                          </a:xfrm>
                          <a:prstGeom prst="rect">
                            <a:avLst/>
                          </a:prstGeom>
                          <a:noFill/>
                          <a:ln>
                            <a:noFill/>
                          </a:ln>
                        </wps:spPr>
                        <wps:txbx>
                          <w:txbxContent>
                            <w:p w14:paraId="322E98B7" w14:textId="77777777" w:rsidR="009F0A2F" w:rsidRDefault="00000000">
                              <w:pPr>
                                <w:pStyle w:val="JSTT-figure-caption"/>
                                <w:spacing w:before="0" w:after="0" w:line="240" w:lineRule="auto"/>
                              </w:pPr>
                              <w:r>
                                <w:rPr>
                                  <w:sz w:val="18"/>
                                </w:rPr>
                                <w:t>Fig. 2. Block diagram of the coupled C-EPS–vehicle plant: steering column, tires and vehicle body, with the tire–road reaction torque and the vehicle lateral motion fed back.</w:t>
                              </w:r>
                            </w:p>
                          </w:txbxContent>
                        </wps:txbx>
                        <wps:bodyPr rot="0" vert="horz" wrap="square" lIns="0" tIns="0" rIns="0" bIns="0" anchor="t" anchorCtr="0">
                          <a:noAutofit/>
                        </wps:bodyPr>
                      </wps:wsp>
                    </wpg:wgp>
                  </a:graphicData>
                </a:graphic>
              </wp:inline>
            </w:drawing>
          </mc:Choice>
          <mc:Fallback>
            <w:pict>
              <v:group w14:anchorId="658340F0" id="Figure group 1020" o:spid="_x0000_s1029" style="width:255.1pt;height:310.8pt;mso-position-horizontal-relative:char;mso-position-vertical-relative:line" coordsize="32400,39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">
                <v:shape id="Picture 1021" o:spid="_x0000_s1030" type="#_x0000_t75" style="position:absolute;width:32400;height:32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">
                  <v:imagedata r:id="rId18" o:title=""/>
                </v:shape>
                <v:shape id="Text box 1022" o:spid="_x0000_s1031" type="#_x0000_t202" style="position:absolute;top:32990;width:32400;height:6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" filled="f" stroked="f">
                  <v:textbox inset="0,0,0,0">
                    <w:txbxContent>
                      <w:p w14:paraId="322E98B7" w14:textId="77777777" w:rsidR="009F0A2F" w:rsidRDefault="00000000">
                        <w:pPr>
                          <w:pStyle w:val="JSTT-figure-caption"/>
                          <w:spacing w:before="0" w:after="0" w:line="240" w:lineRule="auto"/>
                        </w:pPr>
                        <w:r>
                          <w:rPr>
                            <w:sz w:val="18"/>
                          </w:rPr>
                          <w:t>Fig. 2. Block diagram of the coupled C-EPS–vehicle plant: steering column, tires and vehicle body, with the tire–road reaction torque and the vehicle lateral motion fed back.</w:t>
                        </w:r>
                      </w:p>
                    </w:txbxContent>
                  </v:textbox>
                </v:shape>
                <w10:anchorlock/>
              </v:group>
            </w:pict>
          </mc:Fallback>
        </mc:AlternateContent>
      </w:r>
    </w:p>
    <w:p w14:paraId="40A5775A"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26E08D7D" w14:textId="77777777" w:rsidR="009F0A2F" w:rsidRDefault="00000000">
      <w:pPr>
        <w:pStyle w:val="10JSTT-Text"/>
      </w:pPr>
      <w:r>
        <w:t>A nonlinear tire model is used to represent the effect of road friction on steering reaction torque. Under the small-angle approximation, the front and rear tire slip angles are</w:t>
      </w:r>
    </w:p>
    <w:p w14:paraId="0FA0CD6E"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m:t>
                  </m:r>
                </m:e>
              </m:d>
            </m:e>
          </m:eqArr>
        </m:oMath>
      </m:oMathPara>
    </w:p>
    <w:p w14:paraId="5A6BC7B3"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4</m:t>
                  </m:r>
                </m:e>
              </m:d>
            </m:e>
          </m:eqArr>
        </m:oMath>
      </m:oMathPara>
    </w:p>
    <w:p w14:paraId="63AEB7FA" w14:textId="77777777" w:rsidR="009F0A2F" w:rsidRDefault="00000000">
      <w:pPr>
        <w:pStyle w:val="10JSTT-Text"/>
        <w:ind w:firstLine="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steering ratio, </w:t>
      </w:r>
      <m:oMath>
        <m:r>
          <w:rPr>
            <w:rFonts w:ascii="Cambria Math" w:hAnsi="Cambria Math"/>
          </w:rPr>
          <m:t>β</m:t>
        </m:r>
      </m:oMath>
      <w:r>
        <w:t xml:space="preserve"> is the vehicle sideslip angle, </w:t>
      </w:r>
      <m:oMath>
        <m:r>
          <w:rPr>
            <w:rFonts w:ascii="Cambria Math" w:hAnsi="Cambria Math"/>
          </w:rPr>
          <m:t>γ</m:t>
        </m:r>
      </m:oMath>
      <w:r>
        <w:t xml:space="preserve"> is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 The front and rear axle loads are assumed constant and are calculated from the static weight distribution:</w:t>
      </w:r>
    </w:p>
    <w:p w14:paraId="0D19D00C"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5</m:t>
                  </m:r>
                </m:e>
              </m:d>
            </m:e>
          </m:eqArr>
        </m:oMath>
      </m:oMathPara>
    </w:p>
    <w:p w14:paraId="277847E4"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zr</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6</m:t>
                  </m:r>
                </m:e>
              </m:d>
            </m:e>
          </m:eqArr>
        </m:oMath>
      </m:oMathPara>
    </w:p>
    <w:p w14:paraId="56FD34E9" w14:textId="77777777" w:rsidR="009F0A2F" w:rsidRDefault="00000000">
      <w:pPr>
        <w:pStyle w:val="10JSTT-Text"/>
        <w:ind w:firstLine="0"/>
      </w:pPr>
      <w:r>
        <w:t>Each axle is represented by one equivalent tire in the single-track model. The corresponding lateral tire forces are calculated using the Pacejka Magic Formula [7]:</w:t>
      </w:r>
    </w:p>
    <w:p w14:paraId="4AE3C3C2"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 sin</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atan</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m:t>
                      </m:r>
                      <m:r>
                        <w:rPr>
                          <w:rFonts w:ascii="Cambria Math" w:hAnsi="Cambria Math"/>
                          <w:sz w:val="20"/>
                          <w:szCs w:val="20"/>
                        </w:rPr>
                        <m:t>E</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-atan</m:t>
                          </m:r>
                          <m:d>
                            <m:dPr>
                              <m:ctrlPr>
                                <w:rPr>
                                  <w:rFonts w:ascii="Cambria Math" w:hAnsi="Cambria Math"/>
                                </w:rPr>
                              </m:ctrlPr>
                            </m:dPr>
                            <m:e>
                              <m:r>
                                <w:rPr>
                                  <w:rFonts w:ascii="Cambria Math" w:hAnsi="Cambria Math"/>
                                  <w:sz w:val="20"/>
                                  <w:szCs w:val="20"/>
                                </w:rPr>
                                <m:t>Bα</m:t>
                              </m:r>
                            </m:e>
                          </m:d>
                        </m:e>
                      </m:d>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7</m:t>
                  </m:r>
                </m:e>
              </m:d>
            </m:e>
          </m:eqArr>
        </m:oMath>
      </m:oMathPara>
    </w:p>
    <w:p w14:paraId="7178B790" w14:textId="77777777" w:rsidR="009F0A2F"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B</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m:t>
                      </m:r>
                    </m:sub>
                  </m:sSub>
                </m:num>
                <m:den>
                  <m:r>
                    <w:rPr>
                      <w:rFonts w:ascii="Cambria Math" w:hAnsi="Cambria Math"/>
                      <w:sz w:val="20"/>
                      <w:szCs w:val="20"/>
                    </w:rPr>
                    <m:t>C</m:t>
                  </m:r>
                  <m:r>
                    <m:rPr>
                      <m:sty m:val="p"/>
                    </m:rPr>
                    <w:rPr>
                      <w:rFonts w:ascii="Cambria Math" w:hAnsi="Cambria Math"/>
                      <w:sz w:val="20"/>
                      <w:szCs w:val="20"/>
                    </w:rPr>
                    <m:t> </m:t>
                  </m:r>
                  <m:r>
                    <w:rPr>
                      <w:rFonts w:ascii="Cambria Math" w:hAnsi="Cambria Math"/>
                      <w:sz w:val="20"/>
                      <w:szCs w:val="20"/>
                    </w:rPr>
                    <m:t>D</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8</m:t>
                  </m:r>
                </m:e>
              </m:d>
            </m:e>
          </m:eqArr>
        </m:oMath>
      </m:oMathPara>
    </w:p>
    <w:p w14:paraId="68D6C7AA" w14:textId="77777777" w:rsidR="009F0A2F" w:rsidRDefault="00000000">
      <w:pPr>
        <w:pStyle w:val="10JSTT-Text"/>
        <w:ind w:firstLine="0"/>
      </w:pPr>
      <w:r>
        <w:t xml:space="preserve">where </w:t>
      </w:r>
      <m:oMath>
        <m:r>
          <w:rPr>
            <w:rFonts w:ascii="Cambria Math" w:hAnsi="Cambria Math"/>
          </w:rPr>
          <m:t>μ</m:t>
        </m:r>
      </m:oMath>
      <w:r>
        <w:t xml:space="preserve"> is the tire–road friction coefficient,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The tire-shape parameters are listed in Section 4.1.</w:t>
      </w:r>
    </w:p>
    <w:p w14:paraId="7509D52E" w14:textId="77777777" w:rsidR="009F0A2F" w:rsidRDefault="00000000">
      <w:pPr>
        <w:pStyle w:val="10JSTT-Text"/>
      </w:pPr>
      <w:r>
        <w:t>The effective steering moment arm combines geometric caster trail and slip-dependent pneumatic trail [2]:</w:t>
      </w:r>
    </w:p>
    <w:p w14:paraId="15442F5D"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 max</m:t>
              </m:r>
              <m:d>
                <m:dPr>
                  <m:ctrlPr>
                    <w:rPr>
                      <w:rFonts w:ascii="Cambria Math" w:hAnsi="Cambria Math"/>
                    </w:rPr>
                  </m:ctrlPr>
                </m:dPr>
                <m:e>
                  <m:r>
                    <m:rPr>
                      <m:sty m:val="p"/>
                    </m:rPr>
                    <w:rPr>
                      <w:rFonts w:ascii="Cambria Math" w:hAnsi="Cambria Math"/>
                      <w:sz w:val="20"/>
                      <w:szCs w:val="20"/>
                    </w:rPr>
                    <m:t xml:space="preserve">0, </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αf</m:t>
                          </m:r>
                        </m:sub>
                      </m:sSub>
                      <m:r>
                        <m:rPr>
                          <m:sty m:val="p"/>
                        </m:rPr>
                        <w:rPr>
                          <w:rFonts w:ascii="Cambria Math" w:hAnsi="Cambria Math"/>
                          <w:sz w:val="20"/>
                          <w:szCs w:val="20"/>
                        </w:rPr>
                        <m:t>| tan</m:t>
                      </m:r>
                      <m:d>
                        <m:dPr>
                          <m:ctrlPr>
                            <w:rPr>
                              <w:rFonts w:ascii="Cambria Math" w:hAnsi="Cambria Math"/>
                            </w:rPr>
                          </m:ctrlPr>
                        </m:d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e>
                      </m:d>
                      <m:r>
                        <m:rPr>
                          <m:sty m:val="p"/>
                        </m:rPr>
                        <w:rPr>
                          <w:rFonts w:ascii="Cambria Math" w:hAnsi="Cambria Math"/>
                          <w:sz w:val="20"/>
                          <w:szCs w:val="20"/>
                        </w:rPr>
                        <m:t>|</m:t>
                      </m:r>
                    </m:num>
                    <m:den>
                      <m:r>
                        <m:rPr>
                          <m:sty m:val="p"/>
                        </m:rPr>
                        <w:rPr>
                          <w:rFonts w:ascii="Cambria Math" w:hAnsi="Cambria Math"/>
                          <w:sz w:val="20"/>
                          <w:szCs w:val="20"/>
                        </w:rPr>
                        <m:t>3</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9</m:t>
                  </m:r>
                </m:e>
              </m:d>
            </m:e>
          </m:eqArr>
        </m:oMath>
      </m:oMathPara>
    </w:p>
    <w:p w14:paraId="5303DD21"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10</m:t>
                  </m:r>
                </m:e>
              </m:d>
            </m:e>
          </m:eqArr>
        </m:oMath>
      </m:oMathPara>
    </w:p>
    <w:p w14:paraId="7BF8BBA6" w14:textId="77777777" w:rsidR="009F0A2F" w:rsidRDefault="00000000">
      <w:pPr>
        <w:pStyle w:val="10JSTT-Text"/>
        <w:ind w:firstLine="0"/>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w:rPr>
            <w:rFonts w:ascii="Cambria Math" w:hAnsi="Cambria Math"/>
          </w:rPr>
          <m:t> tan</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f</m:t>
                </m:r>
              </m:sub>
            </m:sSub>
          </m:e>
        </m:d>
      </m:oMath>
      <w: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14:paraId="09E8BFA4"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e>
              </m:d>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11</m:t>
                  </m:r>
                </m:e>
              </m:d>
            </m:e>
          </m:eqArr>
        </m:oMath>
      </m:oMathPara>
    </w:p>
    <w:p w14:paraId="65AEE0F4" w14:textId="77777777" w:rsidR="009F0A2F" w:rsidRDefault="00000000">
      <w:pPr>
        <w:pStyle w:val="10JSTT-Text"/>
      </w:pPr>
      <w:r>
        <w:t>Vehicle lateral motion is represented by the nonlinear single-track equations [8]:</w:t>
      </w:r>
    </w:p>
    <w:p w14:paraId="00F8D7AC"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r>
                    <w:rPr>
                      <w:rFonts w:ascii="Cambria Math" w:hAnsi="Cambria Math"/>
                      <w:sz w:val="20"/>
                      <w:szCs w:val="20"/>
                    </w:rPr>
                    <m:t>m</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12</m:t>
                  </m:r>
                </m:e>
              </m:d>
            </m:e>
          </m:eqArr>
        </m:oMath>
      </m:oMathPara>
    </w:p>
    <w:p w14:paraId="62B28318" w14:textId="77777777" w:rsidR="009F0A2F"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β</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num>
                <m:den>
                  <m:r>
                    <w:rPr>
                      <w:rFonts w:ascii="Cambria Math" w:hAnsi="Cambria Math"/>
                      <w:sz w:val="20"/>
                      <w:szCs w:val="20"/>
                    </w:rPr>
                    <m:t>v</m:t>
                  </m:r>
                </m:den>
              </m:f>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13</m:t>
                  </m:r>
                </m:e>
              </m:d>
            </m:e>
          </m:eqArr>
        </m:oMath>
      </m:oMathPara>
    </w:p>
    <w:p w14:paraId="19B2F438" w14:textId="77777777" w:rsidR="009F0A2F"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γ</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z</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14</m:t>
                  </m:r>
                </m:e>
              </m:d>
            </m:e>
          </m:eqArr>
        </m:oMath>
      </m:oMathPara>
    </w:p>
    <w:p w14:paraId="7D079BBB" w14:textId="77777777" w:rsidR="009F0A2F" w:rsidRDefault="00000000">
      <w:pPr>
        <w:pStyle w:val="10JSTT-Text"/>
        <w:ind w:firstLine="0"/>
      </w:pPr>
      <w:r>
        <w:t xml:space="preserve">where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are the vehicle mass and yaw moment of inertia. The steering-column and vehicle-body subsystem has four states, including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w:t>
      </w:r>
      <m:oMath>
        <m:r>
          <w:rPr>
            <w:rFonts w:ascii="Cambria Math" w:hAnsi="Cambria Math"/>
          </w:rPr>
          <m:t>β</m:t>
        </m:r>
      </m:oMath>
      <w:r>
        <w:t xml:space="preserve">, and </w:t>
      </w:r>
      <m:oMath>
        <m:r>
          <w:rPr>
            <w:rFonts w:ascii="Cambria Math" w:hAnsi="Cambria Math"/>
          </w:rPr>
          <m:t>γ</m:t>
        </m:r>
      </m:oMath>
      <w:r>
        <w:t>. Motor and controller states are included separately in the closed-loop simulations.</w:t>
      </w:r>
    </w:p>
    <w:p w14:paraId="520930C7" w14:textId="77777777" w:rsidR="009F0A2F" w:rsidRDefault="00000000">
      <w:pPr>
        <w:pStyle w:val="10JSTT-Text"/>
      </w:pPr>
      <w:r>
        <w:t>At a stationary steering-column equilibrium, Eq. (1) reduces to:</w:t>
      </w:r>
    </w:p>
    <w:p w14:paraId="45A116BD"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15</m:t>
                  </m:r>
                </m:e>
              </m:d>
            </m:e>
          </m:eqArr>
        </m:oMath>
      </m:oMathPara>
    </w:p>
    <w:p w14:paraId="0F6DC8AB" w14:textId="77777777" w:rsidR="009F0A2F" w:rsidRDefault="00000000">
      <w:pPr>
        <w:pStyle w:val="10JSTT-Text"/>
      </w:pPr>
      <w:r>
        <w:t xml:space="preserve">Equations (7)–(15) establish the link between road friction and steering effort. A reduction in </w:t>
      </w:r>
      <m:oMath>
        <m:r>
          <w:rPr>
            <w:rFonts w:ascii="Cambria Math" w:hAnsi="Cambria Math"/>
          </w:rPr>
          <m:t>μ</m:t>
        </m:r>
      </m:oMath>
      <w:r>
        <w:t xml:space="preserve"> changes lateral tire forces and pneumatic trail, thereby altering the reaction torque transmitted to the column. Unless motor assistance is adjusted, the measured steering torque may decrease below its desired value.</w:t>
      </w:r>
    </w:p>
    <w:p w14:paraId="01B7F289" w14:textId="77777777" w:rsidR="009F0A2F" w:rsidRDefault="00000000">
      <w:pPr>
        <w:pStyle w:val="41JSTT-2ndorder-head"/>
      </w:pPr>
      <w:r>
        <w:t>Lateral-Acceleration-Based Torque Reference</w:t>
      </w:r>
    </w:p>
    <w:p w14:paraId="08E01DE8" w14:textId="77777777" w:rsidR="009F0A2F" w:rsidRDefault="00000000">
      <w:pPr>
        <w:pStyle w:val="10JSTT-Text"/>
      </w:pPr>
      <w:r>
        <w:t>The desired steering torque is determined from vehicle speed and lateral acceleration using the steering-effort characteristics reported in [3]. The adopted reference data are summarized in Table 1.</w:t>
      </w:r>
    </w:p>
    <w:p w14:paraId="18E8003D"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175DDC0D" w14:textId="77777777" w:rsidR="009F0A2F" w:rsidRDefault="00000000">
      <w:pPr>
        <w:pStyle w:val="JSTT-table-caption"/>
        <w:keepNext/>
      </w:pPr>
      <w:r>
        <w:rPr>
          <w:b/>
          <w:sz w:val="18"/>
        </w:rPr>
        <w:t>Table 1. Ideal steering-wheel torque reference (N·m), adopted from [3].</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2183"/>
        <w:gridCol w:w="930"/>
        <w:gridCol w:w="930"/>
        <w:gridCol w:w="930"/>
        <w:gridCol w:w="930"/>
        <w:gridCol w:w="1026"/>
      </w:tblGrid>
      <w:tr w:rsidR="009F0A2F" w14:paraId="07A85F6B" w14:textId="77777777">
        <w:trPr>
          <w:cantSplit/>
          <w:jc w:val="center"/>
        </w:trPr>
        <w:tc>
          <w:tcPr>
            <w:tcW w:w="2183" w:type="dxa"/>
            <w:tcBorders>
              <w:bottom w:val="single" w:sz="4" w:space="0" w:color="auto"/>
            </w:tcBorders>
          </w:tcPr>
          <w:p w14:paraId="06CF9649" w14:textId="77777777" w:rsidR="009F0A2F" w:rsidRDefault="00000000">
            <w:pPr>
              <w:pStyle w:val="JSTT-table-col-head"/>
              <w:keepNext/>
              <w:jc w:val="center"/>
            </w:pPr>
            <w:r>
              <w:rPr>
                <w:b/>
                <w:sz w:val="18"/>
              </w:rPr>
              <w:t>Lateral acceleration</w:t>
            </w:r>
          </w:p>
        </w:tc>
        <w:tc>
          <w:tcPr>
            <w:tcW w:w="930" w:type="dxa"/>
            <w:tcBorders>
              <w:bottom w:val="single" w:sz="4" w:space="0" w:color="auto"/>
            </w:tcBorders>
          </w:tcPr>
          <w:p w14:paraId="64C52926" w14:textId="77777777" w:rsidR="009F0A2F" w:rsidRDefault="00000000">
            <w:pPr>
              <w:pStyle w:val="JSTT-table-col-head"/>
              <w:keepNext/>
              <w:jc w:val="center"/>
            </w:pPr>
            <w:r>
              <w:rPr>
                <w:b/>
                <w:sz w:val="18"/>
              </w:rPr>
              <w:t>20 km/h</w:t>
            </w:r>
          </w:p>
        </w:tc>
        <w:tc>
          <w:tcPr>
            <w:tcW w:w="930" w:type="dxa"/>
            <w:tcBorders>
              <w:bottom w:val="single" w:sz="4" w:space="0" w:color="auto"/>
            </w:tcBorders>
          </w:tcPr>
          <w:p w14:paraId="7AC888F4" w14:textId="77777777" w:rsidR="009F0A2F" w:rsidRDefault="00000000">
            <w:pPr>
              <w:pStyle w:val="JSTT-table-col-head"/>
              <w:keepNext/>
              <w:jc w:val="center"/>
            </w:pPr>
            <w:r>
              <w:rPr>
                <w:b/>
                <w:sz w:val="18"/>
              </w:rPr>
              <w:t>40 km/h</w:t>
            </w:r>
          </w:p>
        </w:tc>
        <w:tc>
          <w:tcPr>
            <w:tcW w:w="930" w:type="dxa"/>
            <w:tcBorders>
              <w:bottom w:val="single" w:sz="4" w:space="0" w:color="auto"/>
            </w:tcBorders>
          </w:tcPr>
          <w:p w14:paraId="7A3B019B" w14:textId="77777777" w:rsidR="009F0A2F" w:rsidRDefault="00000000">
            <w:pPr>
              <w:pStyle w:val="JSTT-table-col-head"/>
              <w:keepNext/>
              <w:jc w:val="center"/>
            </w:pPr>
            <w:r>
              <w:rPr>
                <w:b/>
                <w:sz w:val="18"/>
              </w:rPr>
              <w:t>60 km/h</w:t>
            </w:r>
          </w:p>
        </w:tc>
        <w:tc>
          <w:tcPr>
            <w:tcW w:w="930" w:type="dxa"/>
            <w:tcBorders>
              <w:bottom w:val="single" w:sz="4" w:space="0" w:color="auto"/>
            </w:tcBorders>
          </w:tcPr>
          <w:p w14:paraId="44B99902" w14:textId="77777777" w:rsidR="009F0A2F" w:rsidRDefault="00000000">
            <w:pPr>
              <w:pStyle w:val="JSTT-table-col-head"/>
              <w:keepNext/>
              <w:jc w:val="center"/>
            </w:pPr>
            <w:r>
              <w:rPr>
                <w:b/>
                <w:sz w:val="18"/>
              </w:rPr>
              <w:t>80 km/h</w:t>
            </w:r>
          </w:p>
        </w:tc>
        <w:tc>
          <w:tcPr>
            <w:tcW w:w="1026" w:type="dxa"/>
            <w:tcBorders>
              <w:bottom w:val="single" w:sz="4" w:space="0" w:color="auto"/>
            </w:tcBorders>
          </w:tcPr>
          <w:p w14:paraId="1F2FCBC1" w14:textId="77777777" w:rsidR="009F0A2F" w:rsidRDefault="00000000">
            <w:pPr>
              <w:pStyle w:val="JSTT-table-col-head"/>
              <w:keepNext/>
              <w:jc w:val="center"/>
            </w:pPr>
            <w:r>
              <w:rPr>
                <w:b/>
                <w:sz w:val="18"/>
              </w:rPr>
              <w:t>100 km/h</w:t>
            </w:r>
          </w:p>
        </w:tc>
      </w:tr>
      <w:tr w:rsidR="009F0A2F" w14:paraId="241CF6F3" w14:textId="77777777">
        <w:trPr>
          <w:cantSplit/>
          <w:jc w:val="center"/>
        </w:trPr>
        <w:tc>
          <w:tcPr>
            <w:tcW w:w="2183" w:type="dxa"/>
          </w:tcPr>
          <w:p w14:paraId="6161371A" w14:textId="77777777" w:rsidR="009F0A2F" w:rsidRDefault="00000000">
            <w:pPr>
              <w:pStyle w:val="JSTT-table-text"/>
              <w:keepNext/>
              <w:jc w:val="center"/>
            </w:pPr>
            <w:r>
              <w:rPr>
                <w:sz w:val="18"/>
              </w:rPr>
              <w:t>0.1 g</w:t>
            </w:r>
          </w:p>
        </w:tc>
        <w:tc>
          <w:tcPr>
            <w:tcW w:w="930" w:type="dxa"/>
          </w:tcPr>
          <w:p w14:paraId="698BD93A" w14:textId="77777777" w:rsidR="009F0A2F" w:rsidRDefault="00000000">
            <w:pPr>
              <w:pStyle w:val="JSTT-table-text"/>
              <w:keepNext/>
              <w:jc w:val="center"/>
            </w:pPr>
            <w:r>
              <w:rPr>
                <w:sz w:val="18"/>
              </w:rPr>
              <w:t>1.0</w:t>
            </w:r>
          </w:p>
        </w:tc>
        <w:tc>
          <w:tcPr>
            <w:tcW w:w="930" w:type="dxa"/>
          </w:tcPr>
          <w:p w14:paraId="35197EC8" w14:textId="77777777" w:rsidR="009F0A2F" w:rsidRDefault="00000000">
            <w:pPr>
              <w:pStyle w:val="JSTT-table-text"/>
              <w:keepNext/>
              <w:jc w:val="center"/>
            </w:pPr>
            <w:r>
              <w:rPr>
                <w:sz w:val="18"/>
              </w:rPr>
              <w:t>1.7</w:t>
            </w:r>
          </w:p>
        </w:tc>
        <w:tc>
          <w:tcPr>
            <w:tcW w:w="930" w:type="dxa"/>
          </w:tcPr>
          <w:p w14:paraId="2E218A09" w14:textId="77777777" w:rsidR="009F0A2F" w:rsidRDefault="00000000">
            <w:pPr>
              <w:pStyle w:val="JSTT-table-text"/>
              <w:keepNext/>
              <w:jc w:val="center"/>
            </w:pPr>
            <w:r>
              <w:rPr>
                <w:sz w:val="18"/>
              </w:rPr>
              <w:t>2.1</w:t>
            </w:r>
          </w:p>
        </w:tc>
        <w:tc>
          <w:tcPr>
            <w:tcW w:w="930" w:type="dxa"/>
          </w:tcPr>
          <w:p w14:paraId="57B94AC4" w14:textId="77777777" w:rsidR="009F0A2F" w:rsidRDefault="00000000">
            <w:pPr>
              <w:pStyle w:val="JSTT-table-text"/>
              <w:keepNext/>
              <w:jc w:val="center"/>
            </w:pPr>
            <w:r>
              <w:rPr>
                <w:sz w:val="18"/>
              </w:rPr>
              <w:t>2.3</w:t>
            </w:r>
          </w:p>
        </w:tc>
        <w:tc>
          <w:tcPr>
            <w:tcW w:w="1026" w:type="dxa"/>
          </w:tcPr>
          <w:p w14:paraId="7A7636B0" w14:textId="77777777" w:rsidR="009F0A2F" w:rsidRDefault="00000000">
            <w:pPr>
              <w:pStyle w:val="JSTT-table-text"/>
              <w:keepNext/>
              <w:jc w:val="center"/>
            </w:pPr>
            <w:r>
              <w:rPr>
                <w:sz w:val="18"/>
              </w:rPr>
              <w:t>2.6</w:t>
            </w:r>
          </w:p>
        </w:tc>
      </w:tr>
      <w:tr w:rsidR="009F0A2F" w14:paraId="6DF209E5" w14:textId="77777777">
        <w:trPr>
          <w:cantSplit/>
          <w:jc w:val="center"/>
        </w:trPr>
        <w:tc>
          <w:tcPr>
            <w:tcW w:w="2183" w:type="dxa"/>
          </w:tcPr>
          <w:p w14:paraId="063A893E" w14:textId="77777777" w:rsidR="009F0A2F" w:rsidRDefault="00000000">
            <w:pPr>
              <w:pStyle w:val="JSTT-table-text"/>
              <w:keepNext/>
              <w:jc w:val="center"/>
            </w:pPr>
            <w:r>
              <w:rPr>
                <w:sz w:val="18"/>
              </w:rPr>
              <w:t>0.2 g</w:t>
            </w:r>
          </w:p>
        </w:tc>
        <w:tc>
          <w:tcPr>
            <w:tcW w:w="930" w:type="dxa"/>
          </w:tcPr>
          <w:p w14:paraId="0EAFD583" w14:textId="77777777" w:rsidR="009F0A2F" w:rsidRDefault="00000000">
            <w:pPr>
              <w:pStyle w:val="JSTT-table-text"/>
              <w:keepNext/>
              <w:jc w:val="center"/>
            </w:pPr>
            <w:r>
              <w:rPr>
                <w:sz w:val="18"/>
              </w:rPr>
              <w:t>1.5</w:t>
            </w:r>
          </w:p>
        </w:tc>
        <w:tc>
          <w:tcPr>
            <w:tcW w:w="930" w:type="dxa"/>
          </w:tcPr>
          <w:p w14:paraId="0A9EA8BB" w14:textId="77777777" w:rsidR="009F0A2F" w:rsidRDefault="00000000">
            <w:pPr>
              <w:pStyle w:val="JSTT-table-text"/>
              <w:keepNext/>
              <w:jc w:val="center"/>
            </w:pPr>
            <w:r>
              <w:rPr>
                <w:sz w:val="18"/>
              </w:rPr>
              <w:t>2.0</w:t>
            </w:r>
          </w:p>
        </w:tc>
        <w:tc>
          <w:tcPr>
            <w:tcW w:w="930" w:type="dxa"/>
          </w:tcPr>
          <w:p w14:paraId="03BBD2DF" w14:textId="77777777" w:rsidR="009F0A2F" w:rsidRDefault="00000000">
            <w:pPr>
              <w:pStyle w:val="JSTT-table-text"/>
              <w:keepNext/>
              <w:jc w:val="center"/>
            </w:pPr>
            <w:r>
              <w:rPr>
                <w:sz w:val="18"/>
              </w:rPr>
              <w:t>2.4</w:t>
            </w:r>
          </w:p>
        </w:tc>
        <w:tc>
          <w:tcPr>
            <w:tcW w:w="930" w:type="dxa"/>
          </w:tcPr>
          <w:p w14:paraId="57956CAF" w14:textId="77777777" w:rsidR="009F0A2F" w:rsidRDefault="00000000">
            <w:pPr>
              <w:pStyle w:val="JSTT-table-text"/>
              <w:keepNext/>
              <w:jc w:val="center"/>
            </w:pPr>
            <w:r>
              <w:rPr>
                <w:sz w:val="18"/>
              </w:rPr>
              <w:t>2.8</w:t>
            </w:r>
          </w:p>
        </w:tc>
        <w:tc>
          <w:tcPr>
            <w:tcW w:w="1026" w:type="dxa"/>
          </w:tcPr>
          <w:p w14:paraId="1A774DD8" w14:textId="77777777" w:rsidR="009F0A2F" w:rsidRDefault="00000000">
            <w:pPr>
              <w:pStyle w:val="JSTT-table-text"/>
              <w:keepNext/>
              <w:jc w:val="center"/>
            </w:pPr>
            <w:r>
              <w:rPr>
                <w:sz w:val="18"/>
              </w:rPr>
              <w:t>3.0</w:t>
            </w:r>
          </w:p>
        </w:tc>
      </w:tr>
      <w:tr w:rsidR="009F0A2F" w14:paraId="36F40393" w14:textId="77777777">
        <w:trPr>
          <w:cantSplit/>
          <w:jc w:val="center"/>
        </w:trPr>
        <w:tc>
          <w:tcPr>
            <w:tcW w:w="2183" w:type="dxa"/>
          </w:tcPr>
          <w:p w14:paraId="79727965" w14:textId="77777777" w:rsidR="009F0A2F" w:rsidRDefault="00000000">
            <w:pPr>
              <w:pStyle w:val="JSTT-table-text"/>
              <w:keepNext/>
              <w:jc w:val="center"/>
            </w:pPr>
            <w:r>
              <w:rPr>
                <w:sz w:val="18"/>
              </w:rPr>
              <w:t>0.3 g</w:t>
            </w:r>
          </w:p>
        </w:tc>
        <w:tc>
          <w:tcPr>
            <w:tcW w:w="930" w:type="dxa"/>
          </w:tcPr>
          <w:p w14:paraId="37A8046A" w14:textId="77777777" w:rsidR="009F0A2F" w:rsidRDefault="00000000">
            <w:pPr>
              <w:pStyle w:val="JSTT-table-text"/>
              <w:keepNext/>
              <w:jc w:val="center"/>
            </w:pPr>
            <w:r>
              <w:rPr>
                <w:sz w:val="18"/>
              </w:rPr>
              <w:t>1.6</w:t>
            </w:r>
          </w:p>
        </w:tc>
        <w:tc>
          <w:tcPr>
            <w:tcW w:w="930" w:type="dxa"/>
          </w:tcPr>
          <w:p w14:paraId="43BE1F90" w14:textId="77777777" w:rsidR="009F0A2F" w:rsidRDefault="00000000">
            <w:pPr>
              <w:pStyle w:val="JSTT-table-text"/>
              <w:keepNext/>
              <w:jc w:val="center"/>
            </w:pPr>
            <w:r>
              <w:rPr>
                <w:sz w:val="18"/>
              </w:rPr>
              <w:t>2.3</w:t>
            </w:r>
          </w:p>
        </w:tc>
        <w:tc>
          <w:tcPr>
            <w:tcW w:w="930" w:type="dxa"/>
          </w:tcPr>
          <w:p w14:paraId="6FCDB4F8" w14:textId="77777777" w:rsidR="009F0A2F" w:rsidRDefault="00000000">
            <w:pPr>
              <w:pStyle w:val="JSTT-table-text"/>
              <w:keepNext/>
              <w:jc w:val="center"/>
            </w:pPr>
            <w:r>
              <w:rPr>
                <w:sz w:val="18"/>
              </w:rPr>
              <w:t>2.8</w:t>
            </w:r>
          </w:p>
        </w:tc>
        <w:tc>
          <w:tcPr>
            <w:tcW w:w="930" w:type="dxa"/>
          </w:tcPr>
          <w:p w14:paraId="41A4903F" w14:textId="77777777" w:rsidR="009F0A2F" w:rsidRDefault="00000000">
            <w:pPr>
              <w:pStyle w:val="JSTT-table-text"/>
              <w:keepNext/>
              <w:jc w:val="center"/>
            </w:pPr>
            <w:r>
              <w:rPr>
                <w:sz w:val="18"/>
              </w:rPr>
              <w:t>3.1</w:t>
            </w:r>
          </w:p>
        </w:tc>
        <w:tc>
          <w:tcPr>
            <w:tcW w:w="1026" w:type="dxa"/>
          </w:tcPr>
          <w:p w14:paraId="613E87FE" w14:textId="77777777" w:rsidR="009F0A2F" w:rsidRDefault="00000000">
            <w:pPr>
              <w:pStyle w:val="JSTT-table-text"/>
              <w:keepNext/>
              <w:jc w:val="center"/>
            </w:pPr>
            <w:r>
              <w:rPr>
                <w:sz w:val="18"/>
              </w:rPr>
              <w:t>3.3</w:t>
            </w:r>
          </w:p>
        </w:tc>
      </w:tr>
      <w:tr w:rsidR="009F0A2F" w14:paraId="6EE89A17" w14:textId="77777777">
        <w:trPr>
          <w:cantSplit/>
          <w:jc w:val="center"/>
        </w:trPr>
        <w:tc>
          <w:tcPr>
            <w:tcW w:w="2183" w:type="dxa"/>
          </w:tcPr>
          <w:p w14:paraId="4A39F23F" w14:textId="77777777" w:rsidR="009F0A2F" w:rsidRDefault="00000000">
            <w:pPr>
              <w:pStyle w:val="JSTT-table-text"/>
              <w:jc w:val="center"/>
            </w:pPr>
            <w:r>
              <w:rPr>
                <w:sz w:val="18"/>
              </w:rPr>
              <w:t>0.4 g</w:t>
            </w:r>
          </w:p>
        </w:tc>
        <w:tc>
          <w:tcPr>
            <w:tcW w:w="930" w:type="dxa"/>
          </w:tcPr>
          <w:p w14:paraId="2C0F3E8B" w14:textId="77777777" w:rsidR="009F0A2F" w:rsidRDefault="00000000">
            <w:pPr>
              <w:pStyle w:val="JSTT-table-text"/>
              <w:jc w:val="center"/>
            </w:pPr>
            <w:r>
              <w:rPr>
                <w:sz w:val="18"/>
              </w:rPr>
              <w:t>1.8</w:t>
            </w:r>
          </w:p>
        </w:tc>
        <w:tc>
          <w:tcPr>
            <w:tcW w:w="930" w:type="dxa"/>
          </w:tcPr>
          <w:p w14:paraId="5FDF244D" w14:textId="77777777" w:rsidR="009F0A2F" w:rsidRDefault="00000000">
            <w:pPr>
              <w:pStyle w:val="JSTT-table-text"/>
              <w:jc w:val="center"/>
            </w:pPr>
            <w:r>
              <w:rPr>
                <w:sz w:val="18"/>
              </w:rPr>
              <w:t>2.4</w:t>
            </w:r>
          </w:p>
        </w:tc>
        <w:tc>
          <w:tcPr>
            <w:tcW w:w="930" w:type="dxa"/>
          </w:tcPr>
          <w:p w14:paraId="0E807498" w14:textId="77777777" w:rsidR="009F0A2F" w:rsidRDefault="00000000">
            <w:pPr>
              <w:pStyle w:val="JSTT-table-text"/>
              <w:jc w:val="center"/>
            </w:pPr>
            <w:r>
              <w:rPr>
                <w:sz w:val="18"/>
              </w:rPr>
              <w:t>2.9</w:t>
            </w:r>
          </w:p>
        </w:tc>
        <w:tc>
          <w:tcPr>
            <w:tcW w:w="930" w:type="dxa"/>
          </w:tcPr>
          <w:p w14:paraId="71059DCB" w14:textId="77777777" w:rsidR="009F0A2F" w:rsidRDefault="00000000">
            <w:pPr>
              <w:pStyle w:val="JSTT-table-text"/>
              <w:jc w:val="center"/>
            </w:pPr>
            <w:r>
              <w:rPr>
                <w:sz w:val="18"/>
              </w:rPr>
              <w:t>3.3</w:t>
            </w:r>
          </w:p>
        </w:tc>
        <w:tc>
          <w:tcPr>
            <w:tcW w:w="1026" w:type="dxa"/>
          </w:tcPr>
          <w:p w14:paraId="7F8365E2" w14:textId="77777777" w:rsidR="009F0A2F" w:rsidRDefault="00000000">
            <w:pPr>
              <w:pStyle w:val="JSTT-table-text"/>
              <w:jc w:val="center"/>
            </w:pPr>
            <w:r>
              <w:rPr>
                <w:sz w:val="18"/>
              </w:rPr>
              <w:t>3.4</w:t>
            </w:r>
          </w:p>
        </w:tc>
      </w:tr>
    </w:tbl>
    <w:p w14:paraId="6C6C6275" w14:textId="77777777" w:rsidR="009F0A2F" w:rsidRDefault="009F0A2F">
      <w:pPr>
        <w:pStyle w:val="10JSTT-Text"/>
        <w:spacing w:before="0"/>
      </w:pPr>
    </w:p>
    <w:p w14:paraId="150A1752"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3F2D5F29" w14:textId="77777777" w:rsidR="009F0A2F" w:rsidRDefault="00000000">
      <w:pPr>
        <w:pStyle w:val="10JSTT-Text"/>
      </w:pPr>
      <w: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14:paraId="4AA86E7A"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16</m:t>
                  </m:r>
                </m:e>
              </m:d>
            </m:e>
          </m:eqArr>
        </m:oMath>
      </m:oMathPara>
    </w:p>
    <w:p w14:paraId="246AFA51"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m:t>
                  </m:r>
                </m:e>
              </m:d>
              <m:r>
                <m:rPr>
                  <m:sty m:val="p"/>
                </m:rPr>
                <w:rPr>
                  <w:rFonts w:ascii="Cambria Math" w:hAnsi="Cambria Math"/>
                  <w:sz w:val="20"/>
                  <w:szCs w:val="20"/>
                </w:rPr>
                <m:t>=0#</m:t>
              </m:r>
              <m:d>
                <m:dPr>
                  <m:ctrlPr>
                    <w:rPr>
                      <w:rFonts w:ascii="Cambria Math" w:hAnsi="Cambria Math"/>
                    </w:rPr>
                  </m:ctrlPr>
                </m:dPr>
                <m:e>
                  <m:r>
                    <m:rPr>
                      <m:sty m:val="p"/>
                    </m:rPr>
                    <w:rPr>
                      <w:rFonts w:ascii="Cambria Math" w:hAnsi="Cambria Math"/>
                      <w:sz w:val="20"/>
                      <w:szCs w:val="20"/>
                    </w:rPr>
                    <m:t>17</m:t>
                  </m:r>
                </m:e>
              </m:d>
            </m:e>
          </m:eqArr>
        </m:oMath>
      </m:oMathPara>
    </w:p>
    <w:p w14:paraId="610BB693" w14:textId="77777777" w:rsidR="009F0A2F" w:rsidRDefault="00000000">
      <w:pPr>
        <w:pStyle w:val="10JSTT-Text"/>
        <w:ind w:firstLine="0"/>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hat</m:t>
            </m:r>
          </m:sub>
        </m:sSub>
      </m:oMath>
      <w:r>
        <w:t xml:space="preserve"> is the interpolated characteristic.</w:t>
      </w:r>
    </w:p>
    <w:p w14:paraId="2CA369FA" w14:textId="77777777" w:rsidR="009F0A2F" w:rsidRDefault="00000000">
      <w:pPr>
        <w:pStyle w:val="10JSTT-Text"/>
      </w:pPr>
      <w: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1425604F" w14:textId="77777777" w:rsidR="009F0A2F" w:rsidRDefault="00000000">
      <w:pPr>
        <w:pStyle w:val="41JSTT-2ndorder-head"/>
      </w:pPr>
      <w:r>
        <w:t>Torque-Tracking Objective</w:t>
      </w:r>
    </w:p>
    <w:p w14:paraId="78EC6AEC" w14:textId="77777777" w:rsidR="009F0A2F" w:rsidRDefault="00000000">
      <w:pPr>
        <w:pStyle w:val="10JSTT-Text"/>
      </w:pPr>
      <w:r>
        <w:t>The control objective is to regulate the measured steering torque toward the reference:</w:t>
      </w:r>
    </w:p>
    <w:p w14:paraId="20CED0BA"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18</m:t>
                  </m:r>
                </m:e>
              </m:d>
            </m:e>
          </m:eqArr>
        </m:oMath>
      </m:oMathPara>
    </w:p>
    <w:p w14:paraId="4640CE60" w14:textId="77777777" w:rsidR="009F0A2F" w:rsidRDefault="00000000">
      <w:pPr>
        <w:pStyle w:val="10JSTT-Text"/>
      </w:pPr>
      <w:r>
        <w:t xml:space="preserve">For nonzero lateral acceleration, </w:t>
      </w:r>
      <m:oMath>
        <m:r>
          <m:rPr>
            <m:sty m:val="p"/>
          </m:rP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e>
        </m:d>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indicates steering torque below the desired value in the reference direction. Steering reversals are evaluated separately because sign changes can complicate this interpretation.</w:t>
      </w:r>
    </w:p>
    <w:p w14:paraId="1DADFFA1" w14:textId="77777777" w:rsidR="009F0A2F" w:rsidRDefault="00000000">
      <w:pPr>
        <w:pStyle w:val="10JSTT-Text"/>
      </w:pPr>
      <w:r>
        <w:t>All controllers are subject to the same bounded motor assistance:</w:t>
      </w:r>
    </w:p>
    <w:p w14:paraId="37348CB2" w14:textId="77777777" w:rsidR="009F0A2F" w:rsidRDefault="00000000">
      <w:pPr>
        <w:pStyle w:val="10JSTT-Text"/>
        <w:ind w:firstLine="0"/>
      </w:pPr>
      <m:oMathPara>
        <m:oMath>
          <m:eqArr>
            <m:eqArrPr>
              <m:maxDist m:val="1"/>
              <m:ctrlPr>
                <w:rPr>
                  <w:rFonts w:ascii="Cambria Math" w:hAnsi="Cambria Math"/>
                </w:rPr>
              </m:ctrlPr>
            </m:eqArr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19</m:t>
                  </m:r>
                </m:e>
              </m:d>
            </m:e>
          </m:eqArr>
        </m:oMath>
      </m:oMathPara>
    </w:p>
    <w:p w14:paraId="786B7620" w14:textId="77777777" w:rsidR="009F0A2F" w:rsidRDefault="00000000">
      <w:pPr>
        <w:pStyle w:val="10JSTT-Text"/>
      </w:pPr>
      <w: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14:paraId="4D9F9020" w14:textId="77777777" w:rsidR="009F0A2F" w:rsidRDefault="00000000">
      <w:pPr>
        <w:pStyle w:val="4JSST-1storder-head"/>
      </w:pPr>
      <w:r>
        <w:t>Control Strategy and Assist-Map Limitation</w:t>
      </w:r>
    </w:p>
    <w:p w14:paraId="7D69080B" w14:textId="77777777" w:rsidR="009F0A2F" w:rsidRDefault="00000000">
      <w:pPr>
        <w:pStyle w:val="10JSTT-Text"/>
      </w:pPr>
      <w:r>
        <w:t>Three strategies are investigated: conventional assist-map control with lead–lag compensation, PI torque feedback, and PID torque feedback. Their architectures are illustrated in Fig. 3. All controllers share the nonlinear plant and actuator constraints, but the PI/PID architectures additionally use lateral acceleration.</w:t>
      </w:r>
    </w:p>
    <w:p w14:paraId="416687D4"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1575B758" w14:textId="77777777" w:rsidR="009F0A2F" w:rsidRDefault="00000000">
      <w:pPr>
        <w:pStyle w:val="0nhduhnh"/>
        <w:keepNext/>
      </w:pPr>
      <w:r>
        <w:rPr>
          <w:noProof/>
        </w:rPr>
        <mc:AlternateContent>
          <mc:Choice Requires="wpg">
            <w:drawing>
              <wp:inline distT="0" distB="0" distL="0" distR="0" wp14:anchorId="17E5EB25" wp14:editId="6A7AAB67">
                <wp:extent cx="6264000" cy="4611825"/>
                <wp:effectExtent l="0" t="0" r="0" b="0"/>
                <wp:docPr id="1030" name="Figure group 1030"/>
                <wp:cNvGraphicFramePr/>
                <a:graphic xmlns:a="http://schemas.openxmlformats.org/drawingml/2006/main">
                  <a:graphicData uri="http://schemas.microsoft.com/office/word/2010/wordprocessingGroup">
                    <wpg:wgp>
                      <wpg:cNvGrpSpPr/>
                      <wpg:grpSpPr>
                        <a:xfrm>
                          <a:off x="0" y="0"/>
                          <a:ext cx="6264000" cy="4611825"/>
                          <a:chOff x="0" y="0"/>
                          <a:chExt cx="6264000" cy="4611825"/>
                        </a:xfrm>
                      </wpg:grpSpPr>
                      <pic:pic xmlns:pic="http://schemas.openxmlformats.org/drawingml/2006/picture">
                        <pic:nvPicPr>
                          <pic:cNvPr id="1031" name="Picture 1031"/>
                          <pic:cNvPicPr/>
                        </pic:nvPicPr>
                        <pic:blipFill>
                          <a:blip r:embed="rId19"/>
                          <a:stretch>
                            <a:fillRect/>
                          </a:stretch>
                        </pic:blipFill>
                        <pic:spPr>
                          <a:xfrm>
                            <a:off x="0" y="0"/>
                            <a:ext cx="6264000" cy="4208625"/>
                          </a:xfrm>
                          <a:prstGeom prst="rect">
                            <a:avLst/>
                          </a:prstGeom>
                        </pic:spPr>
                      </pic:pic>
                      <wps:wsp>
                        <wps:cNvPr id="1032" name="Text box 1032"/>
                        <wps:cNvSpPr txBox="1"/>
                        <wps:spPr>
                          <a:xfrm>
                            <a:off x="0" y="4251825"/>
                            <a:ext cx="6264000" cy="360000"/>
                          </a:xfrm>
                          <a:prstGeom prst="rect">
                            <a:avLst/>
                          </a:prstGeom>
                          <a:noFill/>
                          <a:ln>
                            <a:noFill/>
                          </a:ln>
                        </wps:spPr>
                        <wps:txbx>
                          <w:txbxContent>
                            <w:p w14:paraId="43560960" w14:textId="77777777" w:rsidR="009F0A2F" w:rsidRDefault="00000000">
                              <w:pPr>
                                <w:pStyle w:val="JSTT-figure-caption"/>
                                <w:spacing w:before="0" w:after="0" w:line="240" w:lineRule="auto"/>
                              </w:pPr>
                              <w:r>
                                <w:rPr>
                                  <w:sz w:val="18"/>
                                </w:rPr>
                                <w:t>Fig. 3. Conventional assist-map and lateral-acceleration-based torque-feedback control architectures, including the common assist motor and torque limitation.</w:t>
                              </w:r>
                            </w:p>
                          </w:txbxContent>
                        </wps:txbx>
                        <wps:bodyPr rot="0" vert="horz" wrap="square" lIns="0" tIns="0" rIns="0" bIns="0" anchor="t" anchorCtr="0">
                          <a:noAutofit/>
                        </wps:bodyPr>
                      </wps:wsp>
                    </wpg:wgp>
                  </a:graphicData>
                </a:graphic>
              </wp:inline>
            </w:drawing>
          </mc:Choice>
          <mc:Fallback>
            <w:pict>
              <v:group w14:anchorId="17E5EB25" id="Figure group 1030" o:spid="_x0000_s1032" style="width:493.25pt;height:363.15pt;mso-position-horizontal-relative:char;mso-position-vertical-relative:line" coordsize="62640,46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">
                <v:shape id="Picture 1031" o:spid="_x0000_s1033" type="#_x0000_t75" style="position:absolute;width:62640;height:42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">
                  <v:imagedata r:id="rId20" o:title=""/>
                </v:shape>
                <v:shape id="Text box 1032" o:spid="_x0000_s1034" type="#_x0000_t202" style="position:absolute;top:42518;width:6264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pDpwwAAAN0AAAAPAAAAZHJzL2Rvd25yZXYueG1sRE9NawIx&#10;EL0X/A9hBG81qYL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8mqQ6cMAAADdAAAADwAA&#10;AAAAAAAAAAAAAAAHAgAAZHJzL2Rvd25yZXYueG1sUEsFBgAAAAADAAMAtwAAAPcCAAAAAA==&#10;" filled="f" stroked="f">
                  <v:textbox inset="0,0,0,0">
                    <w:txbxContent>
                      <w:p w14:paraId="43560960" w14:textId="77777777" w:rsidR="009F0A2F" w:rsidRDefault="00000000">
                        <w:pPr>
                          <w:pStyle w:val="JSTT-figure-caption"/>
                          <w:spacing w:before="0" w:after="0" w:line="240" w:lineRule="auto"/>
                        </w:pPr>
                        <w:r>
                          <w:rPr>
                            <w:sz w:val="18"/>
                          </w:rPr>
                          <w:t>Fig. 3. Conventional assist-map and lateral-acceleration-based torque-feedback control architectures, including the common assist motor and torque limitation.</w:t>
                        </w:r>
                      </w:p>
                    </w:txbxContent>
                  </v:textbox>
                </v:shape>
                <w10:anchorlock/>
              </v:group>
            </w:pict>
          </mc:Fallback>
        </mc:AlternateContent>
      </w:r>
    </w:p>
    <w:p w14:paraId="56B285E9"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19C813EA" w14:textId="77777777" w:rsidR="009F0A2F" w:rsidRDefault="00000000">
      <w:pPr>
        <w:pStyle w:val="41JSTT-2ndorder-head"/>
      </w:pPr>
      <w:r>
        <w:t>Conventional Assist-Map Control</w:t>
      </w:r>
    </w:p>
    <w:p w14:paraId="2BB0AA70" w14:textId="77777777" w:rsidR="009F0A2F" w:rsidRDefault="00000000">
      <w:pPr>
        <w:pStyle w:val="10JSTT-Text"/>
      </w:pPr>
      <w:r>
        <w:t>The conventional controller follows the nonlinear torque-map structure of [1]. Under dry-road conditions (</w:t>
      </w:r>
      <m:oMath>
        <m:r>
          <w:rPr>
            <w:rFonts w:ascii="Cambria Math" w:hAnsi="Cambria Math"/>
          </w:rPr>
          <m:t>μ</m:t>
        </m:r>
        <m:r>
          <m:rPr>
            <m:sty m:val="p"/>
          </m:rPr>
          <w:rPr>
            <w:rFonts w:ascii="Cambria Math" w:hAnsi="Cambria Math"/>
          </w:rPr>
          <m:t>=0.8</m:t>
        </m:r>
      </m:oMath>
      <w:r>
        <w:t>), the required assistance at each calibration point is determined from Eq. (15):</w:t>
      </w:r>
    </w:p>
    <w:p w14:paraId="33874788"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20</m:t>
                  </m:r>
                </m:e>
              </m:d>
            </m:e>
          </m:eqArr>
        </m:oMath>
      </m:oMathPara>
    </w:p>
    <w:p w14:paraId="5536B046"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21</m:t>
                  </m:r>
                </m:e>
              </m:d>
            </m:e>
          </m:eqArr>
        </m:oMath>
      </m:oMathPara>
    </w:p>
    <w:p w14:paraId="519EC28F" w14:textId="77777777" w:rsidR="009F0A2F" w:rsidRDefault="00000000">
      <w:pPr>
        <w:pStyle w:val="10JSTT-Text"/>
      </w:pPr>
      <w: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14:paraId="529ABBCB" w14:textId="77777777" w:rsidR="009F0A2F" w:rsidRDefault="00000000">
      <w:pPr>
        <w:pStyle w:val="10JSTT-Text"/>
      </w:pPr>
      <w:r>
        <w:t>The map output is processed by a lead–lag compensator:</w:t>
      </w:r>
    </w:p>
    <w:p w14:paraId="15233E67"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22</m:t>
                  </m:r>
                </m:e>
              </m:d>
            </m:e>
          </m:eqArr>
        </m:oMath>
      </m:oMathPara>
    </w:p>
    <w:p w14:paraId="189D3C36"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e>
            <m:e>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r>
                            <w:rPr>
                              <w:rFonts w:ascii="Cambria Math" w:hAnsi="Cambria Math"/>
                              <w:sz w:val="20"/>
                              <w:szCs w:val="20"/>
                            </w:rPr>
                            <m:t>z</m:t>
                          </m:r>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r>
                            <w:rPr>
                              <w:rFonts w:ascii="Cambria Math" w:hAnsi="Cambria Math"/>
                              <w:sz w:val="20"/>
                              <w:szCs w:val="20"/>
                            </w:rPr>
                            <m:t>p</m:t>
                          </m:r>
                        </m:den>
                      </m:f>
                      <m:r>
                        <m:rPr>
                          <m:sty m:val="p"/>
                        </m:rPr>
                        <w:rPr>
                          <w:rFonts w:ascii="Cambria Math" w:hAnsi="Cambria Math"/>
                          <w:sz w:val="20"/>
                          <w:szCs w:val="20"/>
                        </w:rPr>
                        <m:t>+1</m:t>
                      </m:r>
                    </m:den>
                  </m:f>
                </m:e>
              </m:d>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z</m:t>
                              </m:r>
                            </m:e>
                            <m:sub>
                              <m:r>
                                <m:rPr>
                                  <m:sty m:val="p"/>
                                </m:rPr>
                                <w:rPr>
                                  <w:rFonts w:ascii="Cambria Math" w:hAnsi="Cambria Math"/>
                                  <w:sz w:val="20"/>
                                  <w:szCs w:val="20"/>
                                </w:rPr>
                                <m:t>1</m:t>
                              </m:r>
                            </m:sub>
                          </m:sSub>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p</m:t>
                              </m:r>
                            </m:e>
                            <m:sub>
                              <m:r>
                                <m:rPr>
                                  <m:sty m:val="p"/>
                                </m:rPr>
                                <w:rPr>
                                  <w:rFonts w:ascii="Cambria Math" w:hAnsi="Cambria Math"/>
                                  <w:sz w:val="20"/>
                                  <w:szCs w:val="20"/>
                                </w:rPr>
                                <m:t>1</m:t>
                              </m:r>
                            </m:sub>
                          </m:sSub>
                        </m:den>
                      </m:f>
                      <m:r>
                        <m:rPr>
                          <m:sty m:val="p"/>
                        </m:rPr>
                        <w:rPr>
                          <w:rFonts w:ascii="Cambria Math" w:hAnsi="Cambria Math"/>
                          <w:sz w:val="20"/>
                          <w:szCs w:val="20"/>
                        </w:rPr>
                        <m:t>+1</m:t>
                      </m:r>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23</m:t>
                  </m:r>
                </m:e>
              </m:d>
            </m:e>
          </m:eqArr>
        </m:oMath>
      </m:oMathPara>
    </w:p>
    <w:p w14:paraId="37EB9975" w14:textId="77777777" w:rsidR="009F0A2F" w:rsidRDefault="00000000">
      <w:pPr>
        <w:pStyle w:val="10JSTT-Text"/>
        <w:ind w:firstLine="0"/>
      </w:pPr>
      <w:r>
        <w:t xml:space="preserve">where </w:t>
      </w:r>
      <m:oMath>
        <m:r>
          <w:rPr>
            <w:rFonts w:ascii="Cambria Math" w:hAnsi="Cambria Math"/>
          </w:rPr>
          <m:t>M</m:t>
        </m:r>
      </m:oMath>
      <w: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14:paraId="646AFED5" w14:textId="77777777" w:rsidR="009F0A2F" w:rsidRDefault="00000000">
      <w:pPr>
        <w:pStyle w:val="41JSTT-2ndorder-head"/>
      </w:pPr>
      <w:r>
        <w:t>Steady-State Limitation of Assist-Map Control</w:t>
      </w:r>
    </w:p>
    <w:p w14:paraId="77BF2FB4" w14:textId="77777777" w:rsidR="009F0A2F" w:rsidRDefault="00000000">
      <w:pPr>
        <w:pStyle w:val="10JSTT-Text"/>
      </w:pPr>
      <w:r>
        <w:t>At a fixed vehicle speed and lateral acceleration, the steady-state relationship of the assist-map controller is</w:t>
      </w:r>
    </w:p>
    <w:p w14:paraId="7C961608"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μ</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24</m:t>
                  </m:r>
                </m:e>
              </m:d>
            </m:e>
          </m:eqArr>
        </m:oMath>
      </m:oMathPara>
    </w:p>
    <w:p w14:paraId="3FB5FFD4" w14:textId="77777777" w:rsidR="009F0A2F" w:rsidRDefault="00000000">
      <w:pPr>
        <w:pStyle w:val="10JSTT-Text"/>
      </w:pPr>
      <w:r>
        <w:t>For a small change in road reaction torque, local linearization gives</w:t>
      </w:r>
    </w:p>
    <w:p w14:paraId="44244D65" w14:textId="77777777" w:rsidR="009F0A2F"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num>
                <m:den>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25</m:t>
                  </m:r>
                </m:e>
              </m:d>
            </m:e>
          </m:eqArr>
        </m:oMath>
      </m:oMathPara>
    </w:p>
    <w:p w14:paraId="05A0D0DB"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26</m:t>
                  </m:r>
                </m:e>
              </m:d>
            </m:e>
          </m:eqArr>
        </m:oMath>
      </m:oMathPara>
    </w:p>
    <w:p w14:paraId="4B72A71F" w14:textId="77777777" w:rsidR="009F0A2F" w:rsidRDefault="00000000">
      <w:pPr>
        <w:pStyle w:val="10JSTT-Text"/>
        <w:ind w:firstLine="0"/>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denotes the local slope of the assistance map.</w:t>
      </w:r>
    </w:p>
    <w:p w14:paraId="61109E4F" w14:textId="77777777" w:rsidR="009F0A2F" w:rsidRDefault="00000000">
      <w:pPr>
        <w:pStyle w:val="10JSTT-Text"/>
      </w:pPr>
      <w:r>
        <w:t xml:space="preserve">At fixed vehicle speed and lateral acceleration, a small change in road-reaction torque produces a change in measured steering torque scaled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4D225BB1" w14:textId="77777777" w:rsidR="009F0A2F" w:rsidRDefault="00000000">
      <w:pPr>
        <w:pStyle w:val="10JSTT-Text"/>
      </w:pPr>
      <w: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14:paraId="3A24640D" w14:textId="77777777" w:rsidR="009F0A2F" w:rsidRDefault="00000000">
      <w:pPr>
        <w:pStyle w:val="41JSTT-2ndorder-head"/>
      </w:pPr>
      <w:r>
        <w:t>PI and PID Torque-Feedback Control</w:t>
      </w:r>
    </w:p>
    <w:p w14:paraId="211F1CE4" w14:textId="77777777" w:rsidR="009F0A2F" w:rsidRDefault="00000000">
      <w:pPr>
        <w:pStyle w:val="10JSTT-Text"/>
      </w:pPr>
      <w:r>
        <w:t>The PI and PID controllers directly regulate the torque-tracking error defined in Eq. (18). Their control laws are represented by</w:t>
      </w:r>
    </w:p>
    <w:p w14:paraId="41A42C52"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r>
                        <w:rPr>
                          <w:rFonts w:ascii="Cambria Math" w:hAnsi="Cambria Math"/>
                          <w:sz w:val="20"/>
                          <w:szCs w:val="20"/>
                        </w:rPr>
                        <m:t>s</m:t>
                      </m:r>
                    </m:den>
                  </m:f>
                </m:e>
              </m:d>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w:rPr>
                          <w:rFonts w:ascii="Cambria Math" w:hAnsi="Cambria Math"/>
                          <w:sz w:val="20"/>
                          <w:szCs w:val="20"/>
                        </w:rPr>
                        <m:t>s</m:t>
                      </m:r>
                      <m:r>
                        <m:rPr>
                          <m:sty m:val="p"/>
                        </m:rPr>
                        <w:rPr>
                          <w:rFonts w:ascii="Cambria Math" w:hAnsi="Cambria Math"/>
                          <w:sz w:val="20"/>
                          <w:szCs w:val="20"/>
                        </w:rPr>
                        <m:t>+1</m:t>
                      </m:r>
                    </m:den>
                  </m:f>
                </m:e>
              </m:d>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27</m:t>
                  </m:r>
                </m:e>
              </m:d>
            </m:e>
          </m:eqArr>
        </m:oMath>
      </m:oMathPara>
    </w:p>
    <w:p w14:paraId="45875108" w14:textId="77777777" w:rsidR="009F0A2F" w:rsidRDefault="00000000">
      <w:pPr>
        <w:pStyle w:val="10JSTT-Text"/>
        <w:ind w:firstLine="0"/>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14:paraId="3FAC6760" w14:textId="77777777" w:rsidR="009F0A2F" w:rsidRDefault="00000000">
      <w:pPr>
        <w:pStyle w:val="10JSTT-Text"/>
      </w:pPr>
      <w:r>
        <w:t xml:space="preserve">Setting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14:paraId="3CA675A9"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58FCA3D1" w14:textId="77777777" w:rsidR="009F0A2F" w:rsidRDefault="00000000">
      <w:pPr>
        <w:pStyle w:val="JSTT-table-caption"/>
        <w:keepNext/>
      </w:pPr>
      <w:r>
        <w:rPr>
          <w:b/>
          <w:sz w:val="18"/>
        </w:rPr>
        <w:t>Table 2. Selected controller parameters.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219"/>
        <w:gridCol w:w="1797"/>
        <w:gridCol w:w="2472"/>
      </w:tblGrid>
      <w:tr w:rsidR="009F0A2F" w14:paraId="5CE98122" w14:textId="77777777">
        <w:trPr>
          <w:cantSplit/>
          <w:jc w:val="center"/>
        </w:trPr>
        <w:tc>
          <w:tcPr>
            <w:tcW w:w="1219" w:type="dxa"/>
            <w:tcBorders>
              <w:bottom w:val="single" w:sz="4" w:space="0" w:color="auto"/>
            </w:tcBorders>
          </w:tcPr>
          <w:p w14:paraId="6F257771" w14:textId="77777777" w:rsidR="009F0A2F" w:rsidRDefault="00000000">
            <w:pPr>
              <w:pStyle w:val="JSTT-table-col-head"/>
              <w:keepNext/>
              <w:jc w:val="center"/>
            </w:pPr>
            <w:r>
              <w:rPr>
                <w:b/>
                <w:sz w:val="18"/>
              </w:rPr>
              <w:t>Controller</w:t>
            </w:r>
          </w:p>
        </w:tc>
        <w:tc>
          <w:tcPr>
            <w:tcW w:w="1797" w:type="dxa"/>
            <w:tcBorders>
              <w:bottom w:val="single" w:sz="4" w:space="0" w:color="auto"/>
            </w:tcBorders>
          </w:tcPr>
          <w:p w14:paraId="0B64272F" w14:textId="77777777" w:rsidR="009F0A2F" w:rsidRDefault="00000000">
            <w:pPr>
              <w:pStyle w:val="JSTT-table-col-head"/>
              <w:keepNext/>
              <w:jc w:val="center"/>
            </w:pPr>
            <w:r>
              <w:rPr>
                <w:b/>
                <w:sz w:val="18"/>
              </w:rPr>
              <w:t>Parameter</w:t>
            </w:r>
          </w:p>
        </w:tc>
        <w:tc>
          <w:tcPr>
            <w:tcW w:w="2472" w:type="dxa"/>
            <w:tcBorders>
              <w:bottom w:val="single" w:sz="4" w:space="0" w:color="auto"/>
            </w:tcBorders>
          </w:tcPr>
          <w:p w14:paraId="1C3FF6BD" w14:textId="77777777" w:rsidR="009F0A2F" w:rsidRDefault="00000000">
            <w:pPr>
              <w:pStyle w:val="JSTT-table-col-head"/>
              <w:keepNext/>
              <w:jc w:val="center"/>
            </w:pPr>
            <w:r>
              <w:rPr>
                <w:b/>
                <w:sz w:val="18"/>
              </w:rPr>
              <w:t>Value</w:t>
            </w:r>
          </w:p>
        </w:tc>
      </w:tr>
      <w:tr w:rsidR="009F0A2F" w14:paraId="2AEAAA33" w14:textId="77777777">
        <w:trPr>
          <w:cantSplit/>
          <w:jc w:val="center"/>
        </w:trPr>
        <w:tc>
          <w:tcPr>
            <w:tcW w:w="1219" w:type="dxa"/>
          </w:tcPr>
          <w:p w14:paraId="050BD257" w14:textId="77777777" w:rsidR="009F0A2F" w:rsidRDefault="00000000">
            <w:pPr>
              <w:pStyle w:val="JSTT-table-text"/>
              <w:keepNext/>
              <w:jc w:val="center"/>
            </w:pPr>
            <w:r>
              <w:rPr>
                <w:sz w:val="18"/>
              </w:rPr>
              <w:t>Assist map</w:t>
            </w:r>
          </w:p>
        </w:tc>
        <w:tc>
          <w:tcPr>
            <w:tcW w:w="1797" w:type="dxa"/>
          </w:tcPr>
          <w:p w14:paraId="3191170B" w14:textId="77777777" w:rsidR="009F0A2F" w:rsidRDefault="00000000">
            <w:pPr>
              <w:pStyle w:val="JSTT-table-text"/>
              <w:keepNext/>
              <w:jc w:val="center"/>
            </w:pPr>
            <w:r>
              <w:rPr>
                <w:sz w:val="18"/>
              </w:rPr>
              <w:t xml:space="preserve">Maximum slope </w:t>
            </w:r>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max</m:t>
                  </m:r>
                </m:sub>
              </m:sSub>
            </m:oMath>
          </w:p>
        </w:tc>
        <w:tc>
          <w:tcPr>
            <w:tcW w:w="2472" w:type="dxa"/>
          </w:tcPr>
          <w:p w14:paraId="242E9A85" w14:textId="77777777" w:rsidR="009F0A2F" w:rsidRDefault="00000000">
            <w:pPr>
              <w:pStyle w:val="JSTT-table-text"/>
              <w:keepNext/>
              <w:jc w:val="center"/>
            </w:pPr>
            <w:r>
              <w:rPr>
                <w:sz w:val="18"/>
              </w:rPr>
              <w:t>6</w:t>
            </w:r>
          </w:p>
        </w:tc>
      </w:tr>
      <w:tr w:rsidR="009F0A2F" w14:paraId="30092FC2" w14:textId="77777777">
        <w:trPr>
          <w:cantSplit/>
          <w:jc w:val="center"/>
        </w:trPr>
        <w:tc>
          <w:tcPr>
            <w:tcW w:w="1219" w:type="dxa"/>
          </w:tcPr>
          <w:p w14:paraId="07901DC1" w14:textId="77777777" w:rsidR="009F0A2F" w:rsidRDefault="00000000">
            <w:pPr>
              <w:pStyle w:val="JSTT-table-text"/>
              <w:keepNext/>
              <w:jc w:val="center"/>
            </w:pPr>
            <w:r>
              <w:rPr>
                <w:sz w:val="18"/>
              </w:rPr>
              <w:t>Assist map</w:t>
            </w:r>
          </w:p>
        </w:tc>
        <w:tc>
          <w:tcPr>
            <w:tcW w:w="1797" w:type="dxa"/>
          </w:tcPr>
          <w:p w14:paraId="3ED22392" w14:textId="77777777" w:rsidR="009F0A2F" w:rsidRDefault="00000000">
            <w:pPr>
              <w:pStyle w:val="JSTT-table-text"/>
              <w:keepNext/>
              <w:jc w:val="center"/>
            </w:pPr>
            <w:r>
              <w:rPr>
                <w:sz w:val="18"/>
              </w:rPr>
              <w:t>Torque dead zone</w:t>
            </w:r>
          </w:p>
        </w:tc>
        <w:tc>
          <w:tcPr>
            <w:tcW w:w="2472" w:type="dxa"/>
          </w:tcPr>
          <w:p w14:paraId="1EAB6332" w14:textId="77777777" w:rsidR="009F0A2F" w:rsidRDefault="00000000">
            <w:pPr>
              <w:pStyle w:val="JSTT-table-text"/>
              <w:keepNext/>
              <w:jc w:val="center"/>
            </w:pPr>
            <w:r>
              <w:rPr>
                <w:sz w:val="18"/>
              </w:rPr>
              <w:t>0.3 N·m</w:t>
            </w:r>
          </w:p>
        </w:tc>
      </w:tr>
      <w:tr w:rsidR="009F0A2F" w14:paraId="435864A5" w14:textId="77777777">
        <w:trPr>
          <w:cantSplit/>
          <w:jc w:val="center"/>
        </w:trPr>
        <w:tc>
          <w:tcPr>
            <w:tcW w:w="1219" w:type="dxa"/>
          </w:tcPr>
          <w:p w14:paraId="6B7A00F6" w14:textId="77777777" w:rsidR="009F0A2F" w:rsidRDefault="00000000">
            <w:pPr>
              <w:pStyle w:val="JSTT-table-text"/>
              <w:keepNext/>
              <w:jc w:val="center"/>
            </w:pPr>
            <w:r>
              <w:rPr>
                <w:sz w:val="18"/>
              </w:rPr>
              <w:t>Assist map</w:t>
            </w:r>
          </w:p>
        </w:tc>
        <w:tc>
          <w:tcPr>
            <w:tcW w:w="1797" w:type="dxa"/>
          </w:tcPr>
          <w:p w14:paraId="4283D541" w14:textId="77777777" w:rsidR="009F0A2F" w:rsidRDefault="00000000">
            <w:pPr>
              <w:pStyle w:val="JSTT-table-text"/>
              <w:keepNext/>
              <w:jc w:val="center"/>
            </w:pPr>
            <w:r>
              <w:rPr>
                <w:sz w:val="18"/>
              </w:rPr>
              <w:t>Lead zero / pole</w:t>
            </w:r>
          </w:p>
        </w:tc>
        <w:tc>
          <w:tcPr>
            <w:tcW w:w="2472" w:type="dxa"/>
          </w:tcPr>
          <w:p w14:paraId="5698EA11" w14:textId="77777777" w:rsidR="009F0A2F" w:rsidRDefault="00000000">
            <w:pPr>
              <w:pStyle w:val="JSTT-table-text"/>
              <w:keepNext/>
              <w:jc w:val="center"/>
            </w:pPr>
            <w:r>
              <w:rPr>
                <w:sz w:val="18"/>
              </w:rPr>
              <w:t>33.5 rad/s; 600.1 rad/s</w:t>
            </w:r>
          </w:p>
        </w:tc>
      </w:tr>
      <w:tr w:rsidR="009F0A2F" w14:paraId="6594FA5B" w14:textId="77777777">
        <w:trPr>
          <w:cantSplit/>
          <w:jc w:val="center"/>
        </w:trPr>
        <w:tc>
          <w:tcPr>
            <w:tcW w:w="1219" w:type="dxa"/>
          </w:tcPr>
          <w:p w14:paraId="3119D8F2" w14:textId="77777777" w:rsidR="009F0A2F" w:rsidRDefault="00000000">
            <w:pPr>
              <w:pStyle w:val="JSTT-table-text"/>
              <w:keepNext/>
              <w:jc w:val="center"/>
            </w:pPr>
            <w:r>
              <w:rPr>
                <w:sz w:val="18"/>
              </w:rPr>
              <w:t>Assist map</w:t>
            </w:r>
          </w:p>
        </w:tc>
        <w:tc>
          <w:tcPr>
            <w:tcW w:w="1797" w:type="dxa"/>
          </w:tcPr>
          <w:p w14:paraId="47A48EEF" w14:textId="77777777" w:rsidR="009F0A2F" w:rsidRDefault="00000000">
            <w:pPr>
              <w:pStyle w:val="JSTT-table-text"/>
              <w:keepNext/>
              <w:jc w:val="center"/>
            </w:pPr>
            <w:r>
              <w:rPr>
                <w:sz w:val="18"/>
              </w:rPr>
              <w:t>Lag zero / pole</w:t>
            </w:r>
          </w:p>
        </w:tc>
        <w:tc>
          <w:tcPr>
            <w:tcW w:w="2472" w:type="dxa"/>
          </w:tcPr>
          <w:p w14:paraId="0F0C4A8F" w14:textId="77777777" w:rsidR="009F0A2F" w:rsidRDefault="00000000">
            <w:pPr>
              <w:pStyle w:val="JSTT-table-text"/>
              <w:keepNext/>
              <w:jc w:val="center"/>
            </w:pPr>
            <w:r>
              <w:rPr>
                <w:sz w:val="18"/>
              </w:rPr>
              <w:t>28.1 rad/s; 10.7 rad/s</w:t>
            </w:r>
          </w:p>
        </w:tc>
      </w:tr>
      <w:tr w:rsidR="009F0A2F" w14:paraId="6BA2466F" w14:textId="77777777">
        <w:trPr>
          <w:cantSplit/>
          <w:jc w:val="center"/>
        </w:trPr>
        <w:tc>
          <w:tcPr>
            <w:tcW w:w="1219" w:type="dxa"/>
          </w:tcPr>
          <w:p w14:paraId="1F556DEC" w14:textId="77777777" w:rsidR="009F0A2F" w:rsidRDefault="00000000">
            <w:pPr>
              <w:pStyle w:val="JSTT-table-text"/>
              <w:keepNext/>
              <w:jc w:val="center"/>
            </w:pPr>
            <w:r>
              <w:rPr>
                <w:sz w:val="18"/>
              </w:rPr>
              <w:t>PI</w:t>
            </w:r>
          </w:p>
        </w:tc>
        <w:tc>
          <w:tcPr>
            <w:tcW w:w="1797" w:type="dxa"/>
          </w:tcPr>
          <w:p w14:paraId="2B66A9B0"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2472" w:type="dxa"/>
          </w:tcPr>
          <w:p w14:paraId="5C4F5CA6" w14:textId="77777777" w:rsidR="009F0A2F" w:rsidRDefault="00000000">
            <w:pPr>
              <w:pStyle w:val="JSTT-table-text"/>
              <w:keepNext/>
              <w:jc w:val="center"/>
            </w:pPr>
            <w:r>
              <w:rPr>
                <w:sz w:val="18"/>
              </w:rPr>
              <w:t>1.08</w:t>
            </w:r>
          </w:p>
        </w:tc>
      </w:tr>
      <w:tr w:rsidR="009F0A2F" w14:paraId="7E8CB6EC" w14:textId="77777777">
        <w:trPr>
          <w:cantSplit/>
          <w:jc w:val="center"/>
        </w:trPr>
        <w:tc>
          <w:tcPr>
            <w:tcW w:w="1219" w:type="dxa"/>
          </w:tcPr>
          <w:p w14:paraId="4B751360" w14:textId="77777777" w:rsidR="009F0A2F" w:rsidRDefault="00000000">
            <w:pPr>
              <w:pStyle w:val="JSTT-table-text"/>
              <w:keepNext/>
              <w:jc w:val="center"/>
            </w:pPr>
            <w:r>
              <w:rPr>
                <w:sz w:val="18"/>
              </w:rPr>
              <w:t>PI</w:t>
            </w:r>
          </w:p>
        </w:tc>
        <w:tc>
          <w:tcPr>
            <w:tcW w:w="1797" w:type="dxa"/>
          </w:tcPr>
          <w:p w14:paraId="657517E0"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2472" w:type="dxa"/>
          </w:tcPr>
          <w:p w14:paraId="5F4D1E34" w14:textId="77777777" w:rsidR="009F0A2F" w:rsidRDefault="00000000">
            <w:pPr>
              <w:pStyle w:val="JSTT-table-text"/>
              <w:keepNext/>
              <w:jc w:val="center"/>
            </w:pPr>
            <w:r>
              <w:rPr>
                <w:sz w:val="18"/>
              </w:rPr>
              <w:t xml:space="preserve">14.4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9F0A2F" w14:paraId="426A4723" w14:textId="77777777">
        <w:trPr>
          <w:cantSplit/>
          <w:jc w:val="center"/>
        </w:trPr>
        <w:tc>
          <w:tcPr>
            <w:tcW w:w="1219" w:type="dxa"/>
          </w:tcPr>
          <w:p w14:paraId="775271AB" w14:textId="77777777" w:rsidR="009F0A2F" w:rsidRDefault="00000000">
            <w:pPr>
              <w:pStyle w:val="JSTT-table-text"/>
              <w:keepNext/>
              <w:jc w:val="center"/>
            </w:pPr>
            <w:r>
              <w:rPr>
                <w:sz w:val="18"/>
              </w:rPr>
              <w:t>PI</w:t>
            </w:r>
          </w:p>
        </w:tc>
        <w:tc>
          <w:tcPr>
            <w:tcW w:w="1797" w:type="dxa"/>
          </w:tcPr>
          <w:p w14:paraId="30DFA9BA"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2472" w:type="dxa"/>
          </w:tcPr>
          <w:p w14:paraId="3496AAB5" w14:textId="77777777" w:rsidR="009F0A2F" w:rsidRDefault="00000000">
            <w:pPr>
              <w:pStyle w:val="JSTT-table-text"/>
              <w:keepNext/>
              <w:jc w:val="center"/>
            </w:pPr>
            <w:r>
              <w:rPr>
                <w:sz w:val="18"/>
              </w:rPr>
              <w:t xml:space="preserve">13.3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9F0A2F" w14:paraId="7318A867" w14:textId="77777777">
        <w:trPr>
          <w:cantSplit/>
          <w:jc w:val="center"/>
        </w:trPr>
        <w:tc>
          <w:tcPr>
            <w:tcW w:w="1219" w:type="dxa"/>
          </w:tcPr>
          <w:p w14:paraId="0237D300" w14:textId="77777777" w:rsidR="009F0A2F" w:rsidRDefault="00000000">
            <w:pPr>
              <w:pStyle w:val="JSTT-table-text"/>
              <w:keepNext/>
              <w:jc w:val="center"/>
            </w:pPr>
            <w:r>
              <w:rPr>
                <w:sz w:val="18"/>
              </w:rPr>
              <w:t>PID</w:t>
            </w:r>
          </w:p>
        </w:tc>
        <w:tc>
          <w:tcPr>
            <w:tcW w:w="1797" w:type="dxa"/>
          </w:tcPr>
          <w:p w14:paraId="32A64CD7"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2472" w:type="dxa"/>
          </w:tcPr>
          <w:p w14:paraId="608BED3A" w14:textId="77777777" w:rsidR="009F0A2F" w:rsidRDefault="00000000">
            <w:pPr>
              <w:pStyle w:val="JSTT-table-text"/>
              <w:keepNext/>
              <w:jc w:val="center"/>
            </w:pPr>
            <w:r>
              <w:rPr>
                <w:sz w:val="18"/>
              </w:rPr>
              <w:t>1.50</w:t>
            </w:r>
          </w:p>
        </w:tc>
      </w:tr>
      <w:tr w:rsidR="009F0A2F" w14:paraId="55B44843" w14:textId="77777777">
        <w:trPr>
          <w:cantSplit/>
          <w:jc w:val="center"/>
        </w:trPr>
        <w:tc>
          <w:tcPr>
            <w:tcW w:w="1219" w:type="dxa"/>
          </w:tcPr>
          <w:p w14:paraId="14016B8F" w14:textId="77777777" w:rsidR="009F0A2F" w:rsidRDefault="00000000">
            <w:pPr>
              <w:pStyle w:val="JSTT-table-text"/>
              <w:keepNext/>
              <w:jc w:val="center"/>
            </w:pPr>
            <w:r>
              <w:rPr>
                <w:sz w:val="18"/>
              </w:rPr>
              <w:t>PID</w:t>
            </w:r>
          </w:p>
        </w:tc>
        <w:tc>
          <w:tcPr>
            <w:tcW w:w="1797" w:type="dxa"/>
          </w:tcPr>
          <w:p w14:paraId="15881568"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2472" w:type="dxa"/>
          </w:tcPr>
          <w:p w14:paraId="538393B8" w14:textId="77777777" w:rsidR="009F0A2F" w:rsidRDefault="00000000">
            <w:pPr>
              <w:pStyle w:val="JSTT-table-text"/>
              <w:keepNext/>
              <w:jc w:val="center"/>
            </w:pPr>
            <w:r>
              <w:rPr>
                <w:sz w:val="18"/>
              </w:rPr>
              <w:t xml:space="preserve">32.0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9F0A2F" w14:paraId="5F0DF7E0" w14:textId="77777777">
        <w:trPr>
          <w:cantSplit/>
          <w:jc w:val="center"/>
        </w:trPr>
        <w:tc>
          <w:tcPr>
            <w:tcW w:w="1219" w:type="dxa"/>
          </w:tcPr>
          <w:p w14:paraId="00451AF2" w14:textId="77777777" w:rsidR="009F0A2F" w:rsidRDefault="00000000">
            <w:pPr>
              <w:pStyle w:val="JSTT-table-text"/>
              <w:keepNext/>
              <w:jc w:val="center"/>
            </w:pPr>
            <w:r>
              <w:rPr>
                <w:sz w:val="18"/>
              </w:rPr>
              <w:t>PID</w:t>
            </w:r>
          </w:p>
        </w:tc>
        <w:tc>
          <w:tcPr>
            <w:tcW w:w="1797" w:type="dxa"/>
          </w:tcPr>
          <w:p w14:paraId="762758E7"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d</m:t>
                    </m:r>
                  </m:sub>
                </m:sSub>
              </m:oMath>
            </m:oMathPara>
          </w:p>
        </w:tc>
        <w:tc>
          <w:tcPr>
            <w:tcW w:w="2472" w:type="dxa"/>
          </w:tcPr>
          <w:p w14:paraId="78909E18" w14:textId="77777777" w:rsidR="009F0A2F" w:rsidRDefault="00000000">
            <w:pPr>
              <w:pStyle w:val="JSTT-table-text"/>
              <w:keepNext/>
              <w:jc w:val="center"/>
            </w:pPr>
            <w:r>
              <w:rPr>
                <w:sz w:val="18"/>
              </w:rPr>
              <w:t>0.025 s</w:t>
            </w:r>
          </w:p>
        </w:tc>
      </w:tr>
      <w:tr w:rsidR="009F0A2F" w14:paraId="11EE82C7" w14:textId="77777777">
        <w:trPr>
          <w:cantSplit/>
          <w:jc w:val="center"/>
        </w:trPr>
        <w:tc>
          <w:tcPr>
            <w:tcW w:w="1219" w:type="dxa"/>
          </w:tcPr>
          <w:p w14:paraId="35EB41A4" w14:textId="77777777" w:rsidR="009F0A2F" w:rsidRDefault="00000000">
            <w:pPr>
              <w:pStyle w:val="JSTT-table-text"/>
              <w:keepNext/>
              <w:jc w:val="center"/>
            </w:pPr>
            <w:r>
              <w:rPr>
                <w:sz w:val="18"/>
              </w:rPr>
              <w:t>PID</w:t>
            </w:r>
          </w:p>
        </w:tc>
        <w:tc>
          <w:tcPr>
            <w:tcW w:w="1797" w:type="dxa"/>
          </w:tcPr>
          <w:p w14:paraId="1D41EE52"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d</m:t>
                    </m:r>
                  </m:sub>
                </m:sSub>
              </m:oMath>
            </m:oMathPara>
          </w:p>
        </w:tc>
        <w:tc>
          <w:tcPr>
            <w:tcW w:w="2472" w:type="dxa"/>
          </w:tcPr>
          <w:p w14:paraId="25142C26" w14:textId="77777777" w:rsidR="009F0A2F" w:rsidRDefault="00000000">
            <w:pPr>
              <w:pStyle w:val="JSTT-table-text"/>
              <w:keepNext/>
              <w:jc w:val="center"/>
            </w:pPr>
            <w:r>
              <w:rPr>
                <w:sz w:val="18"/>
              </w:rPr>
              <w:t>2.5 ms</w:t>
            </w:r>
          </w:p>
        </w:tc>
      </w:tr>
      <w:tr w:rsidR="009F0A2F" w14:paraId="5DF8E63A" w14:textId="77777777">
        <w:trPr>
          <w:cantSplit/>
          <w:jc w:val="center"/>
        </w:trPr>
        <w:tc>
          <w:tcPr>
            <w:tcW w:w="1219" w:type="dxa"/>
          </w:tcPr>
          <w:p w14:paraId="061BBF06" w14:textId="77777777" w:rsidR="009F0A2F" w:rsidRDefault="00000000">
            <w:pPr>
              <w:pStyle w:val="JSTT-table-text"/>
              <w:jc w:val="center"/>
            </w:pPr>
            <w:r>
              <w:rPr>
                <w:sz w:val="18"/>
              </w:rPr>
              <w:t>PID</w:t>
            </w:r>
          </w:p>
        </w:tc>
        <w:tc>
          <w:tcPr>
            <w:tcW w:w="1797" w:type="dxa"/>
          </w:tcPr>
          <w:p w14:paraId="717BFB87" w14:textId="77777777" w:rsidR="009F0A2F" w:rsidRDefault="00000000">
            <w:pPr>
              <w:pStyle w:val="JSTT-table-t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2472" w:type="dxa"/>
          </w:tcPr>
          <w:p w14:paraId="222EA125" w14:textId="77777777" w:rsidR="009F0A2F" w:rsidRDefault="00000000">
            <w:pPr>
              <w:pStyle w:val="JSTT-table-text"/>
              <w:jc w:val="center"/>
            </w:pPr>
            <w:r>
              <w:rPr>
                <w:sz w:val="18"/>
              </w:rPr>
              <w:t xml:space="preserve">21.3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bl>
    <w:p w14:paraId="30A538C1" w14:textId="77777777" w:rsidR="009F0A2F" w:rsidRDefault="009F0A2F">
      <w:pPr>
        <w:pStyle w:val="10JSTT-Text"/>
        <w:spacing w:before="0"/>
      </w:pPr>
    </w:p>
    <w:p w14:paraId="4D7F1D5A"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2095EC59" w14:textId="77777777" w:rsidR="009F0A2F" w:rsidRDefault="00000000">
      <w:pPr>
        <w:pStyle w:val="10JSTT-Text"/>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3298E654" w14:textId="77777777" w:rsidR="009F0A2F" w:rsidRDefault="00000000">
      <w:pPr>
        <w:pStyle w:val="4JSST-1storder-head"/>
      </w:pPr>
      <w:r>
        <w:t>Simulation Setup and Evaluation Methodology</w:t>
      </w:r>
    </w:p>
    <w:p w14:paraId="2EC8EFBF" w14:textId="77777777" w:rsidR="009F0A2F" w:rsidRDefault="00000000">
      <w:pPr>
        <w:pStyle w:val="41JSTT-2ndorder-head"/>
      </w:pPr>
      <w:r>
        <w:t>Simulation Model and Implementation</w:t>
      </w:r>
    </w:p>
    <w:p w14:paraId="6DA233F2" w14:textId="77777777" w:rsidR="009F0A2F" w:rsidRDefault="00000000">
      <w:pPr>
        <w:pStyle w:val="10JSTT-Text"/>
      </w:pPr>
      <w: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14:paraId="7EA189B6"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162D131D" w14:textId="77777777" w:rsidR="009F0A2F" w:rsidRDefault="00000000">
      <w:pPr>
        <w:pStyle w:val="JSTT-table-caption"/>
        <w:keepNext/>
      </w:pPr>
      <w:r>
        <w:rPr>
          <w:b/>
          <w:sz w:val="18"/>
        </w:rPr>
        <w:t>Table 3. Parameters of the nonlinear C-EPS–vehicle model.</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3146"/>
        <w:gridCol w:w="1219"/>
        <w:gridCol w:w="833"/>
        <w:gridCol w:w="1123"/>
      </w:tblGrid>
      <w:tr w:rsidR="009F0A2F" w14:paraId="6D47AD8E" w14:textId="77777777">
        <w:trPr>
          <w:cantSplit/>
          <w:jc w:val="center"/>
        </w:trPr>
        <w:tc>
          <w:tcPr>
            <w:tcW w:w="3146" w:type="dxa"/>
            <w:tcBorders>
              <w:bottom w:val="single" w:sz="4" w:space="0" w:color="auto"/>
            </w:tcBorders>
          </w:tcPr>
          <w:p w14:paraId="5A430D16" w14:textId="77777777" w:rsidR="009F0A2F" w:rsidRDefault="00000000">
            <w:pPr>
              <w:pStyle w:val="JSTT-table-col-head"/>
              <w:keepNext/>
              <w:jc w:val="center"/>
            </w:pPr>
            <w:r>
              <w:rPr>
                <w:b/>
                <w:sz w:val="18"/>
              </w:rPr>
              <w:t>Parameter</w:t>
            </w:r>
          </w:p>
        </w:tc>
        <w:tc>
          <w:tcPr>
            <w:tcW w:w="1219" w:type="dxa"/>
            <w:tcBorders>
              <w:bottom w:val="single" w:sz="4" w:space="0" w:color="auto"/>
            </w:tcBorders>
          </w:tcPr>
          <w:p w14:paraId="5959DEC1" w14:textId="77777777" w:rsidR="009F0A2F" w:rsidRDefault="00000000">
            <w:pPr>
              <w:pStyle w:val="JSTT-table-col-head"/>
              <w:keepNext/>
              <w:jc w:val="center"/>
            </w:pPr>
            <w:r>
              <w:rPr>
                <w:b/>
                <w:sz w:val="18"/>
              </w:rPr>
              <w:t>Symbol</w:t>
            </w:r>
          </w:p>
        </w:tc>
        <w:tc>
          <w:tcPr>
            <w:tcW w:w="833" w:type="dxa"/>
            <w:tcBorders>
              <w:bottom w:val="single" w:sz="4" w:space="0" w:color="auto"/>
            </w:tcBorders>
          </w:tcPr>
          <w:p w14:paraId="67C3832E" w14:textId="77777777" w:rsidR="009F0A2F" w:rsidRDefault="00000000">
            <w:pPr>
              <w:pStyle w:val="JSTT-table-col-head"/>
              <w:keepNext/>
              <w:jc w:val="center"/>
            </w:pPr>
            <w:r>
              <w:rPr>
                <w:b/>
                <w:sz w:val="18"/>
              </w:rPr>
              <w:t>Value</w:t>
            </w:r>
          </w:p>
        </w:tc>
        <w:tc>
          <w:tcPr>
            <w:tcW w:w="1123" w:type="dxa"/>
            <w:tcBorders>
              <w:bottom w:val="single" w:sz="4" w:space="0" w:color="auto"/>
            </w:tcBorders>
          </w:tcPr>
          <w:p w14:paraId="528C5938" w14:textId="77777777" w:rsidR="009F0A2F" w:rsidRDefault="00000000">
            <w:pPr>
              <w:pStyle w:val="JSTT-table-col-head"/>
              <w:keepNext/>
              <w:jc w:val="center"/>
            </w:pPr>
            <w:r>
              <w:rPr>
                <w:b/>
                <w:sz w:val="18"/>
              </w:rPr>
              <w:t>Unit</w:t>
            </w:r>
          </w:p>
        </w:tc>
      </w:tr>
      <w:tr w:rsidR="009F0A2F" w14:paraId="1322C508" w14:textId="77777777">
        <w:trPr>
          <w:cantSplit/>
          <w:jc w:val="center"/>
        </w:trPr>
        <w:tc>
          <w:tcPr>
            <w:tcW w:w="3146" w:type="dxa"/>
          </w:tcPr>
          <w:p w14:paraId="71DA1638" w14:textId="77777777" w:rsidR="009F0A2F" w:rsidRDefault="00000000">
            <w:pPr>
              <w:pStyle w:val="JSTT-table-text"/>
              <w:keepNext/>
            </w:pPr>
            <w:r>
              <w:rPr>
                <w:sz w:val="18"/>
              </w:rPr>
              <w:t>Torsion-bar stiffness</w:t>
            </w:r>
          </w:p>
        </w:tc>
        <w:tc>
          <w:tcPr>
            <w:tcW w:w="1219" w:type="dxa"/>
          </w:tcPr>
          <w:p w14:paraId="56936970" w14:textId="77777777" w:rsidR="009F0A2F" w:rsidRDefault="00000000">
            <w:pPr>
              <w:pStyle w:val="JSTT-table-text"/>
              <w:keepNext/>
              <w:jc w:val="center"/>
            </w:pPr>
            <m:oMathPara>
              <m:oMath>
                <m:r>
                  <w:rPr>
                    <w:rFonts w:ascii="Cambria Math" w:hAnsi="Cambria Math"/>
                    <w:sz w:val="18"/>
                    <w:szCs w:val="18"/>
                  </w:rPr>
                  <m:t>K</m:t>
                </m:r>
              </m:oMath>
            </m:oMathPara>
          </w:p>
        </w:tc>
        <w:tc>
          <w:tcPr>
            <w:tcW w:w="833" w:type="dxa"/>
          </w:tcPr>
          <w:p w14:paraId="7040DAB5" w14:textId="77777777" w:rsidR="009F0A2F" w:rsidRDefault="00000000">
            <w:pPr>
              <w:pStyle w:val="JSTT-table-text"/>
              <w:keepNext/>
              <w:jc w:val="center"/>
            </w:pPr>
            <w:r>
              <w:rPr>
                <w:sz w:val="18"/>
              </w:rPr>
              <w:t>143.24</w:t>
            </w:r>
          </w:p>
        </w:tc>
        <w:tc>
          <w:tcPr>
            <w:tcW w:w="1123" w:type="dxa"/>
          </w:tcPr>
          <w:p w14:paraId="0313369D" w14:textId="77777777" w:rsidR="009F0A2F" w:rsidRDefault="00000000">
            <w:pPr>
              <w:pStyle w:val="JSTT-table-text"/>
              <w:keepNext/>
              <w:jc w:val="center"/>
            </w:pPr>
            <w:r>
              <w:rPr>
                <w:sz w:val="18"/>
              </w:rPr>
              <w:t>N·m/rad</w:t>
            </w:r>
          </w:p>
        </w:tc>
      </w:tr>
      <w:tr w:rsidR="009F0A2F" w14:paraId="2A218894" w14:textId="77777777">
        <w:trPr>
          <w:cantSplit/>
          <w:jc w:val="center"/>
        </w:trPr>
        <w:tc>
          <w:tcPr>
            <w:tcW w:w="3146" w:type="dxa"/>
          </w:tcPr>
          <w:p w14:paraId="37ED8CE4" w14:textId="77777777" w:rsidR="009F0A2F" w:rsidRDefault="00000000">
            <w:pPr>
              <w:pStyle w:val="JSTT-table-text"/>
              <w:keepNext/>
            </w:pPr>
            <w:r>
              <w:rPr>
                <w:sz w:val="18"/>
              </w:rPr>
              <w:t>Lower-column inertia</w:t>
            </w:r>
          </w:p>
        </w:tc>
        <w:tc>
          <w:tcPr>
            <w:tcW w:w="1219" w:type="dxa"/>
          </w:tcPr>
          <w:p w14:paraId="2F42CE29"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col</m:t>
                    </m:r>
                  </m:sub>
                </m:sSub>
              </m:oMath>
            </m:oMathPara>
          </w:p>
        </w:tc>
        <w:tc>
          <w:tcPr>
            <w:tcW w:w="833" w:type="dxa"/>
          </w:tcPr>
          <w:p w14:paraId="7FD2F96B" w14:textId="77777777" w:rsidR="009F0A2F" w:rsidRDefault="00000000">
            <w:pPr>
              <w:pStyle w:val="JSTT-table-text"/>
              <w:keepNext/>
              <w:jc w:val="center"/>
            </w:pPr>
            <w:r>
              <w:rPr>
                <w:sz w:val="18"/>
              </w:rPr>
              <w:t>0.11</w:t>
            </w:r>
          </w:p>
        </w:tc>
        <w:tc>
          <w:tcPr>
            <w:tcW w:w="1123" w:type="dxa"/>
          </w:tcPr>
          <w:p w14:paraId="5BB782CB" w14:textId="77777777" w:rsidR="009F0A2F" w:rsidRDefault="00000000">
            <w:pPr>
              <w:pStyle w:val="JSTT-table-text"/>
              <w:keepNext/>
              <w:jc w:val="center"/>
            </w:pPr>
            <w:r>
              <w:rPr>
                <w:sz w:val="18"/>
              </w:rPr>
              <w:t>kg·m²</w:t>
            </w:r>
          </w:p>
        </w:tc>
      </w:tr>
      <w:tr w:rsidR="009F0A2F" w14:paraId="053489F9" w14:textId="77777777">
        <w:trPr>
          <w:cantSplit/>
          <w:jc w:val="center"/>
        </w:trPr>
        <w:tc>
          <w:tcPr>
            <w:tcW w:w="3146" w:type="dxa"/>
          </w:tcPr>
          <w:p w14:paraId="63815FA5" w14:textId="77777777" w:rsidR="009F0A2F" w:rsidRDefault="00000000">
            <w:pPr>
              <w:pStyle w:val="JSTT-table-text"/>
              <w:keepNext/>
            </w:pPr>
            <w:r>
              <w:rPr>
                <w:sz w:val="18"/>
              </w:rPr>
              <w:t>Column viscous damping</w:t>
            </w:r>
          </w:p>
        </w:tc>
        <w:tc>
          <w:tcPr>
            <w:tcW w:w="1219" w:type="dxa"/>
          </w:tcPr>
          <w:p w14:paraId="753F1A86"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col</m:t>
                    </m:r>
                  </m:sub>
                </m:sSub>
              </m:oMath>
            </m:oMathPara>
          </w:p>
        </w:tc>
        <w:tc>
          <w:tcPr>
            <w:tcW w:w="833" w:type="dxa"/>
          </w:tcPr>
          <w:p w14:paraId="2567FD7C" w14:textId="77777777" w:rsidR="009F0A2F" w:rsidRDefault="00000000">
            <w:pPr>
              <w:pStyle w:val="JSTT-table-text"/>
              <w:keepNext/>
              <w:jc w:val="center"/>
            </w:pPr>
            <w:r>
              <w:rPr>
                <w:sz w:val="18"/>
              </w:rPr>
              <w:t>1.35</w:t>
            </w:r>
          </w:p>
        </w:tc>
        <w:tc>
          <w:tcPr>
            <w:tcW w:w="1123" w:type="dxa"/>
          </w:tcPr>
          <w:p w14:paraId="21744980" w14:textId="77777777" w:rsidR="009F0A2F" w:rsidRDefault="00000000">
            <w:pPr>
              <w:pStyle w:val="JSTT-table-text"/>
              <w:keepNext/>
              <w:jc w:val="center"/>
            </w:pPr>
            <w:r>
              <w:rPr>
                <w:sz w:val="18"/>
              </w:rPr>
              <w:t>N·m·s/rad</w:t>
            </w:r>
          </w:p>
        </w:tc>
      </w:tr>
      <w:tr w:rsidR="009F0A2F" w14:paraId="611708E8" w14:textId="77777777">
        <w:trPr>
          <w:cantSplit/>
          <w:jc w:val="center"/>
        </w:trPr>
        <w:tc>
          <w:tcPr>
            <w:tcW w:w="3146" w:type="dxa"/>
          </w:tcPr>
          <w:p w14:paraId="4B9DBA19" w14:textId="77777777" w:rsidR="009F0A2F" w:rsidRDefault="00000000">
            <w:pPr>
              <w:pStyle w:val="JSTT-table-text"/>
              <w:keepNext/>
            </w:pPr>
            <w:r>
              <w:rPr>
                <w:sz w:val="18"/>
              </w:rPr>
              <w:t>Coulomb friction amplitude</w:t>
            </w:r>
          </w:p>
        </w:tc>
        <w:tc>
          <w:tcPr>
            <w:tcW w:w="1219" w:type="dxa"/>
          </w:tcPr>
          <w:p w14:paraId="7CF92419"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f</m:t>
                    </m:r>
                  </m:sub>
                </m:sSub>
              </m:oMath>
            </m:oMathPara>
          </w:p>
        </w:tc>
        <w:tc>
          <w:tcPr>
            <w:tcW w:w="833" w:type="dxa"/>
          </w:tcPr>
          <w:p w14:paraId="592EF318" w14:textId="77777777" w:rsidR="009F0A2F" w:rsidRDefault="00000000">
            <w:pPr>
              <w:pStyle w:val="JSTT-table-text"/>
              <w:keepNext/>
              <w:jc w:val="center"/>
            </w:pPr>
            <w:r>
              <w:rPr>
                <w:sz w:val="18"/>
              </w:rPr>
              <w:t>2</w:t>
            </w:r>
          </w:p>
        </w:tc>
        <w:tc>
          <w:tcPr>
            <w:tcW w:w="1123" w:type="dxa"/>
          </w:tcPr>
          <w:p w14:paraId="7930D2E1" w14:textId="77777777" w:rsidR="009F0A2F" w:rsidRDefault="00000000">
            <w:pPr>
              <w:pStyle w:val="JSTT-table-text"/>
              <w:keepNext/>
              <w:jc w:val="center"/>
            </w:pPr>
            <w:r>
              <w:rPr>
                <w:sz w:val="18"/>
              </w:rPr>
              <w:t>N·m</w:t>
            </w:r>
          </w:p>
        </w:tc>
      </w:tr>
      <w:tr w:rsidR="009F0A2F" w14:paraId="750A0B6A" w14:textId="77777777">
        <w:trPr>
          <w:cantSplit/>
          <w:jc w:val="center"/>
        </w:trPr>
        <w:tc>
          <w:tcPr>
            <w:tcW w:w="3146" w:type="dxa"/>
          </w:tcPr>
          <w:p w14:paraId="4BBDA032" w14:textId="77777777" w:rsidR="009F0A2F" w:rsidRDefault="00000000">
            <w:pPr>
              <w:pStyle w:val="JSTT-table-text"/>
              <w:keepNext/>
            </w:pPr>
            <w:r>
              <w:rPr>
                <w:sz w:val="18"/>
              </w:rPr>
              <w:t>Friction smoothing coefficient</w:t>
            </w:r>
          </w:p>
        </w:tc>
        <w:tc>
          <w:tcPr>
            <w:tcW w:w="1219" w:type="dxa"/>
          </w:tcPr>
          <w:p w14:paraId="44B777EE" w14:textId="77777777" w:rsidR="009F0A2F" w:rsidRDefault="00000000">
            <w:pPr>
              <w:pStyle w:val="JSTT-table-text"/>
              <w:keepNext/>
              <w:jc w:val="center"/>
            </w:pPr>
            <m:oMathPara>
              <m:oMath>
                <m:r>
                  <w:rPr>
                    <w:rFonts w:ascii="Cambria Math" w:hAnsi="Cambria Math"/>
                    <w:sz w:val="18"/>
                    <w:szCs w:val="18"/>
                  </w:rPr>
                  <m:t>c</m:t>
                </m:r>
              </m:oMath>
            </m:oMathPara>
          </w:p>
        </w:tc>
        <w:tc>
          <w:tcPr>
            <w:tcW w:w="833" w:type="dxa"/>
          </w:tcPr>
          <w:p w14:paraId="4D80B02A" w14:textId="77777777" w:rsidR="009F0A2F" w:rsidRDefault="00000000">
            <w:pPr>
              <w:pStyle w:val="JSTT-table-text"/>
              <w:keepNext/>
              <w:jc w:val="center"/>
            </w:pPr>
            <w:r>
              <w:rPr>
                <w:sz w:val="18"/>
              </w:rPr>
              <w:t>100</w:t>
            </w:r>
          </w:p>
        </w:tc>
        <w:tc>
          <w:tcPr>
            <w:tcW w:w="1123" w:type="dxa"/>
          </w:tcPr>
          <w:p w14:paraId="5CF318C4" w14:textId="77777777" w:rsidR="009F0A2F" w:rsidRDefault="00000000">
            <w:pPr>
              <w:pStyle w:val="JSTT-table-text"/>
              <w:keepNext/>
              <w:jc w:val="center"/>
            </w:pPr>
            <w:r>
              <w:rPr>
                <w:sz w:val="18"/>
              </w:rPr>
              <w:t>s/rad</w:t>
            </w:r>
          </w:p>
        </w:tc>
      </w:tr>
      <w:tr w:rsidR="009F0A2F" w14:paraId="3842CFA9" w14:textId="77777777">
        <w:trPr>
          <w:cantSplit/>
          <w:jc w:val="center"/>
        </w:trPr>
        <w:tc>
          <w:tcPr>
            <w:tcW w:w="3146" w:type="dxa"/>
          </w:tcPr>
          <w:p w14:paraId="1D64D726" w14:textId="77777777" w:rsidR="009F0A2F" w:rsidRDefault="00000000">
            <w:pPr>
              <w:pStyle w:val="JSTT-table-text"/>
              <w:keepNext/>
            </w:pPr>
            <w:r>
              <w:rPr>
                <w:sz w:val="18"/>
              </w:rPr>
              <w:t>Vehicle mass</w:t>
            </w:r>
          </w:p>
        </w:tc>
        <w:tc>
          <w:tcPr>
            <w:tcW w:w="1219" w:type="dxa"/>
          </w:tcPr>
          <w:p w14:paraId="409E872D" w14:textId="77777777" w:rsidR="009F0A2F" w:rsidRDefault="00000000">
            <w:pPr>
              <w:pStyle w:val="JSTT-table-text"/>
              <w:keepNext/>
              <w:jc w:val="center"/>
            </w:pPr>
            <m:oMathPara>
              <m:oMath>
                <m:r>
                  <w:rPr>
                    <w:rFonts w:ascii="Cambria Math" w:hAnsi="Cambria Math"/>
                    <w:sz w:val="18"/>
                    <w:szCs w:val="18"/>
                  </w:rPr>
                  <m:t>m</m:t>
                </m:r>
              </m:oMath>
            </m:oMathPara>
          </w:p>
        </w:tc>
        <w:tc>
          <w:tcPr>
            <w:tcW w:w="833" w:type="dxa"/>
          </w:tcPr>
          <w:p w14:paraId="1CB48FEF" w14:textId="77777777" w:rsidR="009F0A2F" w:rsidRDefault="00000000">
            <w:pPr>
              <w:pStyle w:val="JSTT-table-text"/>
              <w:keepNext/>
              <w:jc w:val="center"/>
            </w:pPr>
            <w:r>
              <w:rPr>
                <w:sz w:val="18"/>
              </w:rPr>
              <w:t>1573</w:t>
            </w:r>
          </w:p>
        </w:tc>
        <w:tc>
          <w:tcPr>
            <w:tcW w:w="1123" w:type="dxa"/>
          </w:tcPr>
          <w:p w14:paraId="56027B58" w14:textId="77777777" w:rsidR="009F0A2F" w:rsidRDefault="00000000">
            <w:pPr>
              <w:pStyle w:val="JSTT-table-text"/>
              <w:keepNext/>
              <w:jc w:val="center"/>
            </w:pPr>
            <w:r>
              <w:rPr>
                <w:sz w:val="18"/>
              </w:rPr>
              <w:t>kg</w:t>
            </w:r>
          </w:p>
        </w:tc>
      </w:tr>
      <w:tr w:rsidR="009F0A2F" w14:paraId="169AAE11" w14:textId="77777777">
        <w:trPr>
          <w:cantSplit/>
          <w:jc w:val="center"/>
        </w:trPr>
        <w:tc>
          <w:tcPr>
            <w:tcW w:w="3146" w:type="dxa"/>
          </w:tcPr>
          <w:p w14:paraId="7625676C" w14:textId="77777777" w:rsidR="009F0A2F" w:rsidRDefault="00000000">
            <w:pPr>
              <w:pStyle w:val="JSTT-table-text"/>
              <w:keepNext/>
            </w:pPr>
            <w:r>
              <w:rPr>
                <w:sz w:val="18"/>
              </w:rPr>
              <w:t>Yaw moment of inertia</w:t>
            </w:r>
          </w:p>
        </w:tc>
        <w:tc>
          <w:tcPr>
            <w:tcW w:w="1219" w:type="dxa"/>
          </w:tcPr>
          <w:p w14:paraId="13FDA30E"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z</m:t>
                    </m:r>
                  </m:sub>
                </m:sSub>
              </m:oMath>
            </m:oMathPara>
          </w:p>
        </w:tc>
        <w:tc>
          <w:tcPr>
            <w:tcW w:w="833" w:type="dxa"/>
          </w:tcPr>
          <w:p w14:paraId="17DFEBAC" w14:textId="77777777" w:rsidR="009F0A2F" w:rsidRDefault="00000000">
            <w:pPr>
              <w:pStyle w:val="JSTT-table-text"/>
              <w:keepNext/>
              <w:jc w:val="center"/>
            </w:pPr>
            <w:r>
              <w:rPr>
                <w:sz w:val="18"/>
              </w:rPr>
              <w:t>2873</w:t>
            </w:r>
          </w:p>
        </w:tc>
        <w:tc>
          <w:tcPr>
            <w:tcW w:w="1123" w:type="dxa"/>
          </w:tcPr>
          <w:p w14:paraId="0460F4C4" w14:textId="77777777" w:rsidR="009F0A2F" w:rsidRDefault="00000000">
            <w:pPr>
              <w:pStyle w:val="JSTT-table-text"/>
              <w:keepNext/>
              <w:jc w:val="center"/>
            </w:pPr>
            <w:r>
              <w:rPr>
                <w:sz w:val="18"/>
              </w:rPr>
              <w:t>kg·m²</w:t>
            </w:r>
          </w:p>
        </w:tc>
      </w:tr>
      <w:tr w:rsidR="009F0A2F" w14:paraId="5AC43FF2" w14:textId="77777777">
        <w:trPr>
          <w:cantSplit/>
          <w:jc w:val="center"/>
        </w:trPr>
        <w:tc>
          <w:tcPr>
            <w:tcW w:w="3146" w:type="dxa"/>
          </w:tcPr>
          <w:p w14:paraId="471471C1" w14:textId="77777777" w:rsidR="009F0A2F" w:rsidRDefault="00000000">
            <w:pPr>
              <w:pStyle w:val="JSTT-table-text"/>
              <w:keepNext/>
            </w:pPr>
            <w:r>
              <w:rPr>
                <w:sz w:val="18"/>
              </w:rPr>
              <w:t>Front axle distance</w:t>
            </w:r>
          </w:p>
        </w:tc>
        <w:tc>
          <w:tcPr>
            <w:tcW w:w="1219" w:type="dxa"/>
          </w:tcPr>
          <w:p w14:paraId="765CE010"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f</m:t>
                    </m:r>
                  </m:sub>
                </m:sSub>
              </m:oMath>
            </m:oMathPara>
          </w:p>
        </w:tc>
        <w:tc>
          <w:tcPr>
            <w:tcW w:w="833" w:type="dxa"/>
          </w:tcPr>
          <w:p w14:paraId="73427DB9" w14:textId="77777777" w:rsidR="009F0A2F" w:rsidRDefault="00000000">
            <w:pPr>
              <w:pStyle w:val="JSTT-table-text"/>
              <w:keepNext/>
              <w:jc w:val="center"/>
            </w:pPr>
            <w:r>
              <w:rPr>
                <w:sz w:val="18"/>
              </w:rPr>
              <w:t>1.10</w:t>
            </w:r>
          </w:p>
        </w:tc>
        <w:tc>
          <w:tcPr>
            <w:tcW w:w="1123" w:type="dxa"/>
          </w:tcPr>
          <w:p w14:paraId="58DE1479" w14:textId="77777777" w:rsidR="009F0A2F" w:rsidRDefault="00000000">
            <w:pPr>
              <w:pStyle w:val="JSTT-table-text"/>
              <w:keepNext/>
              <w:jc w:val="center"/>
            </w:pPr>
            <w:r>
              <w:rPr>
                <w:sz w:val="18"/>
              </w:rPr>
              <w:t>m</w:t>
            </w:r>
          </w:p>
        </w:tc>
      </w:tr>
      <w:tr w:rsidR="009F0A2F" w14:paraId="611ABA0C" w14:textId="77777777">
        <w:trPr>
          <w:cantSplit/>
          <w:jc w:val="center"/>
        </w:trPr>
        <w:tc>
          <w:tcPr>
            <w:tcW w:w="3146" w:type="dxa"/>
          </w:tcPr>
          <w:p w14:paraId="35D60686" w14:textId="77777777" w:rsidR="009F0A2F" w:rsidRDefault="00000000">
            <w:pPr>
              <w:pStyle w:val="JSTT-table-text"/>
              <w:keepNext/>
            </w:pPr>
            <w:r>
              <w:rPr>
                <w:sz w:val="18"/>
              </w:rPr>
              <w:t>Rear axle distance</w:t>
            </w:r>
          </w:p>
        </w:tc>
        <w:tc>
          <w:tcPr>
            <w:tcW w:w="1219" w:type="dxa"/>
          </w:tcPr>
          <w:p w14:paraId="6EC513D3"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r</m:t>
                    </m:r>
                  </m:sub>
                </m:sSub>
              </m:oMath>
            </m:oMathPara>
          </w:p>
        </w:tc>
        <w:tc>
          <w:tcPr>
            <w:tcW w:w="833" w:type="dxa"/>
          </w:tcPr>
          <w:p w14:paraId="0A715765" w14:textId="77777777" w:rsidR="009F0A2F" w:rsidRDefault="00000000">
            <w:pPr>
              <w:pStyle w:val="JSTT-table-text"/>
              <w:keepNext/>
              <w:jc w:val="center"/>
            </w:pPr>
            <w:r>
              <w:rPr>
                <w:sz w:val="18"/>
              </w:rPr>
              <w:t>1.58</w:t>
            </w:r>
          </w:p>
        </w:tc>
        <w:tc>
          <w:tcPr>
            <w:tcW w:w="1123" w:type="dxa"/>
          </w:tcPr>
          <w:p w14:paraId="39327E0E" w14:textId="77777777" w:rsidR="009F0A2F" w:rsidRDefault="00000000">
            <w:pPr>
              <w:pStyle w:val="JSTT-table-text"/>
              <w:keepNext/>
              <w:jc w:val="center"/>
            </w:pPr>
            <w:r>
              <w:rPr>
                <w:sz w:val="18"/>
              </w:rPr>
              <w:t>m</w:t>
            </w:r>
          </w:p>
        </w:tc>
      </w:tr>
      <w:tr w:rsidR="009F0A2F" w14:paraId="663AB368" w14:textId="77777777">
        <w:trPr>
          <w:cantSplit/>
          <w:jc w:val="center"/>
        </w:trPr>
        <w:tc>
          <w:tcPr>
            <w:tcW w:w="3146" w:type="dxa"/>
          </w:tcPr>
          <w:p w14:paraId="59604BD4" w14:textId="77777777" w:rsidR="009F0A2F" w:rsidRDefault="00000000">
            <w:pPr>
              <w:pStyle w:val="JSTT-table-text"/>
              <w:keepNext/>
            </w:pPr>
            <w:r>
              <w:rPr>
                <w:sz w:val="18"/>
              </w:rPr>
              <w:t>Front/rear cornering stiffness</w:t>
            </w:r>
          </w:p>
        </w:tc>
        <w:tc>
          <w:tcPr>
            <w:tcW w:w="1219" w:type="dxa"/>
          </w:tcPr>
          <w:p w14:paraId="5E49EC50" w14:textId="77777777" w:rsidR="009F0A2F" w:rsidRDefault="00000000">
            <w:pPr>
              <w:pStyle w:val="JSTT-table-text"/>
              <w:keepNext/>
              <w:jc w:val="center"/>
            </w:pP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αf</m:t>
                  </m:r>
                </m:sub>
              </m:sSub>
            </m:oMath>
            <w:r>
              <w:rPr>
                <w:sz w:val="18"/>
              </w:rPr>
              <w:t xml:space="preserve">, </w:t>
            </w: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αr</m:t>
                  </m:r>
                </m:sub>
              </m:sSub>
            </m:oMath>
          </w:p>
        </w:tc>
        <w:tc>
          <w:tcPr>
            <w:tcW w:w="833" w:type="dxa"/>
          </w:tcPr>
          <w:p w14:paraId="0AB8D4E0" w14:textId="77777777" w:rsidR="009F0A2F" w:rsidRDefault="00000000">
            <w:pPr>
              <w:pStyle w:val="JSTT-table-text"/>
              <w:keepNext/>
              <w:jc w:val="center"/>
            </w:pPr>
            <w:r>
              <w:rPr>
                <w:sz w:val="18"/>
              </w:rPr>
              <w:t>160000</w:t>
            </w:r>
          </w:p>
        </w:tc>
        <w:tc>
          <w:tcPr>
            <w:tcW w:w="1123" w:type="dxa"/>
          </w:tcPr>
          <w:p w14:paraId="6FCB52F7" w14:textId="77777777" w:rsidR="009F0A2F" w:rsidRDefault="00000000">
            <w:pPr>
              <w:pStyle w:val="JSTT-table-text"/>
              <w:keepNext/>
              <w:jc w:val="center"/>
            </w:pPr>
            <w:r>
              <w:rPr>
                <w:sz w:val="18"/>
              </w:rPr>
              <w:t>N/rad</w:t>
            </w:r>
          </w:p>
        </w:tc>
      </w:tr>
      <w:tr w:rsidR="009F0A2F" w14:paraId="41B271C1" w14:textId="77777777">
        <w:trPr>
          <w:cantSplit/>
          <w:jc w:val="center"/>
        </w:trPr>
        <w:tc>
          <w:tcPr>
            <w:tcW w:w="3146" w:type="dxa"/>
          </w:tcPr>
          <w:p w14:paraId="75018959" w14:textId="77777777" w:rsidR="009F0A2F" w:rsidRDefault="00000000">
            <w:pPr>
              <w:pStyle w:val="JSTT-table-text"/>
              <w:keepNext/>
            </w:pPr>
            <w:r>
              <w:rPr>
                <w:sz w:val="18"/>
              </w:rPr>
              <w:t>Magic Formula shape factor</w:t>
            </w:r>
          </w:p>
        </w:tc>
        <w:tc>
          <w:tcPr>
            <w:tcW w:w="1219" w:type="dxa"/>
          </w:tcPr>
          <w:p w14:paraId="56FF231A" w14:textId="77777777" w:rsidR="009F0A2F" w:rsidRDefault="00000000">
            <w:pPr>
              <w:pStyle w:val="JSTT-table-text"/>
              <w:keepNext/>
              <w:jc w:val="center"/>
            </w:pPr>
            <m:oMathPara>
              <m:oMath>
                <m:r>
                  <w:rPr>
                    <w:rFonts w:ascii="Cambria Math" w:hAnsi="Cambria Math"/>
                    <w:sz w:val="18"/>
                    <w:szCs w:val="18"/>
                  </w:rPr>
                  <m:t>C</m:t>
                </m:r>
              </m:oMath>
            </m:oMathPara>
          </w:p>
        </w:tc>
        <w:tc>
          <w:tcPr>
            <w:tcW w:w="833" w:type="dxa"/>
          </w:tcPr>
          <w:p w14:paraId="14F27B62" w14:textId="77777777" w:rsidR="009F0A2F" w:rsidRDefault="00000000">
            <w:pPr>
              <w:pStyle w:val="JSTT-table-text"/>
              <w:keepNext/>
              <w:jc w:val="center"/>
            </w:pPr>
            <w:r>
              <w:rPr>
                <w:sz w:val="18"/>
              </w:rPr>
              <w:t>1.3</w:t>
            </w:r>
          </w:p>
        </w:tc>
        <w:tc>
          <w:tcPr>
            <w:tcW w:w="1123" w:type="dxa"/>
          </w:tcPr>
          <w:p w14:paraId="35741766" w14:textId="77777777" w:rsidR="009F0A2F" w:rsidRDefault="00000000">
            <w:pPr>
              <w:pStyle w:val="JSTT-table-text"/>
              <w:keepNext/>
              <w:jc w:val="center"/>
            </w:pPr>
            <w:r>
              <w:rPr>
                <w:sz w:val="18"/>
              </w:rPr>
              <w:t>-</w:t>
            </w:r>
          </w:p>
        </w:tc>
      </w:tr>
      <w:tr w:rsidR="009F0A2F" w14:paraId="1844C135" w14:textId="77777777">
        <w:trPr>
          <w:cantSplit/>
          <w:jc w:val="center"/>
        </w:trPr>
        <w:tc>
          <w:tcPr>
            <w:tcW w:w="3146" w:type="dxa"/>
          </w:tcPr>
          <w:p w14:paraId="75C2E0D0" w14:textId="77777777" w:rsidR="009F0A2F" w:rsidRDefault="00000000">
            <w:pPr>
              <w:pStyle w:val="JSTT-table-text"/>
              <w:keepNext/>
            </w:pPr>
            <w:r>
              <w:rPr>
                <w:sz w:val="18"/>
              </w:rPr>
              <w:t>Magic Formula curvature factor</w:t>
            </w:r>
          </w:p>
        </w:tc>
        <w:tc>
          <w:tcPr>
            <w:tcW w:w="1219" w:type="dxa"/>
          </w:tcPr>
          <w:p w14:paraId="50377463" w14:textId="77777777" w:rsidR="009F0A2F" w:rsidRDefault="00000000">
            <w:pPr>
              <w:pStyle w:val="JSTT-table-text"/>
              <w:keepNext/>
              <w:jc w:val="center"/>
            </w:pPr>
            <m:oMathPara>
              <m:oMath>
                <m:r>
                  <w:rPr>
                    <w:rFonts w:ascii="Cambria Math" w:hAnsi="Cambria Math"/>
                    <w:sz w:val="18"/>
                    <w:szCs w:val="18"/>
                  </w:rPr>
                  <m:t>E</m:t>
                </m:r>
              </m:oMath>
            </m:oMathPara>
          </w:p>
        </w:tc>
        <w:tc>
          <w:tcPr>
            <w:tcW w:w="833" w:type="dxa"/>
          </w:tcPr>
          <w:p w14:paraId="7A78D84C" w14:textId="77777777" w:rsidR="009F0A2F" w:rsidRDefault="00000000">
            <w:pPr>
              <w:pStyle w:val="JSTT-table-text"/>
              <w:keepNext/>
              <w:jc w:val="center"/>
            </w:pPr>
            <w:r>
              <w:rPr>
                <w:sz w:val="18"/>
              </w:rPr>
              <w:t>−1</w:t>
            </w:r>
          </w:p>
        </w:tc>
        <w:tc>
          <w:tcPr>
            <w:tcW w:w="1123" w:type="dxa"/>
          </w:tcPr>
          <w:p w14:paraId="090ECFC0" w14:textId="77777777" w:rsidR="009F0A2F" w:rsidRDefault="00000000">
            <w:pPr>
              <w:pStyle w:val="JSTT-table-text"/>
              <w:keepNext/>
              <w:jc w:val="center"/>
            </w:pPr>
            <w:r>
              <w:rPr>
                <w:sz w:val="18"/>
              </w:rPr>
              <w:t>-</w:t>
            </w:r>
          </w:p>
        </w:tc>
      </w:tr>
      <w:tr w:rsidR="009F0A2F" w14:paraId="024E821D" w14:textId="77777777">
        <w:trPr>
          <w:cantSplit/>
          <w:jc w:val="center"/>
        </w:trPr>
        <w:tc>
          <w:tcPr>
            <w:tcW w:w="3146" w:type="dxa"/>
          </w:tcPr>
          <w:p w14:paraId="20B4DA88" w14:textId="77777777" w:rsidR="009F0A2F" w:rsidRDefault="00000000">
            <w:pPr>
              <w:pStyle w:val="JSTT-table-text"/>
              <w:keepNext/>
            </w:pPr>
            <w:r>
              <w:rPr>
                <w:sz w:val="18"/>
              </w:rPr>
              <w:t>Steering ratio</w:t>
            </w:r>
          </w:p>
        </w:tc>
        <w:tc>
          <w:tcPr>
            <w:tcW w:w="1219" w:type="dxa"/>
          </w:tcPr>
          <w:p w14:paraId="553069CC"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st</m:t>
                    </m:r>
                  </m:sub>
                </m:sSub>
              </m:oMath>
            </m:oMathPara>
          </w:p>
        </w:tc>
        <w:tc>
          <w:tcPr>
            <w:tcW w:w="833" w:type="dxa"/>
          </w:tcPr>
          <w:p w14:paraId="08DD56A3" w14:textId="77777777" w:rsidR="009F0A2F" w:rsidRDefault="00000000">
            <w:pPr>
              <w:pStyle w:val="JSTT-table-text"/>
              <w:keepNext/>
              <w:jc w:val="center"/>
            </w:pPr>
            <w:r>
              <w:rPr>
                <w:sz w:val="18"/>
              </w:rPr>
              <w:t>16</w:t>
            </w:r>
          </w:p>
        </w:tc>
        <w:tc>
          <w:tcPr>
            <w:tcW w:w="1123" w:type="dxa"/>
          </w:tcPr>
          <w:p w14:paraId="2E515C4B" w14:textId="77777777" w:rsidR="009F0A2F" w:rsidRDefault="00000000">
            <w:pPr>
              <w:pStyle w:val="JSTT-table-text"/>
              <w:keepNext/>
              <w:jc w:val="center"/>
            </w:pPr>
            <w:r>
              <w:rPr>
                <w:sz w:val="18"/>
              </w:rPr>
              <w:t>-</w:t>
            </w:r>
          </w:p>
        </w:tc>
      </w:tr>
      <w:tr w:rsidR="009F0A2F" w14:paraId="0C7473BC" w14:textId="77777777">
        <w:trPr>
          <w:cantSplit/>
          <w:jc w:val="center"/>
        </w:trPr>
        <w:tc>
          <w:tcPr>
            <w:tcW w:w="3146" w:type="dxa"/>
          </w:tcPr>
          <w:p w14:paraId="18E25659" w14:textId="77777777" w:rsidR="009F0A2F" w:rsidRDefault="00000000">
            <w:pPr>
              <w:pStyle w:val="JSTT-table-text"/>
              <w:keepNext/>
            </w:pPr>
            <w:r>
              <w:rPr>
                <w:sz w:val="18"/>
              </w:rPr>
              <w:t>Initial effective moment arm</w:t>
            </w:r>
          </w:p>
        </w:tc>
        <w:tc>
          <w:tcPr>
            <w:tcW w:w="1219" w:type="dxa"/>
          </w:tcPr>
          <w:p w14:paraId="3E175692" w14:textId="77777777" w:rsidR="009F0A2F"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p</m:t>
                    </m:r>
                    <m:r>
                      <m:rPr>
                        <m:sty m:val="p"/>
                      </m:rPr>
                      <w:rPr>
                        <w:rFonts w:ascii="Cambria Math" w:hAnsi="Cambria Math"/>
                        <w:sz w:val="18"/>
                        <w:szCs w:val="18"/>
                      </w:rPr>
                      <m:t>0</m:t>
                    </m:r>
                  </m:sub>
                </m:sSub>
              </m:oMath>
            </m:oMathPara>
          </w:p>
        </w:tc>
        <w:tc>
          <w:tcPr>
            <w:tcW w:w="833" w:type="dxa"/>
          </w:tcPr>
          <w:p w14:paraId="78EB367D" w14:textId="77777777" w:rsidR="009F0A2F" w:rsidRDefault="00000000">
            <w:pPr>
              <w:pStyle w:val="JSTT-table-text"/>
              <w:keepNext/>
              <w:jc w:val="center"/>
            </w:pPr>
            <w:r>
              <w:rPr>
                <w:sz w:val="18"/>
              </w:rPr>
              <w:t>0.048</w:t>
            </w:r>
          </w:p>
        </w:tc>
        <w:tc>
          <w:tcPr>
            <w:tcW w:w="1123" w:type="dxa"/>
          </w:tcPr>
          <w:p w14:paraId="7296562A" w14:textId="77777777" w:rsidR="009F0A2F" w:rsidRDefault="00000000">
            <w:pPr>
              <w:pStyle w:val="JSTT-table-text"/>
              <w:keepNext/>
              <w:jc w:val="center"/>
            </w:pPr>
            <w:r>
              <w:rPr>
                <w:sz w:val="18"/>
              </w:rPr>
              <w:t>m</w:t>
            </w:r>
          </w:p>
        </w:tc>
      </w:tr>
      <w:tr w:rsidR="009F0A2F" w14:paraId="3494C739" w14:textId="77777777">
        <w:trPr>
          <w:cantSplit/>
          <w:jc w:val="center"/>
        </w:trPr>
        <w:tc>
          <w:tcPr>
            <w:tcW w:w="3146" w:type="dxa"/>
          </w:tcPr>
          <w:p w14:paraId="6A88AB1E" w14:textId="77777777" w:rsidR="009F0A2F" w:rsidRDefault="00000000">
            <w:pPr>
              <w:pStyle w:val="JSTT-table-text"/>
            </w:pPr>
            <w:r>
              <w:rPr>
                <w:sz w:val="18"/>
              </w:rPr>
              <w:t>Initial pneumatic trail</w:t>
            </w:r>
          </w:p>
        </w:tc>
        <w:tc>
          <w:tcPr>
            <w:tcW w:w="1219" w:type="dxa"/>
          </w:tcPr>
          <w:p w14:paraId="1819841A" w14:textId="77777777" w:rsidR="009F0A2F" w:rsidRDefault="00000000">
            <w:pPr>
              <w:pStyle w:val="JSTT-table-text"/>
              <w:jc w:val="center"/>
            </w:pPr>
            <m:oMathPara>
              <m:oMath>
                <m:sSub>
                  <m:sSubPr>
                    <m:ctrlPr>
                      <w:rPr>
                        <w:rFonts w:ascii="Cambria Math" w:hAnsi="Cambria Math"/>
                      </w:rPr>
                    </m:ctrlPr>
                  </m:sSubPr>
                  <m:e>
                    <m:r>
                      <w:rPr>
                        <w:rFonts w:ascii="Cambria Math" w:hAnsi="Cambria Math"/>
                        <w:sz w:val="18"/>
                        <w:szCs w:val="18"/>
                      </w:rPr>
                      <m:t>t</m:t>
                    </m:r>
                  </m:e>
                  <m:sub>
                    <m:r>
                      <m:rPr>
                        <m:sty m:val="p"/>
                      </m:rPr>
                      <w:rPr>
                        <w:rFonts w:ascii="Cambria Math" w:hAnsi="Cambria Math"/>
                        <w:sz w:val="18"/>
                        <w:szCs w:val="18"/>
                      </w:rPr>
                      <m:t>0</m:t>
                    </m:r>
                  </m:sub>
                </m:sSub>
              </m:oMath>
            </m:oMathPara>
          </w:p>
        </w:tc>
        <w:tc>
          <w:tcPr>
            <w:tcW w:w="833" w:type="dxa"/>
          </w:tcPr>
          <w:p w14:paraId="6A3DBA8A" w14:textId="77777777" w:rsidR="009F0A2F" w:rsidRDefault="00000000">
            <w:pPr>
              <w:pStyle w:val="JSTT-table-text"/>
              <w:jc w:val="center"/>
            </w:pPr>
            <w:r>
              <w:rPr>
                <w:sz w:val="18"/>
              </w:rPr>
              <w:t>0.025</w:t>
            </w:r>
          </w:p>
        </w:tc>
        <w:tc>
          <w:tcPr>
            <w:tcW w:w="1123" w:type="dxa"/>
          </w:tcPr>
          <w:p w14:paraId="5D2A2330" w14:textId="77777777" w:rsidR="009F0A2F" w:rsidRDefault="00000000">
            <w:pPr>
              <w:pStyle w:val="JSTT-table-text"/>
              <w:jc w:val="center"/>
            </w:pPr>
            <w:r>
              <w:rPr>
                <w:sz w:val="18"/>
              </w:rPr>
              <w:t>m</w:t>
            </w:r>
          </w:p>
        </w:tc>
      </w:tr>
    </w:tbl>
    <w:p w14:paraId="4AABA6EE" w14:textId="77777777" w:rsidR="009F0A2F" w:rsidRDefault="009F0A2F">
      <w:pPr>
        <w:pStyle w:val="10JSTT-Text"/>
        <w:spacing w:before="0"/>
      </w:pPr>
    </w:p>
    <w:p w14:paraId="362FCE68"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630E2C5E" w14:textId="77777777" w:rsidR="009F0A2F" w:rsidRDefault="00000000">
      <w:pPr>
        <w:pStyle w:val="10JSTT-Text"/>
      </w:pPr>
      <w: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14:paraId="31C90204" w14:textId="77777777" w:rsidR="009F0A2F" w:rsidRDefault="00000000">
      <w:pPr>
        <w:pStyle w:val="10JSTT-Text"/>
      </w:pPr>
      <w:r>
        <w:t>The motor dynamics are approximated by a first-order transfer function [1]:</w:t>
      </w:r>
    </w:p>
    <w:p w14:paraId="075F3490"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m</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num>
                <m:den>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r>
                <m:rPr>
                  <m:sty m:val="p"/>
                </m:rPr>
                <w:rPr>
                  <w:rFonts w:ascii="Cambria Math" w:hAnsi="Cambria Math"/>
                  <w:sz w:val="20"/>
                  <w:szCs w:val="20"/>
                </w:rPr>
                <m:t>=2</m:t>
              </m:r>
              <m:r>
                <w:rPr>
                  <w:rFonts w:ascii="Cambria Math" w:hAnsi="Cambria Math"/>
                  <w:sz w:val="20"/>
                  <w:szCs w:val="20"/>
                </w:rPr>
                <m:t>π</m:t>
              </m:r>
              <m:d>
                <m:dPr>
                  <m:ctrlPr>
                    <w:rPr>
                      <w:rFonts w:ascii="Cambria Math" w:hAnsi="Cambria Math"/>
                    </w:rPr>
                  </m:ctrlPr>
                </m:dPr>
                <m:e>
                  <m:r>
                    <m:rPr>
                      <m:sty m:val="p"/>
                    </m:rPr>
                    <w:rPr>
                      <w:rFonts w:ascii="Cambria Math" w:hAnsi="Cambria Math"/>
                      <w:sz w:val="20"/>
                      <w:szCs w:val="20"/>
                    </w:rPr>
                    <m:t>100</m:t>
                  </m:r>
                </m:e>
              </m:d>
              <m:r>
                <m:rPr>
                  <m:sty m:val="p"/>
                </m:rPr>
                <w:rPr>
                  <w:rFonts w:ascii="Cambria Math" w:hAnsi="Cambria Math"/>
                  <w:sz w:val="20"/>
                  <w:szCs w:val="20"/>
                </w:rPr>
                <m:t xml:space="preserve"> rad/s#</m:t>
              </m:r>
              <m:d>
                <m:dPr>
                  <m:ctrlPr>
                    <w:rPr>
                      <w:rFonts w:ascii="Cambria Math" w:hAnsi="Cambria Math"/>
                    </w:rPr>
                  </m:ctrlPr>
                </m:dPr>
                <m:e>
                  <m:r>
                    <m:rPr>
                      <m:sty m:val="p"/>
                    </m:rPr>
                    <w:rPr>
                      <w:rFonts w:ascii="Cambria Math" w:hAnsi="Cambria Math"/>
                      <w:sz w:val="20"/>
                      <w:szCs w:val="20"/>
                    </w:rPr>
                    <m:t>28</m:t>
                  </m:r>
                </m:e>
              </m:d>
            </m:e>
          </m:eqArr>
        </m:oMath>
      </m:oMathPara>
    </w:p>
    <w:p w14:paraId="451C90CF" w14:textId="77777777" w:rsidR="009F0A2F" w:rsidRDefault="00000000">
      <w:pPr>
        <w:pStyle w:val="10JSTT-Text"/>
        <w:ind w:firstLine="0"/>
      </w:pPr>
      <w:r>
        <w:t>The common motor model includes a 1 ms computation delay and the speed-dependent assist limit defined in Eq. (19). The latter is calculated from the maximum required dry-road assistance:</w:t>
      </w:r>
    </w:p>
    <w:p w14:paraId="73EC1DF4"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limLow>
                <m:limLowPr>
                  <m:ctrlPr>
                    <w:rPr>
                      <w:rFonts w:ascii="Cambria Math" w:hAnsi="Cambria Math"/>
                    </w:rPr>
                  </m:ctrlPr>
                </m:limLowPr>
                <m:e>
                  <m:r>
                    <w:rPr>
                      <w:rFonts w:ascii="Cambria Math" w:hAnsi="Cambria Math"/>
                      <w:sz w:val="20"/>
                      <w:szCs w:val="20"/>
                    </w:rPr>
                    <m:t>max</m:t>
                  </m:r>
                </m:e>
                <m:lim>
                  <m:r>
                    <m:rPr>
                      <m:sty m:val="p"/>
                    </m:rPr>
                    <w:rPr>
                      <w:rFonts w:ascii="Cambria Math" w:hAnsi="Cambria Math"/>
                      <w:sz w:val="20"/>
                      <w:szCs w:val="20"/>
                    </w:rPr>
                    <m:t>0≤</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lim>
              </m:limLow>
              <m:r>
                <m:rPr>
                  <m:sty m:val="p"/>
                </m:rPr>
                <w:rPr>
                  <w:rFonts w:ascii="Cambria Math" w:hAnsi="Cambria Math"/>
                  <w:sz w:val="20"/>
                  <w:szCs w:val="20"/>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29</m:t>
                  </m:r>
                </m:e>
              </m:d>
            </m:e>
          </m:eqArr>
        </m:oMath>
      </m:oMathPara>
    </w:p>
    <w:p w14:paraId="07967A7A"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 min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,0.8</m:t>
                      </m:r>
                    </m:e>
                  </m:d>
                  <m:r>
                    <m:rPr>
                      <m:sty m:val="p"/>
                    </m:rPr>
                    <w:rPr>
                      <w:rFonts w:ascii="Cambria Math" w:hAnsi="Cambria Math"/>
                      <w:sz w:val="20"/>
                      <w:szCs w:val="20"/>
                    </w:rPr>
                    <m:t>, 0.4</m:t>
                  </m:r>
                  <m:r>
                    <w:rPr>
                      <w:rFonts w:ascii="Cambria Math" w:hAnsi="Cambria Math"/>
                      <w:sz w:val="20"/>
                      <w:szCs w:val="20"/>
                    </w:rPr>
                    <m:t>g</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30</m:t>
                  </m:r>
                </m:e>
              </m:d>
            </m:e>
          </m:eqArr>
        </m:oMath>
      </m:oMathPara>
    </w:p>
    <w:p w14:paraId="57EF8678" w14:textId="77777777" w:rsidR="009F0A2F" w:rsidRDefault="00000000">
      <w:pPr>
        <w:pStyle w:val="10JSTT-Text"/>
        <w:ind w:firstLine="0"/>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d>
          <m:dPr>
            <m:ctrlPr>
              <w:rPr>
                <w:rFonts w:ascii="Cambria Math" w:hAnsi="Cambria Math"/>
              </w:rPr>
            </m:ctrlPr>
          </m:dPr>
          <m:e>
            <m:r>
              <w:rPr>
                <w:rFonts w:ascii="Cambria Math" w:hAnsi="Cambria Math"/>
              </w:rPr>
              <m:t>v</m:t>
            </m:r>
            <m:r>
              <m:rPr>
                <m:sty m:val="p"/>
              </m:rPr>
              <w:rPr>
                <w:rFonts w:ascii="Cambria Math" w:hAnsi="Cambria Math"/>
              </w:rPr>
              <m:t>,0.8</m:t>
            </m:r>
          </m:e>
        </m:d>
      </m:oMath>
      <w:r>
        <w:t xml:space="preserve"> denotes the maximum attainable lateral acceleration under the adopted dry-road model. This limit is derived from the simulation model and does not represent a validated capacity of a production EPS motor.</w:t>
      </w:r>
    </w:p>
    <w:p w14:paraId="0DFDF39C" w14:textId="77777777" w:rsidR="009F0A2F" w:rsidRDefault="00000000">
      <w:pPr>
        <w:pStyle w:val="10JSTT-Text"/>
      </w:pPr>
      <w:r>
        <w:t xml:space="preserve">All controllers operate at a sampling period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=1 ms</m:t>
        </m:r>
      </m:oMath>
      <w:r>
        <w:t>. The lead–lag compensator is discretized using the Tustin method, while the PI/PID integrator employs forward Euler integration with back-calculation anti-windup. The integral and filtered derivative states are updated as</w:t>
      </w:r>
    </w:p>
    <w:p w14:paraId="5DEE7560"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31</m:t>
                  </m:r>
                </m:e>
              </m:d>
            </m:e>
          </m:eqArr>
        </m:oMath>
      </m:oMathPara>
    </w:p>
    <w:p w14:paraId="5D7F7E26" w14:textId="77777777" w:rsidR="009F0A2F"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32</m:t>
                  </m:r>
                </m:e>
              </m:d>
            </m:e>
          </m:eqArr>
        </m:oMath>
      </m:oMathPara>
    </w:p>
    <w:p w14:paraId="11BC626F"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33</m:t>
                  </m:r>
                </m:e>
              </m:d>
            </m:e>
          </m:eqArr>
        </m:oMath>
      </m:oMathPara>
    </w:p>
    <w:p w14:paraId="3E8A0327" w14:textId="77777777" w:rsidR="009F0A2F" w:rsidRDefault="00000000">
      <w:pPr>
        <w:pStyle w:val="10JSTT-Text"/>
        <w:ind w:firstLine="0"/>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14:paraId="0B377547"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34</m:t>
                  </m:r>
                </m:e>
              </m:d>
            </m:e>
          </m:eqArr>
        </m:oMath>
      </m:oMathPara>
    </w:p>
    <w:p w14:paraId="47F47E6D" w14:textId="77777777" w:rsidR="009F0A2F" w:rsidRDefault="00000000">
      <w:pPr>
        <w:pStyle w:val="10JSTT-Text"/>
      </w:pPr>
      <w: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14:paraId="09A2E81A"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49AEF261" w14:textId="77777777" w:rsidR="009F0A2F" w:rsidRDefault="00000000">
      <w:pPr>
        <w:pStyle w:val="JSTT-table-caption"/>
        <w:keepNext/>
      </w:pPr>
      <w:r>
        <w:rPr>
          <w:b/>
          <w:sz w:val="18"/>
        </w:rPr>
        <w:t>Table 4. Sensor and actuator settings.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2954"/>
        <w:gridCol w:w="2279"/>
        <w:gridCol w:w="2279"/>
      </w:tblGrid>
      <w:tr w:rsidR="009F0A2F" w14:paraId="607CE858" w14:textId="77777777">
        <w:trPr>
          <w:cantSplit/>
          <w:jc w:val="center"/>
        </w:trPr>
        <w:tc>
          <w:tcPr>
            <w:tcW w:w="2954" w:type="dxa"/>
            <w:tcBorders>
              <w:bottom w:val="single" w:sz="4" w:space="0" w:color="auto"/>
            </w:tcBorders>
          </w:tcPr>
          <w:p w14:paraId="57955146" w14:textId="77777777" w:rsidR="009F0A2F" w:rsidRDefault="00000000">
            <w:pPr>
              <w:pStyle w:val="JSTT-table-col-head"/>
              <w:keepNext/>
              <w:jc w:val="center"/>
            </w:pPr>
            <w:r>
              <w:rPr>
                <w:b/>
                <w:sz w:val="18"/>
              </w:rPr>
              <w:t>Signal or component</w:t>
            </w:r>
          </w:p>
        </w:tc>
        <w:tc>
          <w:tcPr>
            <w:tcW w:w="2279" w:type="dxa"/>
            <w:tcBorders>
              <w:bottom w:val="single" w:sz="4" w:space="0" w:color="auto"/>
            </w:tcBorders>
          </w:tcPr>
          <w:p w14:paraId="165BC2B3" w14:textId="77777777" w:rsidR="009F0A2F" w:rsidRDefault="00000000">
            <w:pPr>
              <w:pStyle w:val="JSTT-table-col-head"/>
              <w:keepNext/>
              <w:jc w:val="center"/>
            </w:pPr>
            <w:r>
              <w:rPr>
                <w:b/>
                <w:sz w:val="18"/>
              </w:rPr>
              <w:t>Resolution or setting</w:t>
            </w:r>
          </w:p>
        </w:tc>
        <w:tc>
          <w:tcPr>
            <w:tcW w:w="2279" w:type="dxa"/>
            <w:tcBorders>
              <w:bottom w:val="single" w:sz="4" w:space="0" w:color="auto"/>
            </w:tcBorders>
          </w:tcPr>
          <w:p w14:paraId="5948FF74" w14:textId="77777777" w:rsidR="009F0A2F" w:rsidRDefault="00000000">
            <w:pPr>
              <w:pStyle w:val="JSTT-table-col-head"/>
              <w:keepNext/>
              <w:jc w:val="center"/>
            </w:pPr>
            <w:r>
              <w:rPr>
                <w:b/>
                <w:sz w:val="18"/>
              </w:rPr>
              <w:t>Update period</w:t>
            </w:r>
          </w:p>
        </w:tc>
      </w:tr>
      <w:tr w:rsidR="009F0A2F" w14:paraId="4855FD03" w14:textId="77777777">
        <w:trPr>
          <w:cantSplit/>
          <w:jc w:val="center"/>
        </w:trPr>
        <w:tc>
          <w:tcPr>
            <w:tcW w:w="2954" w:type="dxa"/>
          </w:tcPr>
          <w:p w14:paraId="32EA64B1" w14:textId="77777777" w:rsidR="009F0A2F" w:rsidRDefault="00000000">
            <w:pPr>
              <w:pStyle w:val="JSTT-table-text"/>
              <w:keepNext/>
            </w:pPr>
            <w:r>
              <w:rPr>
                <w:sz w:val="18"/>
              </w:rPr>
              <w:t xml:space="preserve">Steering torque </w:t>
            </w:r>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s</m:t>
                  </m:r>
                </m:sub>
              </m:sSub>
            </m:oMath>
          </w:p>
        </w:tc>
        <w:tc>
          <w:tcPr>
            <w:tcW w:w="2279" w:type="dxa"/>
          </w:tcPr>
          <w:p w14:paraId="02B99212" w14:textId="77777777" w:rsidR="009F0A2F" w:rsidRDefault="00000000">
            <w:pPr>
              <w:pStyle w:val="JSTT-table-text"/>
              <w:keepNext/>
              <w:jc w:val="center"/>
            </w:pPr>
            <w:r>
              <w:rPr>
                <w:sz w:val="18"/>
              </w:rPr>
              <w:t>0.01 N·m</w:t>
            </w:r>
          </w:p>
        </w:tc>
        <w:tc>
          <w:tcPr>
            <w:tcW w:w="2279" w:type="dxa"/>
          </w:tcPr>
          <w:p w14:paraId="24255C63" w14:textId="77777777" w:rsidR="009F0A2F" w:rsidRDefault="00000000">
            <w:pPr>
              <w:pStyle w:val="JSTT-table-text"/>
              <w:keepNext/>
              <w:jc w:val="center"/>
            </w:pPr>
            <w:r>
              <w:rPr>
                <w:sz w:val="18"/>
              </w:rPr>
              <w:t>1 ms</w:t>
            </w:r>
          </w:p>
        </w:tc>
      </w:tr>
      <w:tr w:rsidR="009F0A2F" w14:paraId="16F06156" w14:textId="77777777">
        <w:trPr>
          <w:cantSplit/>
          <w:jc w:val="center"/>
        </w:trPr>
        <w:tc>
          <w:tcPr>
            <w:tcW w:w="2954" w:type="dxa"/>
          </w:tcPr>
          <w:p w14:paraId="25D82BAA" w14:textId="77777777" w:rsidR="009F0A2F" w:rsidRDefault="00000000">
            <w:pPr>
              <w:pStyle w:val="JSTT-table-text"/>
              <w:keepNext/>
            </w:pPr>
            <w:r>
              <w:rPr>
                <w:sz w:val="18"/>
              </w:rPr>
              <w:t xml:space="preserve">Steering-wheel angle </w:t>
            </w:r>
            <m:oMath>
              <m:sSub>
                <m:sSubPr>
                  <m:ctrlPr>
                    <w:rPr>
                      <w:rFonts w:ascii="Cambria Math" w:hAnsi="Cambria Math"/>
                    </w:rPr>
                  </m:ctrlPr>
                </m:sSubPr>
                <m:e>
                  <m:r>
                    <w:rPr>
                      <w:rFonts w:ascii="Cambria Math" w:hAnsi="Cambria Math"/>
                      <w:sz w:val="18"/>
                      <w:szCs w:val="18"/>
                    </w:rPr>
                    <m:t>θ</m:t>
                  </m:r>
                </m:e>
                <m:sub>
                  <m:r>
                    <m:rPr>
                      <m:sty m:val="p"/>
                    </m:rPr>
                    <w:rPr>
                      <w:rFonts w:ascii="Cambria Math" w:hAnsi="Cambria Math"/>
                      <w:sz w:val="18"/>
                      <w:szCs w:val="18"/>
                    </w:rPr>
                    <m:t>1</m:t>
                  </m:r>
                </m:sub>
              </m:sSub>
            </m:oMath>
          </w:p>
        </w:tc>
        <w:tc>
          <w:tcPr>
            <w:tcW w:w="2279" w:type="dxa"/>
          </w:tcPr>
          <w:p w14:paraId="052ADC2A" w14:textId="77777777" w:rsidR="009F0A2F" w:rsidRDefault="00000000">
            <w:pPr>
              <w:pStyle w:val="JSTT-table-text"/>
              <w:keepNext/>
              <w:jc w:val="center"/>
            </w:pPr>
            <w:r>
              <w:rPr>
                <w:sz w:val="18"/>
              </w:rPr>
              <w:t>0.1°</w:t>
            </w:r>
          </w:p>
        </w:tc>
        <w:tc>
          <w:tcPr>
            <w:tcW w:w="2279" w:type="dxa"/>
          </w:tcPr>
          <w:p w14:paraId="584CD767" w14:textId="77777777" w:rsidR="009F0A2F" w:rsidRDefault="00000000">
            <w:pPr>
              <w:pStyle w:val="JSTT-table-text"/>
              <w:keepNext/>
              <w:jc w:val="center"/>
            </w:pPr>
            <w:r>
              <w:rPr>
                <w:sz w:val="18"/>
              </w:rPr>
              <w:t>1 ms</w:t>
            </w:r>
          </w:p>
        </w:tc>
      </w:tr>
      <w:tr w:rsidR="009F0A2F" w14:paraId="720D21C3" w14:textId="77777777">
        <w:trPr>
          <w:cantSplit/>
          <w:jc w:val="center"/>
        </w:trPr>
        <w:tc>
          <w:tcPr>
            <w:tcW w:w="2954" w:type="dxa"/>
          </w:tcPr>
          <w:p w14:paraId="1ED2EEB2" w14:textId="77777777" w:rsidR="009F0A2F" w:rsidRDefault="00000000">
            <w:pPr>
              <w:pStyle w:val="JSTT-table-text"/>
              <w:keepNext/>
            </w:pPr>
            <w:r>
              <w:rPr>
                <w:sz w:val="18"/>
              </w:rPr>
              <w:t xml:space="preserve">Column angular velocity </w:t>
            </w:r>
            <m:oMath>
              <m:sSub>
                <m:sSubPr>
                  <m:ctrlPr>
                    <w:rPr>
                      <w:rFonts w:ascii="Cambria Math" w:hAnsi="Cambria Math"/>
                    </w:rPr>
                  </m:ctrlPr>
                </m:sSubPr>
                <m:e>
                  <m:acc>
                    <m:accPr>
                      <m:chr m:val="̇"/>
                      <m:ctrlPr>
                        <w:rPr>
                          <w:rFonts w:ascii="Cambria Math" w:hAnsi="Cambria Math"/>
                        </w:rPr>
                      </m:ctrlPr>
                    </m:accPr>
                    <m:e>
                      <m:r>
                        <w:rPr>
                          <w:rFonts w:ascii="Cambria Math" w:hAnsi="Cambria Math"/>
                          <w:sz w:val="18"/>
                          <w:szCs w:val="18"/>
                        </w:rPr>
                        <m:t>θ</m:t>
                      </m:r>
                    </m:e>
                  </m:acc>
                </m:e>
                <m:sub>
                  <m:r>
                    <m:rPr>
                      <m:sty m:val="p"/>
                    </m:rPr>
                    <w:rPr>
                      <w:rFonts w:ascii="Cambria Math" w:hAnsi="Cambria Math"/>
                      <w:sz w:val="18"/>
                      <w:szCs w:val="18"/>
                    </w:rPr>
                    <m:t>2</m:t>
                  </m:r>
                </m:sub>
              </m:sSub>
            </m:oMath>
          </w:p>
        </w:tc>
        <w:tc>
          <w:tcPr>
            <w:tcW w:w="2279" w:type="dxa"/>
          </w:tcPr>
          <w:p w14:paraId="5C52CAA8" w14:textId="77777777" w:rsidR="009F0A2F" w:rsidRDefault="00000000">
            <w:pPr>
              <w:pStyle w:val="JSTT-table-text"/>
              <w:keepNext/>
              <w:jc w:val="center"/>
            </w:pPr>
            <w:r>
              <w:rPr>
                <w:sz w:val="18"/>
              </w:rPr>
              <w:t>4°/s</w:t>
            </w:r>
          </w:p>
        </w:tc>
        <w:tc>
          <w:tcPr>
            <w:tcW w:w="2279" w:type="dxa"/>
          </w:tcPr>
          <w:p w14:paraId="6F357D19" w14:textId="77777777" w:rsidR="009F0A2F" w:rsidRDefault="00000000">
            <w:pPr>
              <w:pStyle w:val="JSTT-table-text"/>
              <w:keepNext/>
              <w:jc w:val="center"/>
            </w:pPr>
            <w:r>
              <w:rPr>
                <w:sz w:val="18"/>
              </w:rPr>
              <w:t>1 ms</w:t>
            </w:r>
          </w:p>
        </w:tc>
      </w:tr>
      <w:tr w:rsidR="009F0A2F" w14:paraId="3B87A9F4" w14:textId="77777777">
        <w:trPr>
          <w:cantSplit/>
          <w:jc w:val="center"/>
        </w:trPr>
        <w:tc>
          <w:tcPr>
            <w:tcW w:w="2954" w:type="dxa"/>
          </w:tcPr>
          <w:p w14:paraId="7CD53570" w14:textId="77777777" w:rsidR="009F0A2F" w:rsidRDefault="00000000">
            <w:pPr>
              <w:pStyle w:val="JSTT-table-text"/>
              <w:keepNext/>
            </w:pPr>
            <w:r>
              <w:rPr>
                <w:sz w:val="18"/>
              </w:rPr>
              <w:t xml:space="preserve">Vehicle speed </w:t>
            </w:r>
            <m:oMath>
              <m:r>
                <w:rPr>
                  <w:rFonts w:ascii="Cambria Math" w:hAnsi="Cambria Math"/>
                  <w:sz w:val="18"/>
                  <w:szCs w:val="18"/>
                </w:rPr>
                <m:t>v</m:t>
              </m:r>
            </m:oMath>
          </w:p>
        </w:tc>
        <w:tc>
          <w:tcPr>
            <w:tcW w:w="2279" w:type="dxa"/>
          </w:tcPr>
          <w:p w14:paraId="1A7016C8" w14:textId="77777777" w:rsidR="009F0A2F" w:rsidRDefault="00000000">
            <w:pPr>
              <w:pStyle w:val="JSTT-table-text"/>
              <w:keepNext/>
              <w:jc w:val="center"/>
            </w:pPr>
            <w:r>
              <w:rPr>
                <w:sz w:val="18"/>
              </w:rPr>
              <w:t>1 km/h</w:t>
            </w:r>
          </w:p>
        </w:tc>
        <w:tc>
          <w:tcPr>
            <w:tcW w:w="2279" w:type="dxa"/>
          </w:tcPr>
          <w:p w14:paraId="5926AB54" w14:textId="77777777" w:rsidR="009F0A2F" w:rsidRDefault="00000000">
            <w:pPr>
              <w:pStyle w:val="JSTT-table-text"/>
              <w:keepNext/>
              <w:jc w:val="center"/>
            </w:pPr>
            <w:r>
              <w:rPr>
                <w:sz w:val="18"/>
              </w:rPr>
              <w:t>10 ms</w:t>
            </w:r>
          </w:p>
        </w:tc>
      </w:tr>
      <w:tr w:rsidR="009F0A2F" w14:paraId="16989CFD" w14:textId="77777777">
        <w:trPr>
          <w:cantSplit/>
          <w:jc w:val="center"/>
        </w:trPr>
        <w:tc>
          <w:tcPr>
            <w:tcW w:w="2954" w:type="dxa"/>
          </w:tcPr>
          <w:p w14:paraId="5E8FD9D1" w14:textId="77777777" w:rsidR="009F0A2F" w:rsidRDefault="00000000">
            <w:pPr>
              <w:pStyle w:val="JSTT-table-text"/>
              <w:keepNext/>
            </w:pPr>
            <w:r>
              <w:rPr>
                <w:sz w:val="18"/>
              </w:rPr>
              <w:t xml:space="preserve">Yaw rate </w:t>
            </w:r>
            <m:oMath>
              <m:r>
                <w:rPr>
                  <w:rFonts w:ascii="Cambria Math" w:hAnsi="Cambria Math"/>
                  <w:sz w:val="18"/>
                  <w:szCs w:val="18"/>
                </w:rPr>
                <m:t>γ</m:t>
              </m:r>
            </m:oMath>
          </w:p>
        </w:tc>
        <w:tc>
          <w:tcPr>
            <w:tcW w:w="2279" w:type="dxa"/>
          </w:tcPr>
          <w:p w14:paraId="4FA42182" w14:textId="77777777" w:rsidR="009F0A2F" w:rsidRDefault="00000000">
            <w:pPr>
              <w:pStyle w:val="JSTT-table-text"/>
              <w:keepNext/>
              <w:jc w:val="center"/>
            </w:pPr>
            <w:r>
              <w:rPr>
                <w:sz w:val="18"/>
              </w:rPr>
              <w:t>0.1°/s</w:t>
            </w:r>
          </w:p>
        </w:tc>
        <w:tc>
          <w:tcPr>
            <w:tcW w:w="2279" w:type="dxa"/>
          </w:tcPr>
          <w:p w14:paraId="66A6585C" w14:textId="77777777" w:rsidR="009F0A2F" w:rsidRDefault="00000000">
            <w:pPr>
              <w:pStyle w:val="JSTT-table-text"/>
              <w:keepNext/>
              <w:jc w:val="center"/>
            </w:pPr>
            <w:r>
              <w:rPr>
                <w:sz w:val="18"/>
              </w:rPr>
              <w:t>10 ms</w:t>
            </w:r>
          </w:p>
        </w:tc>
      </w:tr>
      <w:tr w:rsidR="009F0A2F" w14:paraId="2EA896FD" w14:textId="77777777">
        <w:trPr>
          <w:cantSplit/>
          <w:jc w:val="center"/>
        </w:trPr>
        <w:tc>
          <w:tcPr>
            <w:tcW w:w="2954" w:type="dxa"/>
          </w:tcPr>
          <w:p w14:paraId="77CB4809" w14:textId="77777777" w:rsidR="009F0A2F" w:rsidRDefault="00000000">
            <w:pPr>
              <w:pStyle w:val="JSTT-table-text"/>
              <w:keepNext/>
            </w:pPr>
            <w:r>
              <w:rPr>
                <w:sz w:val="18"/>
              </w:rPr>
              <w:t xml:space="preserve">Lateral acceleration </w:t>
            </w: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y</m:t>
                  </m:r>
                </m:sub>
              </m:sSub>
            </m:oMath>
          </w:p>
        </w:tc>
        <w:tc>
          <w:tcPr>
            <w:tcW w:w="2279" w:type="dxa"/>
          </w:tcPr>
          <w:p w14:paraId="7B8CE556" w14:textId="77777777" w:rsidR="009F0A2F" w:rsidRDefault="00000000">
            <w:pPr>
              <w:pStyle w:val="JSTT-table-text"/>
              <w:keepNext/>
              <w:jc w:val="center"/>
            </w:pPr>
            <w:r>
              <w:rPr>
                <w:sz w:val="18"/>
              </w:rPr>
              <w:t>0.01 g</w:t>
            </w:r>
          </w:p>
        </w:tc>
        <w:tc>
          <w:tcPr>
            <w:tcW w:w="2279" w:type="dxa"/>
          </w:tcPr>
          <w:p w14:paraId="67472022" w14:textId="77777777" w:rsidR="009F0A2F" w:rsidRDefault="00000000">
            <w:pPr>
              <w:pStyle w:val="JSTT-table-text"/>
              <w:keepNext/>
              <w:jc w:val="center"/>
            </w:pPr>
            <w:r>
              <w:rPr>
                <w:sz w:val="18"/>
              </w:rPr>
              <w:t>10 ms</w:t>
            </w:r>
          </w:p>
        </w:tc>
      </w:tr>
      <w:tr w:rsidR="009F0A2F" w14:paraId="299B3752" w14:textId="77777777">
        <w:trPr>
          <w:cantSplit/>
          <w:jc w:val="center"/>
        </w:trPr>
        <w:tc>
          <w:tcPr>
            <w:tcW w:w="2954" w:type="dxa"/>
          </w:tcPr>
          <w:p w14:paraId="14B52B33" w14:textId="77777777" w:rsidR="009F0A2F" w:rsidRDefault="00000000">
            <w:pPr>
              <w:pStyle w:val="JSTT-table-text"/>
              <w:keepNext/>
            </w:pPr>
            <w:r>
              <w:rPr>
                <w:sz w:val="18"/>
              </w:rPr>
              <w:t>Controller sampling</w:t>
            </w:r>
          </w:p>
        </w:tc>
        <w:tc>
          <w:tcPr>
            <w:tcW w:w="2279" w:type="dxa"/>
          </w:tcPr>
          <w:p w14:paraId="0546FB5A" w14:textId="77777777" w:rsidR="009F0A2F" w:rsidRDefault="00000000">
            <w:pPr>
              <w:pStyle w:val="JSTT-table-text"/>
              <w:keepNext/>
              <w:jc w:val="center"/>
            </w:pPr>
            <w:r>
              <w:rPr>
                <w:sz w:val="18"/>
              </w:rPr>
              <w:t>1 ms</w:t>
            </w:r>
          </w:p>
        </w:tc>
        <w:tc>
          <w:tcPr>
            <w:tcW w:w="2279" w:type="dxa"/>
          </w:tcPr>
          <w:p w14:paraId="0F256B8A" w14:textId="77777777" w:rsidR="009F0A2F" w:rsidRDefault="00000000">
            <w:pPr>
              <w:pStyle w:val="JSTT-table-text"/>
              <w:keepNext/>
              <w:jc w:val="center"/>
            </w:pPr>
            <w:r>
              <w:rPr>
                <w:sz w:val="18"/>
              </w:rPr>
              <w:t>1 ms</w:t>
            </w:r>
          </w:p>
        </w:tc>
      </w:tr>
      <w:tr w:rsidR="009F0A2F" w14:paraId="5AAA804D" w14:textId="77777777">
        <w:trPr>
          <w:cantSplit/>
          <w:jc w:val="center"/>
        </w:trPr>
        <w:tc>
          <w:tcPr>
            <w:tcW w:w="2954" w:type="dxa"/>
          </w:tcPr>
          <w:p w14:paraId="42A60261" w14:textId="77777777" w:rsidR="009F0A2F" w:rsidRDefault="00000000">
            <w:pPr>
              <w:pStyle w:val="JSTT-table-text"/>
              <w:keepNext/>
            </w:pPr>
            <w:r>
              <w:rPr>
                <w:sz w:val="18"/>
              </w:rPr>
              <w:t>Motor bandwidth</w:t>
            </w:r>
          </w:p>
        </w:tc>
        <w:tc>
          <w:tcPr>
            <w:tcW w:w="2279" w:type="dxa"/>
          </w:tcPr>
          <w:p w14:paraId="75B628EA" w14:textId="77777777" w:rsidR="009F0A2F" w:rsidRDefault="00000000">
            <w:pPr>
              <w:pStyle w:val="JSTT-table-text"/>
              <w:keepNext/>
              <w:jc w:val="center"/>
            </w:pPr>
            <w:r>
              <w:rPr>
                <w:sz w:val="18"/>
              </w:rPr>
              <w:t>100 Hz</w:t>
            </w:r>
          </w:p>
        </w:tc>
        <w:tc>
          <w:tcPr>
            <w:tcW w:w="2279" w:type="dxa"/>
          </w:tcPr>
          <w:p w14:paraId="684C8580" w14:textId="77777777" w:rsidR="009F0A2F" w:rsidRDefault="00000000">
            <w:pPr>
              <w:pStyle w:val="JSTT-table-text"/>
              <w:keepNext/>
              <w:jc w:val="center"/>
            </w:pPr>
            <w:r>
              <w:rPr>
                <w:sz w:val="18"/>
              </w:rPr>
              <w:t>Continuous-time model</w:t>
            </w:r>
          </w:p>
        </w:tc>
      </w:tr>
      <w:tr w:rsidR="009F0A2F" w14:paraId="246EB79B" w14:textId="77777777">
        <w:trPr>
          <w:cantSplit/>
          <w:jc w:val="center"/>
        </w:trPr>
        <w:tc>
          <w:tcPr>
            <w:tcW w:w="2954" w:type="dxa"/>
          </w:tcPr>
          <w:p w14:paraId="5A08ED07" w14:textId="77777777" w:rsidR="009F0A2F" w:rsidRDefault="00000000">
            <w:pPr>
              <w:pStyle w:val="JSTT-table-text"/>
            </w:pPr>
            <w:r>
              <w:rPr>
                <w:sz w:val="18"/>
              </w:rPr>
              <w:t>Computation delay</w:t>
            </w:r>
          </w:p>
        </w:tc>
        <w:tc>
          <w:tcPr>
            <w:tcW w:w="2279" w:type="dxa"/>
          </w:tcPr>
          <w:p w14:paraId="237A0454" w14:textId="77777777" w:rsidR="009F0A2F" w:rsidRDefault="00000000">
            <w:pPr>
              <w:pStyle w:val="JSTT-table-text"/>
              <w:jc w:val="center"/>
            </w:pPr>
            <w:r>
              <w:rPr>
                <w:sz w:val="18"/>
              </w:rPr>
              <w:t>1 ms</w:t>
            </w:r>
          </w:p>
        </w:tc>
        <w:tc>
          <w:tcPr>
            <w:tcW w:w="2279" w:type="dxa"/>
          </w:tcPr>
          <w:p w14:paraId="1B04DBBE" w14:textId="77777777" w:rsidR="009F0A2F" w:rsidRDefault="00000000">
            <w:pPr>
              <w:pStyle w:val="JSTT-table-text"/>
              <w:jc w:val="center"/>
            </w:pPr>
            <w:r>
              <w:rPr>
                <w:sz w:val="18"/>
              </w:rPr>
              <w:t>-</w:t>
            </w:r>
          </w:p>
        </w:tc>
      </w:tr>
    </w:tbl>
    <w:p w14:paraId="468675E6" w14:textId="77777777" w:rsidR="009F0A2F" w:rsidRDefault="009F0A2F">
      <w:pPr>
        <w:pStyle w:val="10JSTT-Text"/>
        <w:spacing w:before="0"/>
      </w:pPr>
    </w:p>
    <w:p w14:paraId="2F65C210"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6DD29A8E" w14:textId="77777777" w:rsidR="009F0A2F" w:rsidRDefault="00000000">
      <w:pPr>
        <w:pStyle w:val="10JSTT-Text"/>
      </w:pPr>
      <w:r>
        <w:t>The same five noise realizations (random-number seeds 99999 to 99995) are used for all controllers. The scoring results are reported as the mean and the sample standard deviation over the five realizations; the time histories in Figs. 5–7 show the realization with seed 99999. The motor current loop and electrical power constraints are not modeled. The initial 2 s of each simulation are excluded from performance evaluation.</w:t>
      </w:r>
    </w:p>
    <w:p w14:paraId="43802303" w14:textId="77777777" w:rsidR="009F0A2F" w:rsidRDefault="00000000">
      <w:pPr>
        <w:pStyle w:val="41JSTT-2ndorder-head"/>
      </w:pPr>
      <w:r>
        <w:t>Controller Calibration and Selection</w:t>
      </w:r>
    </w:p>
    <w:p w14:paraId="25CBF372" w14:textId="77777777" w:rsidR="009F0A2F" w:rsidRDefault="00000000">
      <w:pPr>
        <w:pStyle w:val="10JSTT-Text"/>
      </w:pPr>
      <w: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1C472F96" w14:textId="77777777" w:rsidR="009F0A2F" w:rsidRDefault="00000000">
      <w:pPr>
        <w:pStyle w:val="10JSTT-Text"/>
      </w:pPr>
      <w: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71F958CB" w14:textId="77777777" w:rsidR="009F0A2F" w:rsidRDefault="00000000">
      <w:pPr>
        <w:pStyle w:val="10JSTT-Text"/>
      </w:pPr>
      <w:r>
        <w:t>Torque-tracking accuracy and high-frequency assist-torque content are quantified by</w:t>
      </w:r>
    </w:p>
    <w:p w14:paraId="05D052A5" w14:textId="77777777" w:rsidR="009F0A2F"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R</m:t>
              </m:r>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r>
                        <m:rPr>
                          <m:sty m:val="p"/>
                        </m:rPr>
                        <w:rPr>
                          <w:rFonts w:ascii="Cambria Math" w:hAnsi="Cambria Math"/>
                          <w:sz w:val="20"/>
                          <w:szCs w:val="20"/>
                        </w:rPr>
                        <m:t>100</m:t>
                      </m:r>
                    </m:num>
                    <m:den>
                      <m:r>
                        <m:rPr>
                          <m:sty m:val="p"/>
                        </m:rPr>
                        <w:rPr>
                          <w:rFonts w:ascii="Cambria Math" w:hAnsi="Cambria Math"/>
                          <w:sz w:val="20"/>
                          <w:szCs w:val="20"/>
                        </w:rPr>
                        <m:t>4</m:t>
                      </m:r>
                    </m:den>
                  </m:f>
                </m:e>
              </m:d>
              <m:r>
                <m:rPr>
                  <m:sty m:val="p"/>
                </m:rPr>
                <w:rPr>
                  <w:rFonts w:ascii="Cambria Math" w:hAnsi="Cambria Math"/>
                  <w:sz w:val="20"/>
                  <w:szCs w:val="20"/>
                </w:rPr>
                <m:t> </m:t>
              </m:r>
              <m:nary>
                <m:naryPr>
                  <m:chr m:val="∑"/>
                  <m:limLoc m:val="undOvr"/>
                  <m:supHide m:val="1"/>
                  <m:ctrlPr>
                    <w:rPr>
                      <w:rFonts w:ascii="Cambria Math" w:hAnsi="Cambria Math"/>
                    </w:rPr>
                  </m:ctrlPr>
                </m:naryPr>
                <m:sub>
                  <m:r>
                    <w:rPr>
                      <w:rFonts w:ascii="Cambria Math" w:hAnsi="Cambria Math"/>
                      <w:sz w:val="20"/>
                      <w:szCs w:val="20"/>
                    </w:rPr>
                    <m:t>q</m:t>
                  </m:r>
                  <m:r>
                    <m:rPr>
                      <m:sty m:val="p"/>
                    </m:rPr>
                    <w:rPr>
                      <w:rFonts w:ascii="Cambria Math" w:hAnsi="Cambria Math"/>
                      <w:sz w:val="20"/>
                      <w:szCs w:val="20"/>
                    </w:rPr>
                    <m:t>∈{static,sine,small,mu}</m:t>
                  </m:r>
                </m:sub>
                <m:sup/>
                <m:e/>
              </m:nary>
            </m:e>
            <m:e>
              <m:r>
                <m:rPr>
                  <m:sty m:val="p"/>
                </m:rPr>
                <w:rPr>
                  <w:rFonts w:ascii="Cambria Math" w:hAnsi="Cambria Math"/>
                  <w:sz w:val="20"/>
                  <w:szCs w:val="20"/>
                </w:rPr>
                <m:t> </m:t>
              </m:r>
              <m:d>
                <m:dPr>
                  <m:ctrlPr>
                    <w:rPr>
                      <w:rFonts w:ascii="Cambria Math" w:hAnsi="Cambria Math"/>
                    </w:rPr>
                  </m:ctrlPr>
                </m:dPr>
                <m:e>
                  <m:f>
                    <m:fPr>
                      <m:ctrlPr>
                        <w:rPr>
                          <w:rFonts w:ascii="Cambria Math" w:hAnsi="Cambria Math"/>
                        </w:rPr>
                      </m:ctrlPr>
                    </m:fPr>
                    <m:num>
                      <m:r>
                        <w:rPr>
                          <w:rFonts w:ascii="Cambria Math" w:hAnsi="Cambria Math"/>
                          <w:sz w:val="20"/>
                          <w:szCs w:val="20"/>
                        </w:rPr>
                        <m:t>RM</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q</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m:t>
                      </m:r>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q</m:t>
                          </m:r>
                        </m:sub>
                      </m:sSub>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35</m:t>
                  </m:r>
                </m:e>
              </m:d>
            </m:e>
          </m:eqArr>
        </m:oMath>
      </m:oMathPara>
    </w:p>
    <w:p w14:paraId="5406A350" w14:textId="77777777" w:rsidR="009F0A2F"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RMS</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m:rPr>
                          <m:sty m:val="p"/>
                        </m:rPr>
                        <w:rPr>
                          <w:rFonts w:ascii="Cambria Math" w:hAnsi="Cambria Math"/>
                          <w:sz w:val="20"/>
                          <w:szCs w:val="20"/>
                        </w:rPr>
                        <m:t>5</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36</m:t>
                  </m:r>
                </m:e>
              </m:d>
            </m:e>
          </m:eqArr>
        </m:oMath>
      </m:oMathPara>
    </w:p>
    <w:p w14:paraId="7C7D55F1" w14:textId="77777777" w:rsidR="009F0A2F" w:rsidRDefault="00000000">
      <w:pPr>
        <w:pStyle w:val="10JSTT-Text"/>
      </w:pPr>
      <w: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14:paraId="6F56FF93" w14:textId="77777777" w:rsidR="009F0A2F"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rel</m:t>
                  </m:r>
                </m:sub>
              </m:sSub>
              <m:r>
                <m:rPr>
                  <m:sty m:val="p"/>
                </m:rPr>
                <w:rPr>
                  <w:rFonts w:ascii="Cambria Math" w:hAnsi="Cambria Math"/>
                  <w:sz w:val="20"/>
                  <w:szCs w:val="20"/>
                </w:rPr>
                <m:t>=100</m:t>
              </m:r>
              <m:f>
                <m:fPr>
                  <m:ctrlPr>
                    <w:rPr>
                      <w:rFonts w:ascii="Cambria Math" w:hAnsi="Cambria Math"/>
                    </w:rPr>
                  </m:ctrlPr>
                </m:fPr>
                <m:num>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e>
                  </m:d>
                  <m:r>
                    <m:rPr>
                      <m:sty m:val="p"/>
                    </m:rPr>
                    <w:rPr>
                      <w:rFonts w:ascii="Cambria Math" w:hAnsi="Cambria Math"/>
                      <w:sz w:val="20"/>
                      <w:szCs w:val="20"/>
                    </w:rPr>
                    <m:t> </m:t>
                  </m:r>
                  <m:r>
                    <w:rPr>
                      <w:rFonts w:ascii="Cambria Math" w:hAnsi="Cambria Math"/>
                      <w:sz w:val="20"/>
                      <w:szCs w:val="20"/>
                    </w:rPr>
                    <m:t>mean</m:t>
                  </m:r>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mean</m:t>
                  </m:r>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37</m:t>
                  </m:r>
                </m:e>
              </m:d>
            </m:e>
          </m:eqArr>
        </m:oMath>
      </m:oMathPara>
    </w:p>
    <w:p w14:paraId="65546EA8" w14:textId="77777777" w:rsidR="009F0A2F" w:rsidRDefault="00000000">
      <w:pPr>
        <w:pStyle w:val="10JSTT-Text"/>
        <w:ind w:firstLine="0"/>
      </w:pPr>
      <w:r>
        <w:t>RMS error is used for steering-reversal windows, where signed relative errors may be misleading.</w:t>
      </w:r>
    </w:p>
    <w:p w14:paraId="7325FD3E" w14:textId="77777777" w:rsidR="009F0A2F" w:rsidRDefault="00000000">
      <w:pPr>
        <w:pStyle w:val="10JSTT-Text"/>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1371280A" w14:textId="77777777" w:rsidR="009F0A2F" w:rsidRDefault="00000000">
      <w:pPr>
        <w:pStyle w:val="10JSTT-Text"/>
      </w:pPr>
      <w:r>
        <w:t>The final configuration is selected by minimizing</w:t>
      </w:r>
    </w:p>
    <w:p w14:paraId="7719CC7D" w14:textId="77777777" w:rsidR="009F0A2F"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38</m:t>
                  </m:r>
                </m:e>
              </m:d>
            </m:e>
          </m:eqArr>
        </m:oMath>
      </m:oMathPara>
    </w:p>
    <w:p w14:paraId="37640728" w14:textId="77777777" w:rsidR="009F0A2F" w:rsidRDefault="00000000">
      <w:pPr>
        <w:pStyle w:val="10JSTT-Text"/>
        <w:ind w:firstLine="0"/>
      </w:pPr>
      <w: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14:paraId="1373610D" w14:textId="77777777" w:rsidR="009F0A2F" w:rsidRDefault="00000000">
      <w:pPr>
        <w:pStyle w:val="41JSTT-2ndorder-head"/>
      </w:pPr>
      <w:r>
        <w:t>Independent Evaluation Scenarios</w:t>
      </w:r>
    </w:p>
    <w:p w14:paraId="4C5EE931" w14:textId="77777777" w:rsidR="009F0A2F" w:rsidRDefault="00000000">
      <w:pPr>
        <w:pStyle w:val="10JSTT-Text"/>
      </w:pPr>
      <w:r>
        <w:t>After calibration, the controllers are tested on five independent scenarios. The conditions and principal evaluation measures are summarized in Table 5.</w:t>
      </w:r>
    </w:p>
    <w:p w14:paraId="7024E2DA"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521FAE2B" w14:textId="77777777" w:rsidR="009F0A2F" w:rsidRDefault="00000000">
      <w:pPr>
        <w:pStyle w:val="JSTT-table-caption"/>
        <w:keepNext/>
      </w:pPr>
      <w:r>
        <w:rPr>
          <w:b/>
          <w:sz w:val="18"/>
        </w:rPr>
        <w:t>Table 5. Calibration and independent evaluation scenarios.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026"/>
        <w:gridCol w:w="1026"/>
        <w:gridCol w:w="5431"/>
        <w:gridCol w:w="2381"/>
      </w:tblGrid>
      <w:tr w:rsidR="009F0A2F" w14:paraId="25DC7A4F" w14:textId="77777777">
        <w:trPr>
          <w:cantSplit/>
          <w:jc w:val="center"/>
        </w:trPr>
        <w:tc>
          <w:tcPr>
            <w:tcW w:w="1026" w:type="dxa"/>
            <w:tcBorders>
              <w:bottom w:val="single" w:sz="4" w:space="0" w:color="auto"/>
            </w:tcBorders>
          </w:tcPr>
          <w:p w14:paraId="246993E5" w14:textId="77777777" w:rsidR="009F0A2F" w:rsidRDefault="00000000">
            <w:pPr>
              <w:pStyle w:val="JSTT-table-col-head"/>
              <w:keepNext/>
              <w:jc w:val="center"/>
            </w:pPr>
            <w:r>
              <w:rPr>
                <w:b/>
                <w:sz w:val="18"/>
              </w:rPr>
              <w:t>Scenario</w:t>
            </w:r>
          </w:p>
        </w:tc>
        <w:tc>
          <w:tcPr>
            <w:tcW w:w="1026" w:type="dxa"/>
            <w:tcBorders>
              <w:bottom w:val="single" w:sz="4" w:space="0" w:color="auto"/>
            </w:tcBorders>
          </w:tcPr>
          <w:p w14:paraId="015B7DBB" w14:textId="77777777" w:rsidR="009F0A2F" w:rsidRDefault="00000000">
            <w:pPr>
              <w:pStyle w:val="JSTT-table-col-head"/>
              <w:keepNext/>
              <w:jc w:val="center"/>
            </w:pPr>
            <w:r>
              <w:rPr>
                <w:b/>
                <w:sz w:val="18"/>
              </w:rPr>
              <w:t>Duration</w:t>
            </w:r>
          </w:p>
        </w:tc>
        <w:tc>
          <w:tcPr>
            <w:tcW w:w="5431" w:type="dxa"/>
            <w:tcBorders>
              <w:bottom w:val="single" w:sz="4" w:space="0" w:color="auto"/>
            </w:tcBorders>
          </w:tcPr>
          <w:p w14:paraId="2DF311A0" w14:textId="77777777" w:rsidR="009F0A2F" w:rsidRDefault="00000000">
            <w:pPr>
              <w:pStyle w:val="JSTT-table-col-head"/>
              <w:keepNext/>
              <w:jc w:val="center"/>
            </w:pPr>
            <w:r>
              <w:rPr>
                <w:b/>
                <w:sz w:val="18"/>
              </w:rPr>
              <w:t>Main operating conditions</w:t>
            </w:r>
          </w:p>
        </w:tc>
        <w:tc>
          <w:tcPr>
            <w:tcW w:w="2381" w:type="dxa"/>
            <w:tcBorders>
              <w:bottom w:val="single" w:sz="4" w:space="0" w:color="auto"/>
            </w:tcBorders>
          </w:tcPr>
          <w:p w14:paraId="60F804C9" w14:textId="77777777" w:rsidR="009F0A2F" w:rsidRDefault="00000000">
            <w:pPr>
              <w:pStyle w:val="JSTT-table-col-head"/>
              <w:keepNext/>
              <w:jc w:val="center"/>
            </w:pPr>
            <w:r>
              <w:rPr>
                <w:b/>
                <w:sz w:val="18"/>
              </w:rPr>
              <w:t>Evaluation</w:t>
            </w:r>
          </w:p>
        </w:tc>
      </w:tr>
      <w:tr w:rsidR="009F0A2F" w14:paraId="6AEAA211" w14:textId="77777777">
        <w:trPr>
          <w:cantSplit/>
          <w:jc w:val="center"/>
        </w:trPr>
        <w:tc>
          <w:tcPr>
            <w:tcW w:w="1026" w:type="dxa"/>
          </w:tcPr>
          <w:p w14:paraId="164CFE6C" w14:textId="77777777" w:rsidR="009F0A2F" w:rsidRDefault="00000000">
            <w:pPr>
              <w:pStyle w:val="JSTT-table-text"/>
              <w:keepNext/>
              <w:jc w:val="center"/>
            </w:pPr>
            <w:r>
              <w:rPr>
                <w:sz w:val="18"/>
              </w:rPr>
              <w:t>CALIB</w:t>
            </w:r>
          </w:p>
        </w:tc>
        <w:tc>
          <w:tcPr>
            <w:tcW w:w="1026" w:type="dxa"/>
          </w:tcPr>
          <w:p w14:paraId="22C920EB" w14:textId="77777777" w:rsidR="009F0A2F" w:rsidRDefault="00000000">
            <w:pPr>
              <w:pStyle w:val="JSTT-table-text"/>
              <w:keepNext/>
              <w:jc w:val="center"/>
            </w:pPr>
            <w:r>
              <w:rPr>
                <w:sz w:val="18"/>
              </w:rPr>
              <w:t>117 s</w:t>
            </w:r>
          </w:p>
        </w:tc>
        <w:tc>
          <w:tcPr>
            <w:tcW w:w="5431" w:type="dxa"/>
          </w:tcPr>
          <w:p w14:paraId="1900AD3E" w14:textId="77777777" w:rsidR="009F0A2F" w:rsidRDefault="00000000">
            <w:pPr>
              <w:pStyle w:val="JSTT-table-text"/>
              <w:keepNext/>
            </w:pPr>
            <w:r>
              <w:rPr>
                <w:sz w:val="18"/>
              </w:rPr>
              <w:t>20, 60, 100 km/h; steady corners, 0.5 Hz steering and ±0.03 g corrections; μ = 0.8 → 0.6 → 0.8</w:t>
            </w:r>
          </w:p>
        </w:tc>
        <w:tc>
          <w:tcPr>
            <w:tcW w:w="2381" w:type="dxa"/>
          </w:tcPr>
          <w:p w14:paraId="4A02DD25" w14:textId="77777777" w:rsidR="009F0A2F" w:rsidRDefault="00000000">
            <w:pPr>
              <w:pStyle w:val="JSTT-table-text"/>
              <w:keepNext/>
            </w:pPr>
            <w:r>
              <w:rPr>
                <w:sz w:val="18"/>
              </w:rPr>
              <w:t>Controller selection</w:t>
            </w:r>
          </w:p>
        </w:tc>
      </w:tr>
      <w:tr w:rsidR="009F0A2F" w14:paraId="57BBE41D" w14:textId="77777777">
        <w:trPr>
          <w:cantSplit/>
          <w:jc w:val="center"/>
        </w:trPr>
        <w:tc>
          <w:tcPr>
            <w:tcW w:w="1026" w:type="dxa"/>
          </w:tcPr>
          <w:p w14:paraId="465846E8" w14:textId="77777777" w:rsidR="009F0A2F" w:rsidRDefault="00000000">
            <w:pPr>
              <w:pStyle w:val="JSTT-table-text"/>
              <w:keepNext/>
              <w:jc w:val="center"/>
            </w:pPr>
            <w:r>
              <w:rPr>
                <w:sz w:val="18"/>
              </w:rPr>
              <w:t>DRY</w:t>
            </w:r>
          </w:p>
        </w:tc>
        <w:tc>
          <w:tcPr>
            <w:tcW w:w="1026" w:type="dxa"/>
          </w:tcPr>
          <w:p w14:paraId="43A51F4D" w14:textId="77777777" w:rsidR="009F0A2F" w:rsidRDefault="00000000">
            <w:pPr>
              <w:pStyle w:val="JSTT-table-text"/>
              <w:keepNext/>
              <w:jc w:val="center"/>
            </w:pPr>
            <w:r>
              <w:rPr>
                <w:sz w:val="18"/>
              </w:rPr>
              <w:t>129 s</w:t>
            </w:r>
          </w:p>
        </w:tc>
        <w:tc>
          <w:tcPr>
            <w:tcW w:w="5431" w:type="dxa"/>
          </w:tcPr>
          <w:p w14:paraId="30AEB1D4" w14:textId="77777777" w:rsidR="009F0A2F" w:rsidRDefault="00000000">
            <w:pPr>
              <w:pStyle w:val="JSTT-table-text"/>
              <w:keepNext/>
            </w:pPr>
            <w:r>
              <w:rPr>
                <w:sz w:val="18"/>
              </w:rPr>
              <w:t>Steady cornering at 20–100 km/h; μ = 0.8</w:t>
            </w:r>
          </w:p>
        </w:tc>
        <w:tc>
          <w:tcPr>
            <w:tcW w:w="2381" w:type="dxa"/>
          </w:tcPr>
          <w:p w14:paraId="38E8D839" w14:textId="77777777" w:rsidR="009F0A2F" w:rsidRDefault="00000000">
            <w:pPr>
              <w:pStyle w:val="JSTT-table-text"/>
              <w:keepNext/>
            </w:pPr>
            <w:r>
              <w:rPr>
                <w:sz w:val="18"/>
              </w:rPr>
              <w:t>Maximum steady relative error</w:t>
            </w:r>
          </w:p>
        </w:tc>
      </w:tr>
      <w:tr w:rsidR="009F0A2F" w14:paraId="0FBE582B" w14:textId="77777777">
        <w:trPr>
          <w:cantSplit/>
          <w:jc w:val="center"/>
        </w:trPr>
        <w:tc>
          <w:tcPr>
            <w:tcW w:w="1026" w:type="dxa"/>
          </w:tcPr>
          <w:p w14:paraId="5E2B0B78" w14:textId="77777777" w:rsidR="009F0A2F" w:rsidRDefault="00000000">
            <w:pPr>
              <w:pStyle w:val="JSTT-table-text"/>
              <w:keepNext/>
              <w:jc w:val="center"/>
            </w:pPr>
            <w:r>
              <w:rPr>
                <w:sz w:val="18"/>
              </w:rPr>
              <w:t>SLIP</w:t>
            </w:r>
          </w:p>
        </w:tc>
        <w:tc>
          <w:tcPr>
            <w:tcW w:w="1026" w:type="dxa"/>
          </w:tcPr>
          <w:p w14:paraId="3463D9C1" w14:textId="77777777" w:rsidR="009F0A2F" w:rsidRDefault="00000000">
            <w:pPr>
              <w:pStyle w:val="JSTT-table-text"/>
              <w:keepNext/>
              <w:jc w:val="center"/>
            </w:pPr>
            <w:r>
              <w:rPr>
                <w:sz w:val="18"/>
              </w:rPr>
              <w:t>63 s</w:t>
            </w:r>
          </w:p>
        </w:tc>
        <w:tc>
          <w:tcPr>
            <w:tcW w:w="5431" w:type="dxa"/>
          </w:tcPr>
          <w:p w14:paraId="75A58ED0" w14:textId="77777777" w:rsidR="009F0A2F" w:rsidRDefault="00000000">
            <w:pPr>
              <w:pStyle w:val="JSTT-table-text"/>
              <w:keepNext/>
            </w:pPr>
            <w:r>
              <w:rPr>
                <w:sz w:val="18"/>
              </w:rPr>
              <w:t>Low-friction patch, friction recovery and μ = 0.8 → 0.3 during cornering</w:t>
            </w:r>
          </w:p>
        </w:tc>
        <w:tc>
          <w:tcPr>
            <w:tcW w:w="2381" w:type="dxa"/>
          </w:tcPr>
          <w:p w14:paraId="6B64A943" w14:textId="77777777" w:rsidR="009F0A2F" w:rsidRDefault="00000000">
            <w:pPr>
              <w:pStyle w:val="JSTT-table-text"/>
              <w:keepNext/>
            </w:pPr>
            <w:r>
              <w:rPr>
                <w:sz w:val="18"/>
              </w:rPr>
              <w:t>Steady and transient torque errors</w:t>
            </w:r>
          </w:p>
        </w:tc>
      </w:tr>
      <w:tr w:rsidR="009F0A2F" w14:paraId="300C9940" w14:textId="77777777">
        <w:trPr>
          <w:cantSplit/>
          <w:jc w:val="center"/>
        </w:trPr>
        <w:tc>
          <w:tcPr>
            <w:tcW w:w="1026" w:type="dxa"/>
          </w:tcPr>
          <w:p w14:paraId="14492198" w14:textId="77777777" w:rsidR="009F0A2F" w:rsidRDefault="00000000">
            <w:pPr>
              <w:pStyle w:val="JSTT-table-text"/>
              <w:keepNext/>
              <w:jc w:val="center"/>
            </w:pPr>
            <w:r>
              <w:rPr>
                <w:sz w:val="18"/>
              </w:rPr>
              <w:t>WEAVE</w:t>
            </w:r>
          </w:p>
        </w:tc>
        <w:tc>
          <w:tcPr>
            <w:tcW w:w="1026" w:type="dxa"/>
          </w:tcPr>
          <w:p w14:paraId="549A91FE" w14:textId="77777777" w:rsidR="009F0A2F" w:rsidRDefault="00000000">
            <w:pPr>
              <w:pStyle w:val="JSTT-table-text"/>
              <w:keepNext/>
              <w:jc w:val="center"/>
            </w:pPr>
            <w:r>
              <w:rPr>
                <w:sz w:val="18"/>
              </w:rPr>
              <w:t>61 s</w:t>
            </w:r>
          </w:p>
        </w:tc>
        <w:tc>
          <w:tcPr>
            <w:tcW w:w="5431" w:type="dxa"/>
          </w:tcPr>
          <w:p w14:paraId="48DFABF1" w14:textId="77777777" w:rsidR="009F0A2F" w:rsidRDefault="00000000">
            <w:pPr>
              <w:pStyle w:val="JSTT-table-text"/>
              <w:keepNext/>
            </w:pPr>
            <w:r>
              <w:rPr>
                <w:sz w:val="18"/>
              </w:rPr>
              <w:t>Slalom and sinusoidal steering under dry and low-friction conditions</w:t>
            </w:r>
          </w:p>
        </w:tc>
        <w:tc>
          <w:tcPr>
            <w:tcW w:w="2381" w:type="dxa"/>
          </w:tcPr>
          <w:p w14:paraId="47D42141" w14:textId="77777777" w:rsidR="009F0A2F" w:rsidRDefault="00000000">
            <w:pPr>
              <w:pStyle w:val="JSTT-table-text"/>
              <w:keepNext/>
            </w:pPr>
            <w:r>
              <w:rPr>
                <w:sz w:val="18"/>
              </w:rPr>
              <w:t>RMS error, noise, reverse assist</w:t>
            </w:r>
          </w:p>
        </w:tc>
      </w:tr>
      <w:tr w:rsidR="009F0A2F" w14:paraId="78B8982A" w14:textId="77777777">
        <w:trPr>
          <w:cantSplit/>
          <w:jc w:val="center"/>
        </w:trPr>
        <w:tc>
          <w:tcPr>
            <w:tcW w:w="1026" w:type="dxa"/>
          </w:tcPr>
          <w:p w14:paraId="6E5FEF88" w14:textId="77777777" w:rsidR="009F0A2F" w:rsidRDefault="00000000">
            <w:pPr>
              <w:pStyle w:val="JSTT-table-text"/>
              <w:keepNext/>
              <w:jc w:val="center"/>
            </w:pPr>
            <w:r>
              <w:rPr>
                <w:sz w:val="18"/>
              </w:rPr>
              <w:t>RAMP</w:t>
            </w:r>
          </w:p>
        </w:tc>
        <w:tc>
          <w:tcPr>
            <w:tcW w:w="1026" w:type="dxa"/>
          </w:tcPr>
          <w:p w14:paraId="717538F4" w14:textId="77777777" w:rsidR="009F0A2F" w:rsidRDefault="00000000">
            <w:pPr>
              <w:pStyle w:val="JSTT-table-text"/>
              <w:keepNext/>
              <w:jc w:val="center"/>
            </w:pPr>
            <w:r>
              <w:rPr>
                <w:sz w:val="18"/>
              </w:rPr>
              <w:t>308.6 s</w:t>
            </w:r>
          </w:p>
        </w:tc>
        <w:tc>
          <w:tcPr>
            <w:tcW w:w="5431" w:type="dxa"/>
          </w:tcPr>
          <w:p w14:paraId="3916CEEB" w14:textId="77777777" w:rsidR="009F0A2F" w:rsidRDefault="00000000">
            <w:pPr>
              <w:pStyle w:val="JSTT-table-text"/>
              <w:keepNext/>
            </w:pPr>
            <w:r>
              <w:rPr>
                <w:sz w:val="18"/>
              </w:rPr>
              <w:t>Vehicle-speed changes during steady cornering; μ = 0.8</w:t>
            </w:r>
          </w:p>
        </w:tc>
        <w:tc>
          <w:tcPr>
            <w:tcW w:w="2381" w:type="dxa"/>
          </w:tcPr>
          <w:p w14:paraId="3B0CE4F7" w14:textId="77777777" w:rsidR="009F0A2F" w:rsidRDefault="00000000">
            <w:pPr>
              <w:pStyle w:val="JSTT-table-text"/>
              <w:keepNext/>
            </w:pPr>
            <w:r>
              <w:rPr>
                <w:sz w:val="18"/>
              </w:rPr>
              <w:t>Signed relative error</w:t>
            </w:r>
          </w:p>
        </w:tc>
      </w:tr>
      <w:tr w:rsidR="009F0A2F" w14:paraId="29DD4817" w14:textId="77777777">
        <w:trPr>
          <w:cantSplit/>
          <w:jc w:val="center"/>
        </w:trPr>
        <w:tc>
          <w:tcPr>
            <w:tcW w:w="1026" w:type="dxa"/>
          </w:tcPr>
          <w:p w14:paraId="5CB28B8D" w14:textId="77777777" w:rsidR="009F0A2F" w:rsidRDefault="00000000">
            <w:pPr>
              <w:pStyle w:val="JSTT-table-text"/>
              <w:jc w:val="center"/>
            </w:pPr>
            <w:r>
              <w:rPr>
                <w:sz w:val="18"/>
              </w:rPr>
              <w:t>EDGE</w:t>
            </w:r>
          </w:p>
        </w:tc>
        <w:tc>
          <w:tcPr>
            <w:tcW w:w="1026" w:type="dxa"/>
          </w:tcPr>
          <w:p w14:paraId="48A089A6" w14:textId="77777777" w:rsidR="009F0A2F" w:rsidRDefault="00000000">
            <w:pPr>
              <w:pStyle w:val="JSTT-table-text"/>
              <w:jc w:val="center"/>
            </w:pPr>
            <w:r>
              <w:rPr>
                <w:sz w:val="18"/>
              </w:rPr>
              <w:t>87 s</w:t>
            </w:r>
          </w:p>
        </w:tc>
        <w:tc>
          <w:tcPr>
            <w:tcW w:w="5431" w:type="dxa"/>
          </w:tcPr>
          <w:p w14:paraId="51CD6E95" w14:textId="77777777" w:rsidR="009F0A2F" w:rsidRDefault="00000000">
            <w:pPr>
              <w:pStyle w:val="JSTT-table-text"/>
            </w:pPr>
            <w:r>
              <w:rPr>
                <w:sz w:val="18"/>
              </w:rPr>
              <w:t>High lateral acceleration of 0.35–0.4 g and sinusoidal steering</w:t>
            </w:r>
          </w:p>
        </w:tc>
        <w:tc>
          <w:tcPr>
            <w:tcW w:w="2381" w:type="dxa"/>
          </w:tcPr>
          <w:p w14:paraId="51183CB2" w14:textId="77777777" w:rsidR="009F0A2F" w:rsidRDefault="00000000">
            <w:pPr>
              <w:pStyle w:val="JSTT-table-text"/>
            </w:pPr>
            <w:r>
              <w:rPr>
                <w:sz w:val="18"/>
              </w:rPr>
              <w:t>Tracking near operating limits</w:t>
            </w:r>
          </w:p>
        </w:tc>
      </w:tr>
    </w:tbl>
    <w:p w14:paraId="29236283" w14:textId="77777777" w:rsidR="009F0A2F" w:rsidRDefault="009F0A2F">
      <w:pPr>
        <w:pStyle w:val="10JSTT-Text"/>
        <w:spacing w:before="0"/>
      </w:pPr>
    </w:p>
    <w:p w14:paraId="4D87125B"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51D813EF" w14:textId="77777777" w:rsidR="009F0A2F" w:rsidRDefault="00000000">
      <w:pPr>
        <w:pStyle w:val="10JSTT-Text"/>
        <w:ind w:firstLine="0"/>
      </w:pPr>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6981A0B9" w14:textId="77777777" w:rsidR="009F0A2F" w:rsidRDefault="00000000">
      <w:pPr>
        <w:pStyle w:val="10JSTT-Text"/>
      </w:pPr>
      <w:r>
        <w:t xml:space="preserve">Reverse-assist percentage is defined as the number of evaluated samples for which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negative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is at least 0.5 N·m, divided by the total number of evaluated samples.</w:t>
      </w:r>
    </w:p>
    <w:p w14:paraId="6A83AD07" w14:textId="77777777" w:rsidR="009F0A2F" w:rsidRDefault="00000000">
      <w:pPr>
        <w:pStyle w:val="10JSTT-Text"/>
      </w:pPr>
      <w:r>
        <w:t>All three controllers are evaluated using identical steering inputs, speed profiles, friction conditions, and sensor-noise sequences. Their comparative results are presented in Section 5.</w:t>
      </w:r>
    </w:p>
    <w:p w14:paraId="5891D1F7" w14:textId="77777777" w:rsidR="009F0A2F" w:rsidRDefault="00000000">
      <w:pPr>
        <w:pStyle w:val="4JSST-1storder-head"/>
      </w:pPr>
      <w:r>
        <w:t>Results and Discussion</w:t>
      </w:r>
    </w:p>
    <w:p w14:paraId="6D30C433" w14:textId="77777777" w:rsidR="009F0A2F" w:rsidRDefault="00000000">
      <w:pPr>
        <w:pStyle w:val="41JSTT-2ndorder-head"/>
      </w:pPr>
      <w:r>
        <w:t>Calibration Performance and Tracking–Noise Trade-off</w:t>
      </w:r>
    </w:p>
    <w:p w14:paraId="02E3BFB5" w14:textId="77777777" w:rsidR="009F0A2F" w:rsidRDefault="00000000">
      <w:pPr>
        <w:pStyle w:val="10JSTT-Text"/>
      </w:pPr>
      <w: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 4 shows the tracking metric R against the high-frequency assist-torque metric S for the evaluated designs and their admissible Pareto fronts.</w:t>
      </w:r>
    </w:p>
    <w:p w14:paraId="763E3ADF"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4C657F17" w14:textId="77777777" w:rsidR="009F0A2F" w:rsidRDefault="00000000">
      <w:pPr>
        <w:pStyle w:val="0nhduhnh"/>
        <w:keepNext/>
      </w:pPr>
      <w:r>
        <w:rPr>
          <w:noProof/>
        </w:rPr>
        <mc:AlternateContent>
          <mc:Choice Requires="wpg">
            <w:drawing>
              <wp:inline distT="0" distB="0" distL="0" distR="0" wp14:anchorId="7F0E7AC3" wp14:editId="69887DB4">
                <wp:extent cx="6264000" cy="3112012"/>
                <wp:effectExtent l="0" t="0" r="0" b="0"/>
                <wp:docPr id="1040" name="Figure group 1040"/>
                <wp:cNvGraphicFramePr/>
                <a:graphic xmlns:a="http://schemas.openxmlformats.org/drawingml/2006/main">
                  <a:graphicData uri="http://schemas.microsoft.com/office/word/2010/wordprocessingGroup">
                    <wpg:wgp>
                      <wpg:cNvGrpSpPr/>
                      <wpg:grpSpPr>
                        <a:xfrm>
                          <a:off x="0" y="0"/>
                          <a:ext cx="6264000" cy="3112012"/>
                          <a:chOff x="0" y="0"/>
                          <a:chExt cx="6264000" cy="3112012"/>
                        </a:xfrm>
                      </wpg:grpSpPr>
                      <pic:pic xmlns:pic="http://schemas.openxmlformats.org/drawingml/2006/picture">
                        <pic:nvPicPr>
                          <pic:cNvPr id="1041" name="Picture 1041"/>
                          <pic:cNvPicPr/>
                        </pic:nvPicPr>
                        <pic:blipFill>
                          <a:blip r:embed="rId21"/>
                          <a:stretch>
                            <a:fillRect/>
                          </a:stretch>
                        </pic:blipFill>
                        <pic:spPr>
                          <a:xfrm>
                            <a:off x="0" y="0"/>
                            <a:ext cx="6264000" cy="2564812"/>
                          </a:xfrm>
                          <a:prstGeom prst="rect">
                            <a:avLst/>
                          </a:prstGeom>
                        </pic:spPr>
                      </pic:pic>
                      <wps:wsp>
                        <wps:cNvPr id="1042" name="Text box 1042"/>
                        <wps:cNvSpPr txBox="1"/>
                        <wps:spPr>
                          <a:xfrm>
                            <a:off x="0" y="2608012"/>
                            <a:ext cx="6264000" cy="504000"/>
                          </a:xfrm>
                          <a:prstGeom prst="rect">
                            <a:avLst/>
                          </a:prstGeom>
                          <a:noFill/>
                          <a:ln>
                            <a:noFill/>
                          </a:ln>
                        </wps:spPr>
                        <wps:txbx>
                          <w:txbxContent>
                            <w:p w14:paraId="657BE137" w14:textId="77777777" w:rsidR="009F0A2F" w:rsidRDefault="00000000">
                              <w:pPr>
                                <w:pStyle w:val="JSTT-figure-caption"/>
                                <w:spacing w:before="0" w:after="0" w:line="240" w:lineRule="auto"/>
                              </w:pPr>
                              <w:r>
                                <w:rPr>
                                  <w:sz w:val="18"/>
                                </w:rPr>
                                <w:t>Fig. 4. Tracking–noise trade-offs under the CALIB scenario for (a) the conventional assist map, (b) PI control, and (c) PID control. The plots show evaluated configurations, admissible Pareto fronts, and selected operating points.</w:t>
                              </w:r>
                            </w:p>
                          </w:txbxContent>
                        </wps:txbx>
                        <wps:bodyPr rot="0" vert="horz" wrap="square" lIns="0" tIns="0" rIns="0" bIns="0" anchor="t" anchorCtr="0">
                          <a:noAutofit/>
                        </wps:bodyPr>
                      </wps:wsp>
                    </wpg:wgp>
                  </a:graphicData>
                </a:graphic>
              </wp:inline>
            </w:drawing>
          </mc:Choice>
          <mc:Fallback>
            <w:pict>
              <v:group w14:anchorId="7F0E7AC3" id="Figure group 1040" o:spid="_x0000_s1035" style="width:493.25pt;height:245.05pt;mso-position-horizontal-relative:char;mso-position-vertical-relative:line" coordsize="62640,31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">
                <v:shape id="Picture 1041" o:spid="_x0000_s1036" type="#_x0000_t75" style="position:absolute;width:62640;height:25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">
                  <v:imagedata r:id="rId22" o:title=""/>
                </v:shape>
                <v:shape id="Text box 1042" o:spid="_x0000_s1037" type="#_x0000_t202" style="position:absolute;top:26080;width:6264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OUwwAAAN0AAAAPAAAAZHJzL2Rvd25yZXYueG1sRE9NawIx&#10;EL0X/A9hBG81qYj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qmzjlMMAAADdAAAADwAA&#10;AAAAAAAAAAAAAAAHAgAAZHJzL2Rvd25yZXYueG1sUEsFBgAAAAADAAMAtwAAAPcCAAAAAA==&#10;" filled="f" stroked="f">
                  <v:textbox inset="0,0,0,0">
                    <w:txbxContent>
                      <w:p w14:paraId="657BE137" w14:textId="77777777" w:rsidR="009F0A2F" w:rsidRDefault="00000000">
                        <w:pPr>
                          <w:pStyle w:val="JSTT-figure-caption"/>
                          <w:spacing w:before="0" w:after="0" w:line="240" w:lineRule="auto"/>
                        </w:pPr>
                        <w:r>
                          <w:rPr>
                            <w:sz w:val="18"/>
                          </w:rPr>
                          <w:t>Fig. 4. Tracking–noise trade-offs under the CALIB scenario for (a) the conventional assist map, (b) PI control, and (c) PID control. The plots show evaluated configurations, admissible Pareto fronts, and selected operating points.</w:t>
                        </w:r>
                      </w:p>
                    </w:txbxContent>
                  </v:textbox>
                </v:shape>
                <w10:anchorlock/>
              </v:group>
            </w:pict>
          </mc:Fallback>
        </mc:AlternateContent>
      </w:r>
    </w:p>
    <w:p w14:paraId="5C7BF004"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19B3BF05" w14:textId="77777777" w:rsidR="009F0A2F" w:rsidRDefault="00000000">
      <w:pPr>
        <w:pStyle w:val="10JSTT-Text"/>
      </w:pPr>
      <w: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14:paraId="1FB3D612"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51282D4E" w14:textId="77777777" w:rsidR="009F0A2F" w:rsidRDefault="00000000">
      <w:pPr>
        <w:pStyle w:val="JSTT-table-caption"/>
        <w:keepNext/>
      </w:pPr>
      <w:r>
        <w:rPr>
          <w:b/>
          <w:sz w:val="18"/>
        </w:rPr>
        <w:t>Table 6. Calibration performance of the selected controllers.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219"/>
        <w:gridCol w:w="737"/>
        <w:gridCol w:w="930"/>
        <w:gridCol w:w="930"/>
        <w:gridCol w:w="2568"/>
        <w:gridCol w:w="1508"/>
        <w:gridCol w:w="1894"/>
      </w:tblGrid>
      <w:tr w:rsidR="009F0A2F" w14:paraId="251019DF" w14:textId="77777777">
        <w:trPr>
          <w:cantSplit/>
          <w:jc w:val="center"/>
        </w:trPr>
        <w:tc>
          <w:tcPr>
            <w:tcW w:w="1219" w:type="dxa"/>
            <w:tcBorders>
              <w:bottom w:val="single" w:sz="4" w:space="0" w:color="auto"/>
            </w:tcBorders>
          </w:tcPr>
          <w:p w14:paraId="0D5EEF18" w14:textId="77777777" w:rsidR="009F0A2F" w:rsidRDefault="00000000">
            <w:pPr>
              <w:pStyle w:val="JSTT-table-col-head"/>
              <w:keepNext/>
              <w:jc w:val="center"/>
            </w:pPr>
            <w:r>
              <w:rPr>
                <w:b/>
                <w:sz w:val="18"/>
              </w:rPr>
              <w:t>Controller</w:t>
            </w:r>
          </w:p>
        </w:tc>
        <w:tc>
          <w:tcPr>
            <w:tcW w:w="737" w:type="dxa"/>
            <w:tcBorders>
              <w:bottom w:val="single" w:sz="4" w:space="0" w:color="auto"/>
            </w:tcBorders>
          </w:tcPr>
          <w:p w14:paraId="0E071276" w14:textId="77777777" w:rsidR="009F0A2F" w:rsidRDefault="00000000">
            <w:pPr>
              <w:pStyle w:val="JSTT-table-col-head"/>
              <w:keepNext/>
              <w:jc w:val="center"/>
            </w:pPr>
            <w:r>
              <w:rPr>
                <w:b/>
                <w:sz w:val="18"/>
              </w:rPr>
              <w:t>R (%)</w:t>
            </w:r>
          </w:p>
        </w:tc>
        <w:tc>
          <w:tcPr>
            <w:tcW w:w="930" w:type="dxa"/>
            <w:tcBorders>
              <w:bottom w:val="single" w:sz="4" w:space="0" w:color="auto"/>
            </w:tcBorders>
          </w:tcPr>
          <w:p w14:paraId="405BE8D2" w14:textId="77777777" w:rsidR="009F0A2F" w:rsidRDefault="00000000">
            <w:pPr>
              <w:pStyle w:val="JSTT-table-col-head"/>
              <w:keepNext/>
              <w:jc w:val="center"/>
            </w:pPr>
            <w:r>
              <w:rPr>
                <w:b/>
                <w:sz w:val="18"/>
              </w:rPr>
              <w:t>S (N·m)</w:t>
            </w:r>
          </w:p>
        </w:tc>
        <w:tc>
          <w:tcPr>
            <w:tcW w:w="930" w:type="dxa"/>
            <w:tcBorders>
              <w:bottom w:val="single" w:sz="4" w:space="0" w:color="auto"/>
            </w:tcBorders>
          </w:tcPr>
          <w:p w14:paraId="20FFA3B9" w14:textId="77777777" w:rsidR="009F0A2F" w:rsidRDefault="00000000">
            <w:pPr>
              <w:pStyle w:val="JSTT-table-col-head"/>
              <w:keepNext/>
              <w:jc w:val="center"/>
            </w:pPr>
            <w:r>
              <w:rPr>
                <w:b/>
                <w:sz w:val="18"/>
              </w:rPr>
              <w:t>J = R·S</w:t>
            </w:r>
          </w:p>
        </w:tc>
        <w:tc>
          <w:tcPr>
            <w:tcW w:w="2568" w:type="dxa"/>
            <w:tcBorders>
              <w:bottom w:val="single" w:sz="4" w:space="0" w:color="auto"/>
            </w:tcBorders>
          </w:tcPr>
          <w:p w14:paraId="0A38A51C" w14:textId="77777777" w:rsidR="009F0A2F" w:rsidRDefault="00000000">
            <w:pPr>
              <w:pStyle w:val="JSTT-table-col-head"/>
              <w:keepNext/>
              <w:jc w:val="center"/>
            </w:pPr>
            <w:r>
              <w:rPr>
                <w:b/>
                <w:sz w:val="18"/>
              </w:rPr>
              <w:t>Maximum steady error (%)</w:t>
            </w:r>
          </w:p>
        </w:tc>
        <w:tc>
          <w:tcPr>
            <w:tcW w:w="1508" w:type="dxa"/>
            <w:tcBorders>
              <w:bottom w:val="single" w:sz="4" w:space="0" w:color="auto"/>
            </w:tcBorders>
          </w:tcPr>
          <w:p w14:paraId="3A22DFCA" w14:textId="77777777" w:rsidR="009F0A2F" w:rsidRDefault="00000000">
            <w:pPr>
              <w:pStyle w:val="JSTT-table-col-head"/>
              <w:keepNext/>
              <w:jc w:val="center"/>
            </w:pPr>
            <w:r>
              <w:rPr>
                <w:b/>
                <w:sz w:val="18"/>
              </w:rPr>
              <w:t>Gain ×2 ratio</w:t>
            </w:r>
          </w:p>
        </w:tc>
        <w:tc>
          <w:tcPr>
            <w:tcW w:w="1894" w:type="dxa"/>
            <w:tcBorders>
              <w:bottom w:val="single" w:sz="4" w:space="0" w:color="auto"/>
            </w:tcBorders>
          </w:tcPr>
          <w:p w14:paraId="66F02032" w14:textId="77777777" w:rsidR="009F0A2F" w:rsidRDefault="00000000">
            <w:pPr>
              <w:pStyle w:val="JSTT-table-col-head"/>
              <w:keepNext/>
              <w:jc w:val="center"/>
            </w:pPr>
            <w:r>
              <w:rPr>
                <w:b/>
                <w:sz w:val="18"/>
              </w:rPr>
              <w:t>Delay +1 ms ratio</w:t>
            </w:r>
          </w:p>
        </w:tc>
      </w:tr>
      <w:tr w:rsidR="009F0A2F" w14:paraId="60BF4BD1" w14:textId="77777777">
        <w:trPr>
          <w:cantSplit/>
          <w:jc w:val="center"/>
        </w:trPr>
        <w:tc>
          <w:tcPr>
            <w:tcW w:w="1219" w:type="dxa"/>
          </w:tcPr>
          <w:p w14:paraId="75BD5594" w14:textId="77777777" w:rsidR="009F0A2F" w:rsidRDefault="00000000">
            <w:pPr>
              <w:pStyle w:val="JSTT-table-text"/>
              <w:keepNext/>
              <w:jc w:val="center"/>
            </w:pPr>
            <w:r>
              <w:rPr>
                <w:sz w:val="18"/>
              </w:rPr>
              <w:t>Assist map</w:t>
            </w:r>
          </w:p>
        </w:tc>
        <w:tc>
          <w:tcPr>
            <w:tcW w:w="737" w:type="dxa"/>
          </w:tcPr>
          <w:p w14:paraId="7B88F93C" w14:textId="77777777" w:rsidR="009F0A2F" w:rsidRDefault="00000000">
            <w:pPr>
              <w:pStyle w:val="JSTT-table-text"/>
              <w:keepNext/>
              <w:jc w:val="center"/>
            </w:pPr>
            <w:r>
              <w:rPr>
                <w:sz w:val="18"/>
              </w:rPr>
              <w:t>27.05</w:t>
            </w:r>
          </w:p>
        </w:tc>
        <w:tc>
          <w:tcPr>
            <w:tcW w:w="930" w:type="dxa"/>
          </w:tcPr>
          <w:p w14:paraId="50CE7758" w14:textId="77777777" w:rsidR="009F0A2F" w:rsidRDefault="00000000">
            <w:pPr>
              <w:pStyle w:val="JSTT-table-text"/>
              <w:keepNext/>
              <w:jc w:val="center"/>
            </w:pPr>
            <w:r>
              <w:rPr>
                <w:sz w:val="18"/>
              </w:rPr>
              <w:t>0.249</w:t>
            </w:r>
          </w:p>
        </w:tc>
        <w:tc>
          <w:tcPr>
            <w:tcW w:w="930" w:type="dxa"/>
          </w:tcPr>
          <w:p w14:paraId="1BC55140" w14:textId="77777777" w:rsidR="009F0A2F" w:rsidRDefault="00000000">
            <w:pPr>
              <w:pStyle w:val="JSTT-table-text"/>
              <w:keepNext/>
              <w:jc w:val="center"/>
            </w:pPr>
            <w:r>
              <w:rPr>
                <w:sz w:val="18"/>
              </w:rPr>
              <w:t>6.74</w:t>
            </w:r>
          </w:p>
        </w:tc>
        <w:tc>
          <w:tcPr>
            <w:tcW w:w="2568" w:type="dxa"/>
          </w:tcPr>
          <w:p w14:paraId="7BCAB566" w14:textId="77777777" w:rsidR="009F0A2F" w:rsidRDefault="00000000">
            <w:pPr>
              <w:pStyle w:val="JSTT-table-text"/>
              <w:keepNext/>
              <w:jc w:val="center"/>
            </w:pPr>
            <w:r>
              <w:rPr>
                <w:sz w:val="18"/>
              </w:rPr>
              <w:t>3.17</w:t>
            </w:r>
          </w:p>
        </w:tc>
        <w:tc>
          <w:tcPr>
            <w:tcW w:w="1508" w:type="dxa"/>
          </w:tcPr>
          <w:p w14:paraId="2A9E1041" w14:textId="77777777" w:rsidR="009F0A2F" w:rsidRDefault="00000000">
            <w:pPr>
              <w:pStyle w:val="JSTT-table-text"/>
              <w:keepNext/>
              <w:jc w:val="center"/>
            </w:pPr>
            <w:r>
              <w:rPr>
                <w:sz w:val="18"/>
              </w:rPr>
              <w:t>0.78</w:t>
            </w:r>
          </w:p>
        </w:tc>
        <w:tc>
          <w:tcPr>
            <w:tcW w:w="1894" w:type="dxa"/>
          </w:tcPr>
          <w:p w14:paraId="0CE24D61" w14:textId="77777777" w:rsidR="009F0A2F" w:rsidRDefault="00000000">
            <w:pPr>
              <w:pStyle w:val="JSTT-table-text"/>
              <w:keepNext/>
              <w:jc w:val="center"/>
            </w:pPr>
            <w:r>
              <w:rPr>
                <w:sz w:val="18"/>
              </w:rPr>
              <w:t>1.00</w:t>
            </w:r>
          </w:p>
        </w:tc>
      </w:tr>
      <w:tr w:rsidR="009F0A2F" w14:paraId="0449C2E1" w14:textId="77777777">
        <w:trPr>
          <w:cantSplit/>
          <w:jc w:val="center"/>
        </w:trPr>
        <w:tc>
          <w:tcPr>
            <w:tcW w:w="1219" w:type="dxa"/>
          </w:tcPr>
          <w:p w14:paraId="25CC7901" w14:textId="77777777" w:rsidR="009F0A2F" w:rsidRDefault="00000000">
            <w:pPr>
              <w:pStyle w:val="JSTT-table-text"/>
              <w:keepNext/>
              <w:jc w:val="center"/>
            </w:pPr>
            <w:r>
              <w:rPr>
                <w:sz w:val="18"/>
              </w:rPr>
              <w:t>PI</w:t>
            </w:r>
          </w:p>
        </w:tc>
        <w:tc>
          <w:tcPr>
            <w:tcW w:w="737" w:type="dxa"/>
          </w:tcPr>
          <w:p w14:paraId="304ADA4E" w14:textId="77777777" w:rsidR="009F0A2F" w:rsidRDefault="00000000">
            <w:pPr>
              <w:pStyle w:val="JSTT-table-text"/>
              <w:keepNext/>
              <w:jc w:val="center"/>
            </w:pPr>
            <w:r>
              <w:rPr>
                <w:sz w:val="18"/>
              </w:rPr>
              <w:t>18.00</w:t>
            </w:r>
          </w:p>
        </w:tc>
        <w:tc>
          <w:tcPr>
            <w:tcW w:w="930" w:type="dxa"/>
          </w:tcPr>
          <w:p w14:paraId="42A5ABFE" w14:textId="77777777" w:rsidR="009F0A2F" w:rsidRDefault="00000000">
            <w:pPr>
              <w:pStyle w:val="JSTT-table-text"/>
              <w:keepNext/>
              <w:jc w:val="center"/>
            </w:pPr>
            <w:r>
              <w:rPr>
                <w:sz w:val="18"/>
              </w:rPr>
              <w:t>0.293</w:t>
            </w:r>
          </w:p>
        </w:tc>
        <w:tc>
          <w:tcPr>
            <w:tcW w:w="930" w:type="dxa"/>
          </w:tcPr>
          <w:p w14:paraId="68C3F7F4" w14:textId="77777777" w:rsidR="009F0A2F" w:rsidRDefault="00000000">
            <w:pPr>
              <w:pStyle w:val="JSTT-table-text"/>
              <w:keepNext/>
              <w:jc w:val="center"/>
            </w:pPr>
            <w:r>
              <w:rPr>
                <w:sz w:val="18"/>
              </w:rPr>
              <w:t>5.27</w:t>
            </w:r>
          </w:p>
        </w:tc>
        <w:tc>
          <w:tcPr>
            <w:tcW w:w="2568" w:type="dxa"/>
          </w:tcPr>
          <w:p w14:paraId="410C2CD3" w14:textId="77777777" w:rsidR="009F0A2F" w:rsidRDefault="00000000">
            <w:pPr>
              <w:pStyle w:val="JSTT-table-text"/>
              <w:keepNext/>
              <w:jc w:val="center"/>
            </w:pPr>
            <w:r>
              <w:rPr>
                <w:sz w:val="18"/>
              </w:rPr>
              <w:t>3.78</w:t>
            </w:r>
          </w:p>
        </w:tc>
        <w:tc>
          <w:tcPr>
            <w:tcW w:w="1508" w:type="dxa"/>
          </w:tcPr>
          <w:p w14:paraId="0B2064AF" w14:textId="77777777" w:rsidR="009F0A2F" w:rsidRDefault="00000000">
            <w:pPr>
              <w:pStyle w:val="JSTT-table-text"/>
              <w:keepNext/>
              <w:jc w:val="center"/>
            </w:pPr>
            <w:r>
              <w:rPr>
                <w:sz w:val="18"/>
              </w:rPr>
              <w:t>0.58</w:t>
            </w:r>
          </w:p>
        </w:tc>
        <w:tc>
          <w:tcPr>
            <w:tcW w:w="1894" w:type="dxa"/>
          </w:tcPr>
          <w:p w14:paraId="74C352BB" w14:textId="77777777" w:rsidR="009F0A2F" w:rsidRDefault="00000000">
            <w:pPr>
              <w:pStyle w:val="JSTT-table-text"/>
              <w:keepNext/>
              <w:jc w:val="center"/>
            </w:pPr>
            <w:r>
              <w:rPr>
                <w:sz w:val="18"/>
              </w:rPr>
              <w:t>1.02</w:t>
            </w:r>
          </w:p>
        </w:tc>
      </w:tr>
      <w:tr w:rsidR="009F0A2F" w14:paraId="45C48196" w14:textId="77777777">
        <w:trPr>
          <w:cantSplit/>
          <w:jc w:val="center"/>
        </w:trPr>
        <w:tc>
          <w:tcPr>
            <w:tcW w:w="1219" w:type="dxa"/>
          </w:tcPr>
          <w:p w14:paraId="1CC5D76E" w14:textId="77777777" w:rsidR="009F0A2F" w:rsidRDefault="00000000">
            <w:pPr>
              <w:pStyle w:val="JSTT-table-text"/>
              <w:jc w:val="center"/>
            </w:pPr>
            <w:r>
              <w:rPr>
                <w:sz w:val="18"/>
              </w:rPr>
              <w:t>PID</w:t>
            </w:r>
          </w:p>
        </w:tc>
        <w:tc>
          <w:tcPr>
            <w:tcW w:w="737" w:type="dxa"/>
          </w:tcPr>
          <w:p w14:paraId="6CE65872" w14:textId="77777777" w:rsidR="009F0A2F" w:rsidRDefault="00000000">
            <w:pPr>
              <w:pStyle w:val="JSTT-table-text"/>
              <w:jc w:val="center"/>
            </w:pPr>
            <w:r>
              <w:rPr>
                <w:sz w:val="18"/>
              </w:rPr>
              <w:t>11.59</w:t>
            </w:r>
          </w:p>
        </w:tc>
        <w:tc>
          <w:tcPr>
            <w:tcW w:w="930" w:type="dxa"/>
          </w:tcPr>
          <w:p w14:paraId="5BDC042D" w14:textId="77777777" w:rsidR="009F0A2F" w:rsidRDefault="00000000">
            <w:pPr>
              <w:pStyle w:val="JSTT-table-text"/>
              <w:jc w:val="center"/>
            </w:pPr>
            <w:r>
              <w:rPr>
                <w:sz w:val="18"/>
              </w:rPr>
              <w:t>0.312</w:t>
            </w:r>
          </w:p>
        </w:tc>
        <w:tc>
          <w:tcPr>
            <w:tcW w:w="930" w:type="dxa"/>
          </w:tcPr>
          <w:p w14:paraId="22990871" w14:textId="77777777" w:rsidR="009F0A2F" w:rsidRDefault="00000000">
            <w:pPr>
              <w:pStyle w:val="JSTT-table-text"/>
              <w:jc w:val="center"/>
            </w:pPr>
            <w:r>
              <w:rPr>
                <w:sz w:val="18"/>
              </w:rPr>
              <w:t>3.61</w:t>
            </w:r>
          </w:p>
        </w:tc>
        <w:tc>
          <w:tcPr>
            <w:tcW w:w="2568" w:type="dxa"/>
          </w:tcPr>
          <w:p w14:paraId="63E5A593" w14:textId="77777777" w:rsidR="009F0A2F" w:rsidRDefault="00000000">
            <w:pPr>
              <w:pStyle w:val="JSTT-table-text"/>
              <w:jc w:val="center"/>
            </w:pPr>
            <w:r>
              <w:rPr>
                <w:sz w:val="18"/>
              </w:rPr>
              <w:t>2.33</w:t>
            </w:r>
          </w:p>
        </w:tc>
        <w:tc>
          <w:tcPr>
            <w:tcW w:w="1508" w:type="dxa"/>
          </w:tcPr>
          <w:p w14:paraId="7C0DE006" w14:textId="77777777" w:rsidR="009F0A2F" w:rsidRDefault="00000000">
            <w:pPr>
              <w:pStyle w:val="JSTT-table-text"/>
              <w:jc w:val="center"/>
            </w:pPr>
            <w:r>
              <w:rPr>
                <w:sz w:val="18"/>
              </w:rPr>
              <w:t>0.40</w:t>
            </w:r>
          </w:p>
        </w:tc>
        <w:tc>
          <w:tcPr>
            <w:tcW w:w="1894" w:type="dxa"/>
          </w:tcPr>
          <w:p w14:paraId="3B584E66" w14:textId="77777777" w:rsidR="009F0A2F" w:rsidRDefault="00000000">
            <w:pPr>
              <w:pStyle w:val="JSTT-table-text"/>
              <w:jc w:val="center"/>
            </w:pPr>
            <w:r>
              <w:rPr>
                <w:sz w:val="18"/>
              </w:rPr>
              <w:t>1.01</w:t>
            </w:r>
          </w:p>
        </w:tc>
      </w:tr>
    </w:tbl>
    <w:p w14:paraId="1EAC2BDD" w14:textId="77777777" w:rsidR="009F0A2F" w:rsidRDefault="009F0A2F">
      <w:pPr>
        <w:pStyle w:val="10JSTT-Text"/>
        <w:spacing w:before="0"/>
      </w:pPr>
    </w:p>
    <w:p w14:paraId="4E1B84FE"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10C9D799" w14:textId="77777777" w:rsidR="009F0A2F" w:rsidRDefault="00000000">
      <w:pPr>
        <w:pStyle w:val="10JSTT-Text"/>
      </w:pPr>
      <w:r>
        <w:t>The cost J is used solely to select a representative tracking–high-frequency-torque compromise within each controller family; it is not intended as a validated measure of steering feel.</w:t>
      </w:r>
    </w:p>
    <w:p w14:paraId="2A60BB76" w14:textId="77777777" w:rsidR="009F0A2F" w:rsidRDefault="00000000">
      <w:pPr>
        <w:pStyle w:val="41JSTT-2ndorder-head"/>
      </w:pPr>
      <w:r>
        <w:t>Steering Torque Tracking under Dry-Road Conditions</w:t>
      </w:r>
    </w:p>
    <w:p w14:paraId="5C045E27" w14:textId="77777777" w:rsidR="009F0A2F" w:rsidRDefault="00000000">
      <w:pPr>
        <w:pStyle w:val="10JSTT-Text"/>
      </w:pPr>
      <w:r>
        <w:t>The DRY scenario evaluates tracking performance under the calibration road condition across a wider set of steady-cornering operating points. Fig. 5 compares the steering torque response of the assist map, PI, and PID controllers.</w:t>
      </w:r>
    </w:p>
    <w:p w14:paraId="2E9CF887"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56F71E45" w14:textId="77777777" w:rsidR="009F0A2F" w:rsidRDefault="00000000">
      <w:pPr>
        <w:pStyle w:val="0nhduhnh"/>
        <w:keepNext/>
      </w:pPr>
      <w:r>
        <w:rPr>
          <w:noProof/>
        </w:rPr>
        <mc:AlternateContent>
          <mc:Choice Requires="wpg">
            <w:drawing>
              <wp:inline distT="0" distB="0" distL="0" distR="0" wp14:anchorId="344B4DC4" wp14:editId="47F316D8">
                <wp:extent cx="5966916" cy="4867200"/>
                <wp:effectExtent l="0" t="0" r="0" b="0"/>
                <wp:docPr id="1050" name="Figure group 1050"/>
                <wp:cNvGraphicFramePr/>
                <a:graphic xmlns:a="http://schemas.openxmlformats.org/drawingml/2006/main">
                  <a:graphicData uri="http://schemas.microsoft.com/office/word/2010/wordprocessingGroup">
                    <wpg:wgp>
                      <wpg:cNvGrpSpPr/>
                      <wpg:grpSpPr>
                        <a:xfrm>
                          <a:off x="0" y="0"/>
                          <a:ext cx="5966916" cy="4867200"/>
                          <a:chOff x="0" y="0"/>
                          <a:chExt cx="5966916" cy="4867200"/>
                        </a:xfrm>
                      </wpg:grpSpPr>
                      <pic:pic xmlns:pic="http://schemas.openxmlformats.org/drawingml/2006/picture">
                        <pic:nvPicPr>
                          <pic:cNvPr id="1051" name="Picture 1051"/>
                          <pic:cNvPicPr/>
                        </pic:nvPicPr>
                        <pic:blipFill>
                          <a:blip r:embed="rId23"/>
                          <a:stretch>
                            <a:fillRect/>
                          </a:stretch>
                        </pic:blipFill>
                        <pic:spPr>
                          <a:xfrm>
                            <a:off x="0" y="0"/>
                            <a:ext cx="5966916" cy="4320000"/>
                          </a:xfrm>
                          <a:prstGeom prst="rect">
                            <a:avLst/>
                          </a:prstGeom>
                        </pic:spPr>
                      </pic:pic>
                      <wps:wsp>
                        <wps:cNvPr id="1052" name="Text box 1052"/>
                        <wps:cNvSpPr txBox="1"/>
                        <wps:spPr>
                          <a:xfrm>
                            <a:off x="0" y="4363200"/>
                            <a:ext cx="5966916" cy="504000"/>
                          </a:xfrm>
                          <a:prstGeom prst="rect">
                            <a:avLst/>
                          </a:prstGeom>
                          <a:noFill/>
                          <a:ln>
                            <a:noFill/>
                          </a:ln>
                        </wps:spPr>
                        <wps:txbx>
                          <w:txbxContent>
                            <w:p w14:paraId="3736947A" w14:textId="77777777" w:rsidR="009F0A2F" w:rsidRDefault="00000000">
                              <w:pPr>
                                <w:pStyle w:val="JSTT-figure-caption"/>
                                <w:spacing w:before="0" w:after="0" w:line="240" w:lineRule="auto"/>
                              </w:pPr>
                              <w:r>
                                <w:rPr>
                                  <w:sz w:val="18"/>
                                </w:rPr>
                                <w:t>Fig. 5. Steering torque tracking under dry-road conditions for (a) the conventional assist map, (b) PI control, and (c) PID control. Each panel shows measured and reference steering torque, tracking error, and applied assist torque. The noise realization with seed 99999 is shown.</w:t>
                              </w:r>
                            </w:p>
                          </w:txbxContent>
                        </wps:txbx>
                        <wps:bodyPr rot="0" vert="horz" wrap="square" lIns="0" tIns="0" rIns="0" bIns="0" anchor="t" anchorCtr="0">
                          <a:noAutofit/>
                        </wps:bodyPr>
                      </wps:wsp>
                    </wpg:wgp>
                  </a:graphicData>
                </a:graphic>
              </wp:inline>
            </w:drawing>
          </mc:Choice>
          <mc:Fallback>
            <w:pict>
              <v:group w14:anchorId="344B4DC4" id="Figure group 1050" o:spid="_x0000_s1038" style="width:469.85pt;height:383.25pt;mso-position-horizontal-relative:char;mso-position-vertical-relative:line" coordsize="59669,48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">
                <v:shape id="Picture 1051" o:spid="_x0000_s1039" type="#_x0000_t75" style="position:absolute;width:59669;height:4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">
                  <v:imagedata r:id="rId24" o:title=""/>
                </v:shape>
                <v:shape id="Text box 1052" o:spid="_x0000_s1040" type="#_x0000_t202" style="position:absolute;top:43632;width:59669;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VJwwAAAN0AAAAPAAAAZHJzL2Rvd25yZXYueG1sRE9NawIx&#10;EL0X/A9hBG81qaD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L7V1ScMAAADdAAAADwAA&#10;AAAAAAAAAAAAAAAHAgAAZHJzL2Rvd25yZXYueG1sUEsFBgAAAAADAAMAtwAAAPcCAAAAAA==&#10;" filled="f" stroked="f">
                  <v:textbox inset="0,0,0,0">
                    <w:txbxContent>
                      <w:p w14:paraId="3736947A" w14:textId="77777777" w:rsidR="009F0A2F" w:rsidRDefault="00000000">
                        <w:pPr>
                          <w:pStyle w:val="JSTT-figure-caption"/>
                          <w:spacing w:before="0" w:after="0" w:line="240" w:lineRule="auto"/>
                        </w:pPr>
                        <w:r>
                          <w:rPr>
                            <w:sz w:val="18"/>
                          </w:rPr>
                          <w:t>Fig. 5. Steering torque tracking under dry-road conditions for (a) the conventional assist map, (b) PI control, and (c) PID control. Each panel shows measured and reference steering torque, tracking error, and applied assist torque. The noise realization with seed 99999 is shown.</w:t>
                        </w:r>
                      </w:p>
                    </w:txbxContent>
                  </v:textbox>
                </v:shape>
                <w10:anchorlock/>
              </v:group>
            </w:pict>
          </mc:Fallback>
        </mc:AlternateContent>
      </w:r>
    </w:p>
    <w:p w14:paraId="43EAD441"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22DD8EF1" w14:textId="77777777" w:rsidR="009F0A2F" w:rsidRDefault="00000000">
      <w:pPr>
        <w:pStyle w:val="10JSTT-Text"/>
      </w:pPr>
      <w: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14:paraId="28C17869" w14:textId="77777777" w:rsidR="009F0A2F" w:rsidRDefault="00000000">
      <w:pPr>
        <w:pStyle w:val="10JSTT-Text"/>
      </w:pPr>
      <w:r>
        <w:t>Across the DRY evaluation windows, the maximum absolute steady-state errors are 2.24% for PI and 1.77% for PID (standard deviations 0.41% and 0.39%). The difference between the two feedback controllers is within these standard deviations. The feedback controllers therefore maintain smaller worst-case errors across the evaluated operating points.</w:t>
      </w:r>
    </w:p>
    <w:p w14:paraId="21352B37" w14:textId="77777777" w:rsidR="009F0A2F" w:rsidRDefault="00000000">
      <w:pPr>
        <w:pStyle w:val="41JSTT-2ndorder-head"/>
      </w:pPr>
      <w:r>
        <w:t>Torque Tracking under Varying Road Friction</w:t>
      </w:r>
    </w:p>
    <w:p w14:paraId="0FC79302" w14:textId="77777777" w:rsidR="009F0A2F" w:rsidRDefault="00000000">
      <w:pPr>
        <w:pStyle w:val="10JSTT-Text"/>
      </w:pPr>
      <w:r>
        <w:t>The main objective of the proposed framework is assessed using the SLIP scenario. Fig. 6 compares the responses of the three controllers during low-friction disturbances and friction transitions.</w:t>
      </w:r>
    </w:p>
    <w:p w14:paraId="765F65C7"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44D06A05" w14:textId="77777777" w:rsidR="009F0A2F" w:rsidRDefault="00000000">
      <w:pPr>
        <w:pStyle w:val="0nhduhnh"/>
        <w:keepNext/>
      </w:pPr>
      <w:r>
        <w:rPr>
          <w:noProof/>
        </w:rPr>
        <mc:AlternateContent>
          <mc:Choice Requires="wpg">
            <w:drawing>
              <wp:inline distT="0" distB="0" distL="0" distR="0" wp14:anchorId="53C0309D" wp14:editId="0F15D034">
                <wp:extent cx="5965431" cy="5011200"/>
                <wp:effectExtent l="0" t="0" r="0" b="0"/>
                <wp:docPr id="1060" name="Figure group 1060"/>
                <wp:cNvGraphicFramePr/>
                <a:graphic xmlns:a="http://schemas.openxmlformats.org/drawingml/2006/main">
                  <a:graphicData uri="http://schemas.microsoft.com/office/word/2010/wordprocessingGroup">
                    <wpg:wgp>
                      <wpg:cNvGrpSpPr/>
                      <wpg:grpSpPr>
                        <a:xfrm>
                          <a:off x="0" y="0"/>
                          <a:ext cx="5965431" cy="5011200"/>
                          <a:chOff x="0" y="0"/>
                          <a:chExt cx="5965431" cy="5011200"/>
                        </a:xfrm>
                      </wpg:grpSpPr>
                      <pic:pic xmlns:pic="http://schemas.openxmlformats.org/drawingml/2006/picture">
                        <pic:nvPicPr>
                          <pic:cNvPr id="1061" name="Picture 1061"/>
                          <pic:cNvPicPr/>
                        </pic:nvPicPr>
                        <pic:blipFill>
                          <a:blip r:embed="rId25"/>
                          <a:stretch>
                            <a:fillRect/>
                          </a:stretch>
                        </pic:blipFill>
                        <pic:spPr>
                          <a:xfrm>
                            <a:off x="0" y="0"/>
                            <a:ext cx="5965431" cy="4320000"/>
                          </a:xfrm>
                          <a:prstGeom prst="rect">
                            <a:avLst/>
                          </a:prstGeom>
                        </pic:spPr>
                      </pic:pic>
                      <wps:wsp>
                        <wps:cNvPr id="1062" name="Text box 1062"/>
                        <wps:cNvSpPr txBox="1"/>
                        <wps:spPr>
                          <a:xfrm>
                            <a:off x="0" y="4363200"/>
                            <a:ext cx="5965431" cy="648000"/>
                          </a:xfrm>
                          <a:prstGeom prst="rect">
                            <a:avLst/>
                          </a:prstGeom>
                          <a:noFill/>
                          <a:ln>
                            <a:noFill/>
                          </a:ln>
                        </wps:spPr>
                        <wps:txbx>
                          <w:txbxContent>
                            <w:p w14:paraId="7793EA07" w14:textId="77777777" w:rsidR="009F0A2F" w:rsidRDefault="00000000">
                              <w:pPr>
                                <w:pStyle w:val="JSTT-figure-caption"/>
                                <w:spacing w:before="0" w:after="0" w:line="240" w:lineRule="auto"/>
                              </w:pPr>
                              <w:r>
                                <w:rPr>
                                  <w:sz w:val="18"/>
                                </w:rPr>
                                <w:t>Fig. 6. Steering torque response under varying road-friction conditions for (a) the conventional assist map, (b) PI control, and (c) PID control. The plots show measured and reference steering torque, tracking error, and applied assist torque during the SLIP scenario. The noise realization with seed 99999 is shown.</w:t>
                              </w:r>
                            </w:p>
                          </w:txbxContent>
                        </wps:txbx>
                        <wps:bodyPr rot="0" vert="horz" wrap="square" lIns="0" tIns="0" rIns="0" bIns="0" anchor="t" anchorCtr="0">
                          <a:noAutofit/>
                        </wps:bodyPr>
                      </wps:wsp>
                    </wpg:wgp>
                  </a:graphicData>
                </a:graphic>
              </wp:inline>
            </w:drawing>
          </mc:Choice>
          <mc:Fallback>
            <w:pict>
              <v:group w14:anchorId="53C0309D" id="Figure group 1060" o:spid="_x0000_s1041" style="width:469.7pt;height:394.6pt;mso-position-horizontal-relative:char;mso-position-vertical-relative:line" coordsize="59654,50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">
                <v:shape id="Picture 1061" o:spid="_x0000_s1042" type="#_x0000_t75" style="position:absolute;width:59654;height:4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">
                  <v:imagedata r:id="rId26" o:title=""/>
                </v:shape>
                <v:shape id="Text box 1062" o:spid="_x0000_s1043" type="#_x0000_t202" style="position:absolute;top:43632;width:59654;height:6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7793EA07" w14:textId="77777777" w:rsidR="009F0A2F" w:rsidRDefault="00000000">
                        <w:pPr>
                          <w:pStyle w:val="JSTT-figure-caption"/>
                          <w:spacing w:before="0" w:after="0" w:line="240" w:lineRule="auto"/>
                        </w:pPr>
                        <w:r>
                          <w:rPr>
                            <w:sz w:val="18"/>
                          </w:rPr>
                          <w:t>Fig. 6. Steering torque response under varying road-friction conditions for (a) the conventional assist map, (b) PI control, and (c) PID control. The plots show measured and reference steering torque, tracking error, and applied assist torque during the SLIP scenario. The noise realization with seed 99999 is shown.</w:t>
                        </w:r>
                      </w:p>
                    </w:txbxContent>
                  </v:textbox>
                </v:shape>
                <w10:anchorlock/>
              </v:group>
            </w:pict>
          </mc:Fallback>
        </mc:AlternateContent>
      </w:r>
    </w:p>
    <w:p w14:paraId="00860934"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311BD0B4" w14:textId="77777777" w:rsidR="009F0A2F" w:rsidRDefault="00000000">
      <w:pPr>
        <w:pStyle w:val="10JSTT-Text"/>
      </w:pPr>
      <w:r>
        <w:t>In the SLIP scenario, road friction decreases from μ = 0.8 to 0.3 during a cornering maneuver at 100 km/h with a target lateral acceleration of 0.3 g. After the transition, the assist map retains a steady relative tracking error of −4.07%, compared with −0.08% for PI and −0.06% for PID (standard deviation 0.07% and 0.08%). The two feedback controllers are therefore both close to zero and cannot be distinguished from each other. The negative map error indicates that the measured steering torque is below the reference.</w:t>
      </w:r>
    </w:p>
    <w:p w14:paraId="132267CE" w14:textId="77777777" w:rsidR="009F0A2F" w:rsidRDefault="00000000">
      <w:pPr>
        <w:pStyle w:val="10JSTT-Text"/>
      </w:pPr>
      <w:r>
        <w:t>During the separate 0.4 s low-friction patch, the RMS tracking error is 2.30 N·m for the assist map, 0.85 N·m for PI, and 0.35 N·m for PID. In a friction-recovery event at 60 km/h and a target of 0.15 g, the corresponding steady relative errors are +1.01%, −0.15%, and −0.14%.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14:paraId="29F503B8" w14:textId="77777777" w:rsidR="009F0A2F" w:rsidRDefault="00000000">
      <w:pPr>
        <w:pStyle w:val="41JSTT-2ndorder-head"/>
      </w:pPr>
      <w:r>
        <w:t>Dynamic Steering Performance and Practical Limitations</w:t>
      </w:r>
    </w:p>
    <w:p w14:paraId="379C7CAE" w14:textId="77777777" w:rsidR="009F0A2F" w:rsidRDefault="00000000">
      <w:pPr>
        <w:pStyle w:val="10JSTT-Text"/>
      </w:pPr>
      <w:r>
        <w:t>The remaining scenarios test continuous steering, changing vehicle speed, and operation at high lateral acceleration. Fig. 7 compares the tracking errors of the three controllers across DRY, RAMP, SLIP, WEAVE, and EDGE. Table 7 reports whole-case RMS tracking error, high-frequency assist-torque content, and reverse-assist percentage as mean ± standard deviation over the five noise realizations. Reverse assistance is defined here by the sign relationship between applied motor torque and measured steering torque. It does not, by itself, indicate closed-loop instability, actuator saturation, or a loss of steering control.</w:t>
      </w:r>
    </w:p>
    <w:p w14:paraId="0967DE57" w14:textId="77777777" w:rsidR="009F0A2F" w:rsidRDefault="00000000">
      <w:pPr>
        <w:pStyle w:val="10JSTT-Text"/>
      </w:pPr>
      <w:r>
        <w:t>PID has the lowest whole-case RMS tracking error in all five scenarios. In WEAVE, for example, the RMS error decreases from 1.327 N·m for the assist map to 0.376 N·m for PI and 0.215 N·m for PID. The corresponding S values increase from 0.160 to 0.332 and 0.407 N·m. The tracking improvement is therefore accompanied by greater high-frequency assist-torque activity during continuous steering.</w:t>
      </w:r>
    </w:p>
    <w:p w14:paraId="70C97789"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num="2" w:space="360"/>
          <w:docGrid w:linePitch="360"/>
        </w:sectPr>
      </w:pPr>
    </w:p>
    <w:p w14:paraId="7BFBAAFE" w14:textId="77777777" w:rsidR="009F0A2F" w:rsidRDefault="00000000">
      <w:pPr>
        <w:pStyle w:val="0nhduhnh"/>
        <w:keepNext/>
      </w:pPr>
      <w:r>
        <w:rPr>
          <w:noProof/>
        </w:rPr>
        <mc:AlternateContent>
          <mc:Choice Requires="wpg">
            <w:drawing>
              <wp:inline distT="0" distB="0" distL="0" distR="0" wp14:anchorId="52E11436" wp14:editId="1FD133BC">
                <wp:extent cx="4022784" cy="5155200"/>
                <wp:effectExtent l="0" t="0" r="0" b="0"/>
                <wp:docPr id="1070" name="Figure group 1070"/>
                <wp:cNvGraphicFramePr/>
                <a:graphic xmlns:a="http://schemas.openxmlformats.org/drawingml/2006/main">
                  <a:graphicData uri="http://schemas.microsoft.com/office/word/2010/wordprocessingGroup">
                    <wpg:wgp>
                      <wpg:cNvGrpSpPr/>
                      <wpg:grpSpPr>
                        <a:xfrm>
                          <a:off x="0" y="0"/>
                          <a:ext cx="4022784" cy="5155200"/>
                          <a:chOff x="0" y="0"/>
                          <a:chExt cx="4022784" cy="5155200"/>
                        </a:xfrm>
                      </wpg:grpSpPr>
                      <pic:pic xmlns:pic="http://schemas.openxmlformats.org/drawingml/2006/picture">
                        <pic:nvPicPr>
                          <pic:cNvPr id="1071" name="Picture 1071"/>
                          <pic:cNvPicPr/>
                        </pic:nvPicPr>
                        <pic:blipFill>
                          <a:blip r:embed="rId27"/>
                          <a:stretch>
                            <a:fillRect/>
                          </a:stretch>
                        </pic:blipFill>
                        <pic:spPr>
                          <a:xfrm>
                            <a:off x="0" y="0"/>
                            <a:ext cx="4022784" cy="4320000"/>
                          </a:xfrm>
                          <a:prstGeom prst="rect">
                            <a:avLst/>
                          </a:prstGeom>
                        </pic:spPr>
                      </pic:pic>
                      <wps:wsp>
                        <wps:cNvPr id="1072" name="Text box 1072"/>
                        <wps:cNvSpPr txBox="1"/>
                        <wps:spPr>
                          <a:xfrm>
                            <a:off x="0" y="4363200"/>
                            <a:ext cx="4022784" cy="792000"/>
                          </a:xfrm>
                          <a:prstGeom prst="rect">
                            <a:avLst/>
                          </a:prstGeom>
                          <a:noFill/>
                          <a:ln>
                            <a:noFill/>
                          </a:ln>
                        </wps:spPr>
                        <wps:txbx>
                          <w:txbxContent>
                            <w:p w14:paraId="208A9B58" w14:textId="77777777" w:rsidR="009F0A2F" w:rsidRDefault="00000000">
                              <w:pPr>
                                <w:pStyle w:val="JSTT-figure-caption"/>
                                <w:spacing w:before="0" w:after="0" w:line="240" w:lineRule="auto"/>
                              </w:pPr>
                              <w:r>
                                <w:rPr>
                                  <w:sz w:val="18"/>
                                </w:rPr>
                                <w:t>Fig. 7. Dynamic steering performance and torque-response limitations for (a) the conventional assist map, (b) PI control, and (c) PID control. The plots highlight tracking behavior during continuous steering and additional operating conditions. The noise realization with seed 99999 is shown.</w:t>
                              </w:r>
                            </w:p>
                          </w:txbxContent>
                        </wps:txbx>
                        <wps:bodyPr rot="0" vert="horz" wrap="square" lIns="0" tIns="0" rIns="0" bIns="0" anchor="t" anchorCtr="0">
                          <a:noAutofit/>
                        </wps:bodyPr>
                      </wps:wsp>
                    </wpg:wgp>
                  </a:graphicData>
                </a:graphic>
              </wp:inline>
            </w:drawing>
          </mc:Choice>
          <mc:Fallback>
            <w:pict>
              <v:group w14:anchorId="52E11436" id="Figure group 1070" o:spid="_x0000_s1044" style="width:316.75pt;height:405.9pt;mso-position-horizontal-relative:char;mso-position-vertical-relative:line" coordsize="40227,51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">
                <v:shape id="Picture 1071" o:spid="_x0000_s1045" type="#_x0000_t75" style="position:absolute;width:40227;height:4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">
                  <v:imagedata r:id="rId28" o:title=""/>
                </v:shape>
                <v:shape id="Text box 1072" o:spid="_x0000_s1046" type="#_x0000_t202" style="position:absolute;top:43632;width:40227;height:7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208A9B58" w14:textId="77777777" w:rsidR="009F0A2F" w:rsidRDefault="00000000">
                        <w:pPr>
                          <w:pStyle w:val="JSTT-figure-caption"/>
                          <w:spacing w:before="0" w:after="0" w:line="240" w:lineRule="auto"/>
                        </w:pPr>
                        <w:r>
                          <w:rPr>
                            <w:sz w:val="18"/>
                          </w:rPr>
                          <w:t>Fig. 7. Dynamic steering performance and torque-response limitations for (a) the conventional assist map, (b) PI control, and (c) PID control. The plots highlight tracking behavior during continuous steering and additional operating conditions. The noise realization with seed 99999 is shown.</w:t>
                        </w:r>
                      </w:p>
                    </w:txbxContent>
                  </v:textbox>
                </v:shape>
                <w10:anchorlock/>
              </v:group>
            </w:pict>
          </mc:Fallback>
        </mc:AlternateContent>
      </w:r>
    </w:p>
    <w:p w14:paraId="00763A81" w14:textId="77777777" w:rsidR="009F0A2F" w:rsidRDefault="00000000">
      <w:pPr>
        <w:pStyle w:val="JSTT-table-caption"/>
        <w:keepNext/>
      </w:pPr>
      <w:r>
        <w:rPr>
          <w:b/>
          <w:sz w:val="18"/>
        </w:rPr>
        <w:t>Table 7. Whole-case performance of the investigated controllers (mean ± standard deviation over five noise realizations).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026"/>
        <w:gridCol w:w="1219"/>
        <w:gridCol w:w="2568"/>
        <w:gridCol w:w="1508"/>
        <w:gridCol w:w="1990"/>
      </w:tblGrid>
      <w:tr w:rsidR="009F0A2F" w14:paraId="370D5D1C" w14:textId="77777777">
        <w:trPr>
          <w:cantSplit/>
          <w:jc w:val="center"/>
        </w:trPr>
        <w:tc>
          <w:tcPr>
            <w:tcW w:w="1026" w:type="dxa"/>
            <w:tcBorders>
              <w:bottom w:val="single" w:sz="4" w:space="0" w:color="auto"/>
            </w:tcBorders>
          </w:tcPr>
          <w:p w14:paraId="52AF132F" w14:textId="77777777" w:rsidR="009F0A2F" w:rsidRDefault="00000000">
            <w:pPr>
              <w:pStyle w:val="JSTT-table-col-head"/>
              <w:keepNext/>
              <w:jc w:val="center"/>
            </w:pPr>
            <w:r>
              <w:rPr>
                <w:b/>
                <w:sz w:val="18"/>
              </w:rPr>
              <w:t>Scenario</w:t>
            </w:r>
          </w:p>
        </w:tc>
        <w:tc>
          <w:tcPr>
            <w:tcW w:w="1219" w:type="dxa"/>
            <w:tcBorders>
              <w:bottom w:val="single" w:sz="4" w:space="0" w:color="auto"/>
            </w:tcBorders>
          </w:tcPr>
          <w:p w14:paraId="217FC9A2" w14:textId="77777777" w:rsidR="009F0A2F" w:rsidRDefault="00000000">
            <w:pPr>
              <w:pStyle w:val="JSTT-table-col-head"/>
              <w:keepNext/>
              <w:jc w:val="center"/>
            </w:pPr>
            <w:r>
              <w:rPr>
                <w:b/>
                <w:sz w:val="18"/>
              </w:rPr>
              <w:t>Controller</w:t>
            </w:r>
          </w:p>
        </w:tc>
        <w:tc>
          <w:tcPr>
            <w:tcW w:w="2568" w:type="dxa"/>
            <w:tcBorders>
              <w:bottom w:val="single" w:sz="4" w:space="0" w:color="auto"/>
            </w:tcBorders>
          </w:tcPr>
          <w:p w14:paraId="3E670120" w14:textId="77777777" w:rsidR="009F0A2F" w:rsidRDefault="00000000">
            <w:pPr>
              <w:pStyle w:val="JSTT-table-col-head"/>
              <w:keepNext/>
              <w:jc w:val="center"/>
            </w:pPr>
            <w:r>
              <w:rPr>
                <w:b/>
                <w:sz w:val="18"/>
              </w:rPr>
              <w:t>RMS tracking error (N·m)</w:t>
            </w:r>
          </w:p>
        </w:tc>
        <w:tc>
          <w:tcPr>
            <w:tcW w:w="1508" w:type="dxa"/>
            <w:tcBorders>
              <w:bottom w:val="single" w:sz="4" w:space="0" w:color="auto"/>
            </w:tcBorders>
          </w:tcPr>
          <w:p w14:paraId="10A30816" w14:textId="77777777" w:rsidR="009F0A2F" w:rsidRDefault="00000000">
            <w:pPr>
              <w:pStyle w:val="JSTT-table-col-head"/>
              <w:keepNext/>
              <w:jc w:val="center"/>
            </w:pPr>
            <w:r>
              <w:rPr>
                <w:b/>
                <w:sz w:val="18"/>
              </w:rPr>
              <w:t>S (N·m)</w:t>
            </w:r>
          </w:p>
        </w:tc>
        <w:tc>
          <w:tcPr>
            <w:tcW w:w="1990" w:type="dxa"/>
            <w:tcBorders>
              <w:bottom w:val="single" w:sz="4" w:space="0" w:color="auto"/>
            </w:tcBorders>
          </w:tcPr>
          <w:p w14:paraId="5979F734" w14:textId="77777777" w:rsidR="009F0A2F" w:rsidRDefault="00000000">
            <w:pPr>
              <w:pStyle w:val="JSTT-table-col-head"/>
              <w:keepNext/>
              <w:jc w:val="center"/>
            </w:pPr>
            <w:r>
              <w:rPr>
                <w:b/>
                <w:sz w:val="18"/>
              </w:rPr>
              <w:t>Reverse assist (%)</w:t>
            </w:r>
          </w:p>
        </w:tc>
      </w:tr>
      <w:tr w:rsidR="009F0A2F" w14:paraId="448075FE" w14:textId="77777777">
        <w:trPr>
          <w:cantSplit/>
          <w:jc w:val="center"/>
        </w:trPr>
        <w:tc>
          <w:tcPr>
            <w:tcW w:w="1026" w:type="dxa"/>
          </w:tcPr>
          <w:p w14:paraId="16B9BF22" w14:textId="77777777" w:rsidR="009F0A2F" w:rsidRDefault="00000000">
            <w:pPr>
              <w:pStyle w:val="JSTT-table-text"/>
              <w:keepNext/>
              <w:jc w:val="center"/>
            </w:pPr>
            <w:r>
              <w:rPr>
                <w:sz w:val="18"/>
              </w:rPr>
              <w:t>DRY</w:t>
            </w:r>
          </w:p>
        </w:tc>
        <w:tc>
          <w:tcPr>
            <w:tcW w:w="1219" w:type="dxa"/>
          </w:tcPr>
          <w:p w14:paraId="6EE64B86" w14:textId="77777777" w:rsidR="009F0A2F" w:rsidRDefault="00000000">
            <w:pPr>
              <w:pStyle w:val="JSTT-table-text"/>
              <w:keepNext/>
              <w:jc w:val="center"/>
            </w:pPr>
            <w:r>
              <w:rPr>
                <w:sz w:val="18"/>
              </w:rPr>
              <w:t>Assist map</w:t>
            </w:r>
          </w:p>
        </w:tc>
        <w:tc>
          <w:tcPr>
            <w:tcW w:w="2568" w:type="dxa"/>
          </w:tcPr>
          <w:p w14:paraId="13EC3B29" w14:textId="77777777" w:rsidR="009F0A2F" w:rsidRDefault="00000000">
            <w:pPr>
              <w:pStyle w:val="JSTT-table-text"/>
              <w:keepNext/>
              <w:jc w:val="center"/>
            </w:pPr>
            <w:r>
              <w:rPr>
                <w:sz w:val="18"/>
              </w:rPr>
              <w:t>0.689 ± 0.000</w:t>
            </w:r>
          </w:p>
        </w:tc>
        <w:tc>
          <w:tcPr>
            <w:tcW w:w="1508" w:type="dxa"/>
          </w:tcPr>
          <w:p w14:paraId="68A64186" w14:textId="77777777" w:rsidR="009F0A2F" w:rsidRDefault="00000000">
            <w:pPr>
              <w:pStyle w:val="JSTT-table-text"/>
              <w:keepNext/>
              <w:jc w:val="center"/>
            </w:pPr>
            <w:r>
              <w:rPr>
                <w:sz w:val="18"/>
              </w:rPr>
              <w:t>0.149 ± 0.000</w:t>
            </w:r>
          </w:p>
        </w:tc>
        <w:tc>
          <w:tcPr>
            <w:tcW w:w="1990" w:type="dxa"/>
          </w:tcPr>
          <w:p w14:paraId="4D2CA345" w14:textId="77777777" w:rsidR="009F0A2F" w:rsidRDefault="00000000">
            <w:pPr>
              <w:pStyle w:val="JSTT-table-text"/>
              <w:keepNext/>
              <w:jc w:val="center"/>
            </w:pPr>
            <w:r>
              <w:rPr>
                <w:sz w:val="18"/>
              </w:rPr>
              <w:t>0.14 ± 0.02</w:t>
            </w:r>
          </w:p>
        </w:tc>
      </w:tr>
      <w:tr w:rsidR="009F0A2F" w14:paraId="6F91AACF" w14:textId="77777777">
        <w:trPr>
          <w:cantSplit/>
          <w:jc w:val="center"/>
        </w:trPr>
        <w:tc>
          <w:tcPr>
            <w:tcW w:w="1026" w:type="dxa"/>
          </w:tcPr>
          <w:p w14:paraId="0F3B68A5" w14:textId="77777777" w:rsidR="009F0A2F" w:rsidRDefault="00000000">
            <w:pPr>
              <w:pStyle w:val="JSTT-table-text"/>
              <w:keepNext/>
              <w:jc w:val="center"/>
            </w:pPr>
            <w:r>
              <w:rPr>
                <w:sz w:val="18"/>
              </w:rPr>
              <w:t>DRY</w:t>
            </w:r>
          </w:p>
        </w:tc>
        <w:tc>
          <w:tcPr>
            <w:tcW w:w="1219" w:type="dxa"/>
          </w:tcPr>
          <w:p w14:paraId="752A2D79" w14:textId="77777777" w:rsidR="009F0A2F" w:rsidRDefault="00000000">
            <w:pPr>
              <w:pStyle w:val="JSTT-table-text"/>
              <w:keepNext/>
              <w:jc w:val="center"/>
            </w:pPr>
            <w:r>
              <w:rPr>
                <w:sz w:val="18"/>
              </w:rPr>
              <w:t>PI</w:t>
            </w:r>
          </w:p>
        </w:tc>
        <w:tc>
          <w:tcPr>
            <w:tcW w:w="2568" w:type="dxa"/>
          </w:tcPr>
          <w:p w14:paraId="6E1F6940" w14:textId="77777777" w:rsidR="009F0A2F" w:rsidRDefault="00000000">
            <w:pPr>
              <w:pStyle w:val="JSTT-table-text"/>
              <w:keepNext/>
              <w:jc w:val="center"/>
            </w:pPr>
            <w:r>
              <w:rPr>
                <w:sz w:val="18"/>
              </w:rPr>
              <w:t>0.244 ± 0.002</w:t>
            </w:r>
          </w:p>
        </w:tc>
        <w:tc>
          <w:tcPr>
            <w:tcW w:w="1508" w:type="dxa"/>
          </w:tcPr>
          <w:p w14:paraId="4615A47A" w14:textId="77777777" w:rsidR="009F0A2F" w:rsidRDefault="00000000">
            <w:pPr>
              <w:pStyle w:val="JSTT-table-text"/>
              <w:keepNext/>
              <w:jc w:val="center"/>
            </w:pPr>
            <w:r>
              <w:rPr>
                <w:sz w:val="18"/>
              </w:rPr>
              <w:t>0.195 ± 0.002</w:t>
            </w:r>
          </w:p>
        </w:tc>
        <w:tc>
          <w:tcPr>
            <w:tcW w:w="1990" w:type="dxa"/>
          </w:tcPr>
          <w:p w14:paraId="4753A946" w14:textId="77777777" w:rsidR="009F0A2F" w:rsidRDefault="00000000">
            <w:pPr>
              <w:pStyle w:val="JSTT-table-text"/>
              <w:keepNext/>
              <w:jc w:val="center"/>
            </w:pPr>
            <w:r>
              <w:rPr>
                <w:sz w:val="18"/>
              </w:rPr>
              <w:t>6.04 ± 0.15</w:t>
            </w:r>
          </w:p>
        </w:tc>
      </w:tr>
      <w:tr w:rsidR="009F0A2F" w14:paraId="469D6E5D" w14:textId="77777777">
        <w:trPr>
          <w:cantSplit/>
          <w:jc w:val="center"/>
        </w:trPr>
        <w:tc>
          <w:tcPr>
            <w:tcW w:w="1026" w:type="dxa"/>
          </w:tcPr>
          <w:p w14:paraId="4252B2DF" w14:textId="77777777" w:rsidR="009F0A2F" w:rsidRDefault="00000000">
            <w:pPr>
              <w:pStyle w:val="JSTT-table-text"/>
              <w:keepNext/>
              <w:jc w:val="center"/>
            </w:pPr>
            <w:r>
              <w:rPr>
                <w:sz w:val="18"/>
              </w:rPr>
              <w:t>DRY</w:t>
            </w:r>
          </w:p>
        </w:tc>
        <w:tc>
          <w:tcPr>
            <w:tcW w:w="1219" w:type="dxa"/>
          </w:tcPr>
          <w:p w14:paraId="79A4EF99" w14:textId="77777777" w:rsidR="009F0A2F" w:rsidRDefault="00000000">
            <w:pPr>
              <w:pStyle w:val="JSTT-table-text"/>
              <w:keepNext/>
              <w:jc w:val="center"/>
            </w:pPr>
            <w:r>
              <w:rPr>
                <w:sz w:val="18"/>
              </w:rPr>
              <w:t>PID</w:t>
            </w:r>
          </w:p>
        </w:tc>
        <w:tc>
          <w:tcPr>
            <w:tcW w:w="2568" w:type="dxa"/>
          </w:tcPr>
          <w:p w14:paraId="4788B193" w14:textId="77777777" w:rsidR="009F0A2F" w:rsidRDefault="00000000">
            <w:pPr>
              <w:pStyle w:val="JSTT-table-text"/>
              <w:keepNext/>
              <w:jc w:val="center"/>
            </w:pPr>
            <w:r>
              <w:rPr>
                <w:sz w:val="18"/>
              </w:rPr>
              <w:t>0.154 ± 0.001</w:t>
            </w:r>
          </w:p>
        </w:tc>
        <w:tc>
          <w:tcPr>
            <w:tcW w:w="1508" w:type="dxa"/>
          </w:tcPr>
          <w:p w14:paraId="62112AF1" w14:textId="77777777" w:rsidR="009F0A2F" w:rsidRDefault="00000000">
            <w:pPr>
              <w:pStyle w:val="JSTT-table-text"/>
              <w:keepNext/>
              <w:jc w:val="center"/>
            </w:pPr>
            <w:r>
              <w:rPr>
                <w:sz w:val="18"/>
              </w:rPr>
              <w:t>0.255 ± 0.002</w:t>
            </w:r>
          </w:p>
        </w:tc>
        <w:tc>
          <w:tcPr>
            <w:tcW w:w="1990" w:type="dxa"/>
          </w:tcPr>
          <w:p w14:paraId="47A957E3" w14:textId="77777777" w:rsidR="009F0A2F" w:rsidRDefault="00000000">
            <w:pPr>
              <w:pStyle w:val="JSTT-table-text"/>
              <w:keepNext/>
              <w:jc w:val="center"/>
            </w:pPr>
            <w:r>
              <w:rPr>
                <w:sz w:val="18"/>
              </w:rPr>
              <w:t>5.83 ± 0.14</w:t>
            </w:r>
          </w:p>
        </w:tc>
      </w:tr>
      <w:tr w:rsidR="009F0A2F" w14:paraId="7F768A41" w14:textId="77777777">
        <w:trPr>
          <w:cantSplit/>
          <w:jc w:val="center"/>
        </w:trPr>
        <w:tc>
          <w:tcPr>
            <w:tcW w:w="1026" w:type="dxa"/>
          </w:tcPr>
          <w:p w14:paraId="209FC9E4" w14:textId="77777777" w:rsidR="009F0A2F" w:rsidRDefault="00000000">
            <w:pPr>
              <w:pStyle w:val="JSTT-table-text"/>
              <w:keepNext/>
              <w:jc w:val="center"/>
            </w:pPr>
            <w:r>
              <w:rPr>
                <w:sz w:val="18"/>
              </w:rPr>
              <w:t>SLIP</w:t>
            </w:r>
          </w:p>
        </w:tc>
        <w:tc>
          <w:tcPr>
            <w:tcW w:w="1219" w:type="dxa"/>
          </w:tcPr>
          <w:p w14:paraId="2D10FD15" w14:textId="77777777" w:rsidR="009F0A2F" w:rsidRDefault="00000000">
            <w:pPr>
              <w:pStyle w:val="JSTT-table-text"/>
              <w:keepNext/>
              <w:jc w:val="center"/>
            </w:pPr>
            <w:r>
              <w:rPr>
                <w:sz w:val="18"/>
              </w:rPr>
              <w:t>Assist map</w:t>
            </w:r>
          </w:p>
        </w:tc>
        <w:tc>
          <w:tcPr>
            <w:tcW w:w="2568" w:type="dxa"/>
          </w:tcPr>
          <w:p w14:paraId="7FC9CC84" w14:textId="77777777" w:rsidR="009F0A2F" w:rsidRDefault="00000000">
            <w:pPr>
              <w:pStyle w:val="JSTT-table-text"/>
              <w:keepNext/>
              <w:jc w:val="center"/>
            </w:pPr>
            <w:r>
              <w:rPr>
                <w:sz w:val="18"/>
              </w:rPr>
              <w:t>0.538 ± 0.000</w:t>
            </w:r>
          </w:p>
        </w:tc>
        <w:tc>
          <w:tcPr>
            <w:tcW w:w="1508" w:type="dxa"/>
          </w:tcPr>
          <w:p w14:paraId="7BB7E580" w14:textId="77777777" w:rsidR="009F0A2F" w:rsidRDefault="00000000">
            <w:pPr>
              <w:pStyle w:val="JSTT-table-text"/>
              <w:keepNext/>
              <w:jc w:val="center"/>
            </w:pPr>
            <w:r>
              <w:rPr>
                <w:sz w:val="18"/>
              </w:rPr>
              <w:t>0.163 ± 0.000</w:t>
            </w:r>
          </w:p>
        </w:tc>
        <w:tc>
          <w:tcPr>
            <w:tcW w:w="1990" w:type="dxa"/>
          </w:tcPr>
          <w:p w14:paraId="58EC61F3" w14:textId="77777777" w:rsidR="009F0A2F" w:rsidRDefault="00000000">
            <w:pPr>
              <w:pStyle w:val="JSTT-table-text"/>
              <w:keepNext/>
              <w:jc w:val="center"/>
            </w:pPr>
            <w:r>
              <w:rPr>
                <w:sz w:val="18"/>
              </w:rPr>
              <w:t>0.04 ± 0.01</w:t>
            </w:r>
          </w:p>
        </w:tc>
      </w:tr>
      <w:tr w:rsidR="009F0A2F" w14:paraId="73DCE04A" w14:textId="77777777">
        <w:trPr>
          <w:cantSplit/>
          <w:jc w:val="center"/>
        </w:trPr>
        <w:tc>
          <w:tcPr>
            <w:tcW w:w="1026" w:type="dxa"/>
          </w:tcPr>
          <w:p w14:paraId="01A2DDCC" w14:textId="77777777" w:rsidR="009F0A2F" w:rsidRDefault="00000000">
            <w:pPr>
              <w:pStyle w:val="JSTT-table-text"/>
              <w:keepNext/>
              <w:jc w:val="center"/>
            </w:pPr>
            <w:r>
              <w:rPr>
                <w:sz w:val="18"/>
              </w:rPr>
              <w:t>SLIP</w:t>
            </w:r>
          </w:p>
        </w:tc>
        <w:tc>
          <w:tcPr>
            <w:tcW w:w="1219" w:type="dxa"/>
          </w:tcPr>
          <w:p w14:paraId="60238A16" w14:textId="77777777" w:rsidR="009F0A2F" w:rsidRDefault="00000000">
            <w:pPr>
              <w:pStyle w:val="JSTT-table-text"/>
              <w:keepNext/>
              <w:jc w:val="center"/>
            </w:pPr>
            <w:r>
              <w:rPr>
                <w:sz w:val="18"/>
              </w:rPr>
              <w:t>PI</w:t>
            </w:r>
          </w:p>
        </w:tc>
        <w:tc>
          <w:tcPr>
            <w:tcW w:w="2568" w:type="dxa"/>
          </w:tcPr>
          <w:p w14:paraId="4E7569ED" w14:textId="77777777" w:rsidR="009F0A2F" w:rsidRDefault="00000000">
            <w:pPr>
              <w:pStyle w:val="JSTT-table-text"/>
              <w:keepNext/>
              <w:jc w:val="center"/>
            </w:pPr>
            <w:r>
              <w:rPr>
                <w:sz w:val="18"/>
              </w:rPr>
              <w:t>0.216 ± 0.002</w:t>
            </w:r>
          </w:p>
        </w:tc>
        <w:tc>
          <w:tcPr>
            <w:tcW w:w="1508" w:type="dxa"/>
          </w:tcPr>
          <w:p w14:paraId="096D78AD" w14:textId="77777777" w:rsidR="009F0A2F" w:rsidRDefault="00000000">
            <w:pPr>
              <w:pStyle w:val="JSTT-table-text"/>
              <w:keepNext/>
              <w:jc w:val="center"/>
            </w:pPr>
            <w:r>
              <w:rPr>
                <w:sz w:val="18"/>
              </w:rPr>
              <w:t>0.236 ± 0.004</w:t>
            </w:r>
          </w:p>
        </w:tc>
        <w:tc>
          <w:tcPr>
            <w:tcW w:w="1990" w:type="dxa"/>
          </w:tcPr>
          <w:p w14:paraId="47BB3494" w14:textId="77777777" w:rsidR="009F0A2F" w:rsidRDefault="00000000">
            <w:pPr>
              <w:pStyle w:val="JSTT-table-text"/>
              <w:keepNext/>
              <w:jc w:val="center"/>
            </w:pPr>
            <w:r>
              <w:rPr>
                <w:sz w:val="18"/>
              </w:rPr>
              <w:t>3.37 ± 0.09</w:t>
            </w:r>
          </w:p>
        </w:tc>
      </w:tr>
      <w:tr w:rsidR="009F0A2F" w14:paraId="580ACAA1" w14:textId="77777777">
        <w:trPr>
          <w:cantSplit/>
          <w:jc w:val="center"/>
        </w:trPr>
        <w:tc>
          <w:tcPr>
            <w:tcW w:w="1026" w:type="dxa"/>
          </w:tcPr>
          <w:p w14:paraId="7B955E81" w14:textId="77777777" w:rsidR="009F0A2F" w:rsidRDefault="00000000">
            <w:pPr>
              <w:pStyle w:val="JSTT-table-text"/>
              <w:keepNext/>
              <w:jc w:val="center"/>
            </w:pPr>
            <w:r>
              <w:rPr>
                <w:sz w:val="18"/>
              </w:rPr>
              <w:t>SLIP</w:t>
            </w:r>
          </w:p>
        </w:tc>
        <w:tc>
          <w:tcPr>
            <w:tcW w:w="1219" w:type="dxa"/>
          </w:tcPr>
          <w:p w14:paraId="2C578329" w14:textId="77777777" w:rsidR="009F0A2F" w:rsidRDefault="00000000">
            <w:pPr>
              <w:pStyle w:val="JSTT-table-text"/>
              <w:keepNext/>
              <w:jc w:val="center"/>
            </w:pPr>
            <w:r>
              <w:rPr>
                <w:sz w:val="18"/>
              </w:rPr>
              <w:t>PID</w:t>
            </w:r>
          </w:p>
        </w:tc>
        <w:tc>
          <w:tcPr>
            <w:tcW w:w="2568" w:type="dxa"/>
          </w:tcPr>
          <w:p w14:paraId="344F7EF5" w14:textId="77777777" w:rsidR="009F0A2F" w:rsidRDefault="00000000">
            <w:pPr>
              <w:pStyle w:val="JSTT-table-text"/>
              <w:keepNext/>
              <w:jc w:val="center"/>
            </w:pPr>
            <w:r>
              <w:rPr>
                <w:sz w:val="18"/>
              </w:rPr>
              <w:t>0.128 ± 0.004</w:t>
            </w:r>
          </w:p>
        </w:tc>
        <w:tc>
          <w:tcPr>
            <w:tcW w:w="1508" w:type="dxa"/>
          </w:tcPr>
          <w:p w14:paraId="68C64648" w14:textId="77777777" w:rsidR="009F0A2F" w:rsidRDefault="00000000">
            <w:pPr>
              <w:pStyle w:val="JSTT-table-text"/>
              <w:keepNext/>
              <w:jc w:val="center"/>
            </w:pPr>
            <w:r>
              <w:rPr>
                <w:sz w:val="18"/>
              </w:rPr>
              <w:t>0.304 ± 0.004</w:t>
            </w:r>
          </w:p>
        </w:tc>
        <w:tc>
          <w:tcPr>
            <w:tcW w:w="1990" w:type="dxa"/>
          </w:tcPr>
          <w:p w14:paraId="19832AB9" w14:textId="77777777" w:rsidR="009F0A2F" w:rsidRDefault="00000000">
            <w:pPr>
              <w:pStyle w:val="JSTT-table-text"/>
              <w:keepNext/>
              <w:jc w:val="center"/>
            </w:pPr>
            <w:r>
              <w:rPr>
                <w:sz w:val="18"/>
              </w:rPr>
              <w:t>3.49 ± 0.07</w:t>
            </w:r>
          </w:p>
        </w:tc>
      </w:tr>
      <w:tr w:rsidR="009F0A2F" w14:paraId="7CF340F2" w14:textId="77777777">
        <w:trPr>
          <w:cantSplit/>
          <w:jc w:val="center"/>
        </w:trPr>
        <w:tc>
          <w:tcPr>
            <w:tcW w:w="1026" w:type="dxa"/>
          </w:tcPr>
          <w:p w14:paraId="310C7102" w14:textId="77777777" w:rsidR="009F0A2F" w:rsidRDefault="00000000">
            <w:pPr>
              <w:pStyle w:val="JSTT-table-text"/>
              <w:keepNext/>
              <w:jc w:val="center"/>
            </w:pPr>
            <w:r>
              <w:rPr>
                <w:sz w:val="18"/>
              </w:rPr>
              <w:t>WEAVE</w:t>
            </w:r>
          </w:p>
        </w:tc>
        <w:tc>
          <w:tcPr>
            <w:tcW w:w="1219" w:type="dxa"/>
          </w:tcPr>
          <w:p w14:paraId="4558307E" w14:textId="77777777" w:rsidR="009F0A2F" w:rsidRDefault="00000000">
            <w:pPr>
              <w:pStyle w:val="JSTT-table-text"/>
              <w:keepNext/>
              <w:jc w:val="center"/>
            </w:pPr>
            <w:r>
              <w:rPr>
                <w:sz w:val="18"/>
              </w:rPr>
              <w:t>Assist map</w:t>
            </w:r>
          </w:p>
        </w:tc>
        <w:tc>
          <w:tcPr>
            <w:tcW w:w="2568" w:type="dxa"/>
          </w:tcPr>
          <w:p w14:paraId="634938A6" w14:textId="77777777" w:rsidR="009F0A2F" w:rsidRDefault="00000000">
            <w:pPr>
              <w:pStyle w:val="JSTT-table-text"/>
              <w:keepNext/>
              <w:jc w:val="center"/>
            </w:pPr>
            <w:r>
              <w:rPr>
                <w:sz w:val="18"/>
              </w:rPr>
              <w:t>1.327 ± 0.000</w:t>
            </w:r>
          </w:p>
        </w:tc>
        <w:tc>
          <w:tcPr>
            <w:tcW w:w="1508" w:type="dxa"/>
          </w:tcPr>
          <w:p w14:paraId="0B0F2135" w14:textId="77777777" w:rsidR="009F0A2F" w:rsidRDefault="00000000">
            <w:pPr>
              <w:pStyle w:val="JSTT-table-text"/>
              <w:keepNext/>
              <w:jc w:val="center"/>
            </w:pPr>
            <w:r>
              <w:rPr>
                <w:sz w:val="18"/>
              </w:rPr>
              <w:t>0.160 ± 0.000</w:t>
            </w:r>
          </w:p>
        </w:tc>
        <w:tc>
          <w:tcPr>
            <w:tcW w:w="1990" w:type="dxa"/>
          </w:tcPr>
          <w:p w14:paraId="5E79AD1E" w14:textId="77777777" w:rsidR="009F0A2F" w:rsidRDefault="00000000">
            <w:pPr>
              <w:pStyle w:val="JSTT-table-text"/>
              <w:keepNext/>
              <w:jc w:val="center"/>
            </w:pPr>
            <w:r>
              <w:rPr>
                <w:sz w:val="18"/>
              </w:rPr>
              <w:t>0.05 ± 0.01</w:t>
            </w:r>
          </w:p>
        </w:tc>
      </w:tr>
      <w:tr w:rsidR="009F0A2F" w14:paraId="0B42AA94" w14:textId="77777777">
        <w:trPr>
          <w:cantSplit/>
          <w:jc w:val="center"/>
        </w:trPr>
        <w:tc>
          <w:tcPr>
            <w:tcW w:w="1026" w:type="dxa"/>
          </w:tcPr>
          <w:p w14:paraId="1B0F7715" w14:textId="77777777" w:rsidR="009F0A2F" w:rsidRDefault="00000000">
            <w:pPr>
              <w:pStyle w:val="JSTT-table-text"/>
              <w:keepNext/>
              <w:jc w:val="center"/>
            </w:pPr>
            <w:r>
              <w:rPr>
                <w:sz w:val="18"/>
              </w:rPr>
              <w:t>WEAVE</w:t>
            </w:r>
          </w:p>
        </w:tc>
        <w:tc>
          <w:tcPr>
            <w:tcW w:w="1219" w:type="dxa"/>
          </w:tcPr>
          <w:p w14:paraId="3B581B26" w14:textId="77777777" w:rsidR="009F0A2F" w:rsidRDefault="00000000">
            <w:pPr>
              <w:pStyle w:val="JSTT-table-text"/>
              <w:keepNext/>
              <w:jc w:val="center"/>
            </w:pPr>
            <w:r>
              <w:rPr>
                <w:sz w:val="18"/>
              </w:rPr>
              <w:t>PI</w:t>
            </w:r>
          </w:p>
        </w:tc>
        <w:tc>
          <w:tcPr>
            <w:tcW w:w="2568" w:type="dxa"/>
          </w:tcPr>
          <w:p w14:paraId="3E165553" w14:textId="77777777" w:rsidR="009F0A2F" w:rsidRDefault="00000000">
            <w:pPr>
              <w:pStyle w:val="JSTT-table-text"/>
              <w:keepNext/>
              <w:jc w:val="center"/>
            </w:pPr>
            <w:r>
              <w:rPr>
                <w:sz w:val="18"/>
              </w:rPr>
              <w:t>0.376 ± 0.004</w:t>
            </w:r>
          </w:p>
        </w:tc>
        <w:tc>
          <w:tcPr>
            <w:tcW w:w="1508" w:type="dxa"/>
          </w:tcPr>
          <w:p w14:paraId="79D426CB" w14:textId="77777777" w:rsidR="009F0A2F" w:rsidRDefault="00000000">
            <w:pPr>
              <w:pStyle w:val="JSTT-table-text"/>
              <w:keepNext/>
              <w:jc w:val="center"/>
            </w:pPr>
            <w:r>
              <w:rPr>
                <w:sz w:val="18"/>
              </w:rPr>
              <w:t>0.332 ± 0.004</w:t>
            </w:r>
          </w:p>
        </w:tc>
        <w:tc>
          <w:tcPr>
            <w:tcW w:w="1990" w:type="dxa"/>
          </w:tcPr>
          <w:p w14:paraId="5AE12B30" w14:textId="77777777" w:rsidR="009F0A2F" w:rsidRDefault="00000000">
            <w:pPr>
              <w:pStyle w:val="JSTT-table-text"/>
              <w:keepNext/>
              <w:jc w:val="center"/>
            </w:pPr>
            <w:r>
              <w:rPr>
                <w:sz w:val="18"/>
              </w:rPr>
              <w:t>23.47 ± 0.05</w:t>
            </w:r>
          </w:p>
        </w:tc>
      </w:tr>
      <w:tr w:rsidR="009F0A2F" w14:paraId="66E559CC" w14:textId="77777777">
        <w:trPr>
          <w:cantSplit/>
          <w:jc w:val="center"/>
        </w:trPr>
        <w:tc>
          <w:tcPr>
            <w:tcW w:w="1026" w:type="dxa"/>
          </w:tcPr>
          <w:p w14:paraId="1796B6F3" w14:textId="77777777" w:rsidR="009F0A2F" w:rsidRDefault="00000000">
            <w:pPr>
              <w:pStyle w:val="JSTT-table-text"/>
              <w:keepNext/>
              <w:jc w:val="center"/>
            </w:pPr>
            <w:r>
              <w:rPr>
                <w:sz w:val="18"/>
              </w:rPr>
              <w:t>WEAVE</w:t>
            </w:r>
          </w:p>
        </w:tc>
        <w:tc>
          <w:tcPr>
            <w:tcW w:w="1219" w:type="dxa"/>
          </w:tcPr>
          <w:p w14:paraId="0BF55130" w14:textId="77777777" w:rsidR="009F0A2F" w:rsidRDefault="00000000">
            <w:pPr>
              <w:pStyle w:val="JSTT-table-text"/>
              <w:keepNext/>
              <w:jc w:val="center"/>
            </w:pPr>
            <w:r>
              <w:rPr>
                <w:sz w:val="18"/>
              </w:rPr>
              <w:t>PID</w:t>
            </w:r>
          </w:p>
        </w:tc>
        <w:tc>
          <w:tcPr>
            <w:tcW w:w="2568" w:type="dxa"/>
          </w:tcPr>
          <w:p w14:paraId="5D3847CC" w14:textId="77777777" w:rsidR="009F0A2F" w:rsidRDefault="00000000">
            <w:pPr>
              <w:pStyle w:val="JSTT-table-text"/>
              <w:keepNext/>
              <w:jc w:val="center"/>
            </w:pPr>
            <w:r>
              <w:rPr>
                <w:sz w:val="18"/>
              </w:rPr>
              <w:t>0.215 ± 0.003</w:t>
            </w:r>
          </w:p>
        </w:tc>
        <w:tc>
          <w:tcPr>
            <w:tcW w:w="1508" w:type="dxa"/>
          </w:tcPr>
          <w:p w14:paraId="53274123" w14:textId="77777777" w:rsidR="009F0A2F" w:rsidRDefault="00000000">
            <w:pPr>
              <w:pStyle w:val="JSTT-table-text"/>
              <w:keepNext/>
              <w:jc w:val="center"/>
            </w:pPr>
            <w:r>
              <w:rPr>
                <w:sz w:val="18"/>
              </w:rPr>
              <w:t>0.407 ± 0.003</w:t>
            </w:r>
          </w:p>
        </w:tc>
        <w:tc>
          <w:tcPr>
            <w:tcW w:w="1990" w:type="dxa"/>
          </w:tcPr>
          <w:p w14:paraId="23FAC85D" w14:textId="77777777" w:rsidR="009F0A2F" w:rsidRDefault="00000000">
            <w:pPr>
              <w:pStyle w:val="JSTT-table-text"/>
              <w:keepNext/>
              <w:jc w:val="center"/>
            </w:pPr>
            <w:r>
              <w:rPr>
                <w:sz w:val="18"/>
              </w:rPr>
              <w:t>25.50 ± 0.17</w:t>
            </w:r>
          </w:p>
        </w:tc>
      </w:tr>
      <w:tr w:rsidR="009F0A2F" w14:paraId="25734389" w14:textId="77777777">
        <w:trPr>
          <w:cantSplit/>
          <w:jc w:val="center"/>
        </w:trPr>
        <w:tc>
          <w:tcPr>
            <w:tcW w:w="1026" w:type="dxa"/>
          </w:tcPr>
          <w:p w14:paraId="07B2C1ED" w14:textId="77777777" w:rsidR="009F0A2F" w:rsidRDefault="00000000">
            <w:pPr>
              <w:pStyle w:val="JSTT-table-text"/>
              <w:keepNext/>
              <w:jc w:val="center"/>
            </w:pPr>
            <w:r>
              <w:rPr>
                <w:sz w:val="18"/>
              </w:rPr>
              <w:t>RAMP</w:t>
            </w:r>
          </w:p>
        </w:tc>
        <w:tc>
          <w:tcPr>
            <w:tcW w:w="1219" w:type="dxa"/>
          </w:tcPr>
          <w:p w14:paraId="6FC65A44" w14:textId="77777777" w:rsidR="009F0A2F" w:rsidRDefault="00000000">
            <w:pPr>
              <w:pStyle w:val="JSTT-table-text"/>
              <w:keepNext/>
              <w:jc w:val="center"/>
            </w:pPr>
            <w:r>
              <w:rPr>
                <w:sz w:val="18"/>
              </w:rPr>
              <w:t>Assist map</w:t>
            </w:r>
          </w:p>
        </w:tc>
        <w:tc>
          <w:tcPr>
            <w:tcW w:w="2568" w:type="dxa"/>
          </w:tcPr>
          <w:p w14:paraId="2781D33F" w14:textId="77777777" w:rsidR="009F0A2F" w:rsidRDefault="00000000">
            <w:pPr>
              <w:pStyle w:val="JSTT-table-text"/>
              <w:keepNext/>
              <w:jc w:val="center"/>
            </w:pPr>
            <w:r>
              <w:rPr>
                <w:sz w:val="18"/>
              </w:rPr>
              <w:t>0.835 ± 0.000</w:t>
            </w:r>
          </w:p>
        </w:tc>
        <w:tc>
          <w:tcPr>
            <w:tcW w:w="1508" w:type="dxa"/>
          </w:tcPr>
          <w:p w14:paraId="3A91EB22" w14:textId="77777777" w:rsidR="009F0A2F" w:rsidRDefault="00000000">
            <w:pPr>
              <w:pStyle w:val="JSTT-table-text"/>
              <w:keepNext/>
              <w:jc w:val="center"/>
            </w:pPr>
            <w:r>
              <w:rPr>
                <w:sz w:val="18"/>
              </w:rPr>
              <w:t>0.169 ± 0.001</w:t>
            </w:r>
          </w:p>
        </w:tc>
        <w:tc>
          <w:tcPr>
            <w:tcW w:w="1990" w:type="dxa"/>
          </w:tcPr>
          <w:p w14:paraId="0AF649A0" w14:textId="77777777" w:rsidR="009F0A2F" w:rsidRDefault="00000000">
            <w:pPr>
              <w:pStyle w:val="JSTT-table-text"/>
              <w:keepNext/>
              <w:jc w:val="center"/>
            </w:pPr>
            <w:r>
              <w:rPr>
                <w:sz w:val="18"/>
              </w:rPr>
              <w:t>0.00 ± 0.00</w:t>
            </w:r>
          </w:p>
        </w:tc>
      </w:tr>
      <w:tr w:rsidR="009F0A2F" w14:paraId="1783BC32" w14:textId="77777777">
        <w:trPr>
          <w:cantSplit/>
          <w:jc w:val="center"/>
        </w:trPr>
        <w:tc>
          <w:tcPr>
            <w:tcW w:w="1026" w:type="dxa"/>
          </w:tcPr>
          <w:p w14:paraId="51F2B264" w14:textId="77777777" w:rsidR="009F0A2F" w:rsidRDefault="00000000">
            <w:pPr>
              <w:pStyle w:val="JSTT-table-text"/>
              <w:keepNext/>
              <w:jc w:val="center"/>
            </w:pPr>
            <w:r>
              <w:rPr>
                <w:sz w:val="18"/>
              </w:rPr>
              <w:t>RAMP</w:t>
            </w:r>
          </w:p>
        </w:tc>
        <w:tc>
          <w:tcPr>
            <w:tcW w:w="1219" w:type="dxa"/>
          </w:tcPr>
          <w:p w14:paraId="66B27513" w14:textId="77777777" w:rsidR="009F0A2F" w:rsidRDefault="00000000">
            <w:pPr>
              <w:pStyle w:val="JSTT-table-text"/>
              <w:keepNext/>
              <w:jc w:val="center"/>
            </w:pPr>
            <w:r>
              <w:rPr>
                <w:sz w:val="18"/>
              </w:rPr>
              <w:t>PI</w:t>
            </w:r>
          </w:p>
        </w:tc>
        <w:tc>
          <w:tcPr>
            <w:tcW w:w="2568" w:type="dxa"/>
          </w:tcPr>
          <w:p w14:paraId="6742566E" w14:textId="77777777" w:rsidR="009F0A2F" w:rsidRDefault="00000000">
            <w:pPr>
              <w:pStyle w:val="JSTT-table-text"/>
              <w:keepNext/>
              <w:jc w:val="center"/>
            </w:pPr>
            <w:r>
              <w:rPr>
                <w:sz w:val="18"/>
              </w:rPr>
              <w:t>0.070 ± 0.001</w:t>
            </w:r>
          </w:p>
        </w:tc>
        <w:tc>
          <w:tcPr>
            <w:tcW w:w="1508" w:type="dxa"/>
          </w:tcPr>
          <w:p w14:paraId="76FAB5D0" w14:textId="77777777" w:rsidR="009F0A2F" w:rsidRDefault="00000000">
            <w:pPr>
              <w:pStyle w:val="JSTT-table-text"/>
              <w:keepNext/>
              <w:jc w:val="center"/>
            </w:pPr>
            <w:r>
              <w:rPr>
                <w:sz w:val="18"/>
              </w:rPr>
              <w:t>0.088 ± 0.001</w:t>
            </w:r>
          </w:p>
        </w:tc>
        <w:tc>
          <w:tcPr>
            <w:tcW w:w="1990" w:type="dxa"/>
          </w:tcPr>
          <w:p w14:paraId="0B1DF66F" w14:textId="77777777" w:rsidR="009F0A2F" w:rsidRDefault="00000000">
            <w:pPr>
              <w:pStyle w:val="JSTT-table-text"/>
              <w:keepNext/>
              <w:jc w:val="center"/>
            </w:pPr>
            <w:r>
              <w:rPr>
                <w:sz w:val="18"/>
              </w:rPr>
              <w:t>5.89 ± 0.04</w:t>
            </w:r>
          </w:p>
        </w:tc>
      </w:tr>
      <w:tr w:rsidR="009F0A2F" w14:paraId="185E1870" w14:textId="77777777">
        <w:trPr>
          <w:cantSplit/>
          <w:jc w:val="center"/>
        </w:trPr>
        <w:tc>
          <w:tcPr>
            <w:tcW w:w="1026" w:type="dxa"/>
          </w:tcPr>
          <w:p w14:paraId="33D782A9" w14:textId="77777777" w:rsidR="009F0A2F" w:rsidRDefault="00000000">
            <w:pPr>
              <w:pStyle w:val="JSTT-table-text"/>
              <w:keepNext/>
              <w:jc w:val="center"/>
            </w:pPr>
            <w:r>
              <w:rPr>
                <w:sz w:val="18"/>
              </w:rPr>
              <w:t>RAMP</w:t>
            </w:r>
          </w:p>
        </w:tc>
        <w:tc>
          <w:tcPr>
            <w:tcW w:w="1219" w:type="dxa"/>
          </w:tcPr>
          <w:p w14:paraId="6DBC6595" w14:textId="77777777" w:rsidR="009F0A2F" w:rsidRDefault="00000000">
            <w:pPr>
              <w:pStyle w:val="JSTT-table-text"/>
              <w:keepNext/>
              <w:jc w:val="center"/>
            </w:pPr>
            <w:r>
              <w:rPr>
                <w:sz w:val="18"/>
              </w:rPr>
              <w:t>PID</w:t>
            </w:r>
          </w:p>
        </w:tc>
        <w:tc>
          <w:tcPr>
            <w:tcW w:w="2568" w:type="dxa"/>
          </w:tcPr>
          <w:p w14:paraId="6F91FD50" w14:textId="77777777" w:rsidR="009F0A2F" w:rsidRDefault="00000000">
            <w:pPr>
              <w:pStyle w:val="JSTT-table-text"/>
              <w:keepNext/>
              <w:jc w:val="center"/>
            </w:pPr>
            <w:r>
              <w:rPr>
                <w:sz w:val="18"/>
              </w:rPr>
              <w:t>0.046 ± 0.002</w:t>
            </w:r>
          </w:p>
        </w:tc>
        <w:tc>
          <w:tcPr>
            <w:tcW w:w="1508" w:type="dxa"/>
          </w:tcPr>
          <w:p w14:paraId="4EAFCD63" w14:textId="77777777" w:rsidR="009F0A2F" w:rsidRDefault="00000000">
            <w:pPr>
              <w:pStyle w:val="JSTT-table-text"/>
              <w:keepNext/>
              <w:jc w:val="center"/>
            </w:pPr>
            <w:r>
              <w:rPr>
                <w:sz w:val="18"/>
              </w:rPr>
              <w:t>0.127 ± 0.001</w:t>
            </w:r>
          </w:p>
        </w:tc>
        <w:tc>
          <w:tcPr>
            <w:tcW w:w="1990" w:type="dxa"/>
          </w:tcPr>
          <w:p w14:paraId="49673B63" w14:textId="77777777" w:rsidR="009F0A2F" w:rsidRDefault="00000000">
            <w:pPr>
              <w:pStyle w:val="JSTT-table-text"/>
              <w:keepNext/>
              <w:jc w:val="center"/>
            </w:pPr>
            <w:r>
              <w:rPr>
                <w:sz w:val="18"/>
              </w:rPr>
              <w:t>5.84 ± 0.04</w:t>
            </w:r>
          </w:p>
        </w:tc>
      </w:tr>
      <w:tr w:rsidR="009F0A2F" w14:paraId="512D9D3C" w14:textId="77777777">
        <w:trPr>
          <w:cantSplit/>
          <w:jc w:val="center"/>
        </w:trPr>
        <w:tc>
          <w:tcPr>
            <w:tcW w:w="1026" w:type="dxa"/>
          </w:tcPr>
          <w:p w14:paraId="6CDC4180" w14:textId="77777777" w:rsidR="009F0A2F" w:rsidRDefault="00000000">
            <w:pPr>
              <w:pStyle w:val="JSTT-table-text"/>
              <w:keepNext/>
              <w:jc w:val="center"/>
            </w:pPr>
            <w:r>
              <w:rPr>
                <w:sz w:val="18"/>
              </w:rPr>
              <w:t>EDGE</w:t>
            </w:r>
          </w:p>
        </w:tc>
        <w:tc>
          <w:tcPr>
            <w:tcW w:w="1219" w:type="dxa"/>
          </w:tcPr>
          <w:p w14:paraId="58C9A9E9" w14:textId="77777777" w:rsidR="009F0A2F" w:rsidRDefault="00000000">
            <w:pPr>
              <w:pStyle w:val="JSTT-table-text"/>
              <w:keepNext/>
              <w:jc w:val="center"/>
            </w:pPr>
            <w:r>
              <w:rPr>
                <w:sz w:val="18"/>
              </w:rPr>
              <w:t>Assist map</w:t>
            </w:r>
          </w:p>
        </w:tc>
        <w:tc>
          <w:tcPr>
            <w:tcW w:w="2568" w:type="dxa"/>
          </w:tcPr>
          <w:p w14:paraId="4B882463" w14:textId="77777777" w:rsidR="009F0A2F" w:rsidRDefault="00000000">
            <w:pPr>
              <w:pStyle w:val="JSTT-table-text"/>
              <w:keepNext/>
              <w:jc w:val="center"/>
            </w:pPr>
            <w:r>
              <w:rPr>
                <w:sz w:val="18"/>
              </w:rPr>
              <w:t>1.534 ± 0.000</w:t>
            </w:r>
          </w:p>
        </w:tc>
        <w:tc>
          <w:tcPr>
            <w:tcW w:w="1508" w:type="dxa"/>
          </w:tcPr>
          <w:p w14:paraId="40E8D483" w14:textId="77777777" w:rsidR="009F0A2F" w:rsidRDefault="00000000">
            <w:pPr>
              <w:pStyle w:val="JSTT-table-text"/>
              <w:keepNext/>
              <w:jc w:val="center"/>
            </w:pPr>
            <w:r>
              <w:rPr>
                <w:sz w:val="18"/>
              </w:rPr>
              <w:t>0.130 ± 0.000</w:t>
            </w:r>
          </w:p>
        </w:tc>
        <w:tc>
          <w:tcPr>
            <w:tcW w:w="1990" w:type="dxa"/>
          </w:tcPr>
          <w:p w14:paraId="3F2D8AAB" w14:textId="77777777" w:rsidR="009F0A2F" w:rsidRDefault="00000000">
            <w:pPr>
              <w:pStyle w:val="JSTT-table-text"/>
              <w:keepNext/>
              <w:jc w:val="center"/>
            </w:pPr>
            <w:r>
              <w:rPr>
                <w:sz w:val="18"/>
              </w:rPr>
              <w:t>0.02 ± 0.00</w:t>
            </w:r>
          </w:p>
        </w:tc>
      </w:tr>
      <w:tr w:rsidR="009F0A2F" w14:paraId="632DE5E5" w14:textId="77777777">
        <w:trPr>
          <w:cantSplit/>
          <w:jc w:val="center"/>
        </w:trPr>
        <w:tc>
          <w:tcPr>
            <w:tcW w:w="1026" w:type="dxa"/>
          </w:tcPr>
          <w:p w14:paraId="5DF5DBD7" w14:textId="77777777" w:rsidR="009F0A2F" w:rsidRDefault="00000000">
            <w:pPr>
              <w:pStyle w:val="JSTT-table-text"/>
              <w:keepNext/>
              <w:jc w:val="center"/>
            </w:pPr>
            <w:r>
              <w:rPr>
                <w:sz w:val="18"/>
              </w:rPr>
              <w:t>EDGE</w:t>
            </w:r>
          </w:p>
        </w:tc>
        <w:tc>
          <w:tcPr>
            <w:tcW w:w="1219" w:type="dxa"/>
          </w:tcPr>
          <w:p w14:paraId="3BFFA72A" w14:textId="77777777" w:rsidR="009F0A2F" w:rsidRDefault="00000000">
            <w:pPr>
              <w:pStyle w:val="JSTT-table-text"/>
              <w:keepNext/>
              <w:jc w:val="center"/>
            </w:pPr>
            <w:r>
              <w:rPr>
                <w:sz w:val="18"/>
              </w:rPr>
              <w:t>PI</w:t>
            </w:r>
          </w:p>
        </w:tc>
        <w:tc>
          <w:tcPr>
            <w:tcW w:w="2568" w:type="dxa"/>
          </w:tcPr>
          <w:p w14:paraId="59BCCADA" w14:textId="77777777" w:rsidR="009F0A2F" w:rsidRDefault="00000000">
            <w:pPr>
              <w:pStyle w:val="JSTT-table-text"/>
              <w:keepNext/>
              <w:jc w:val="center"/>
            </w:pPr>
            <w:r>
              <w:rPr>
                <w:sz w:val="18"/>
              </w:rPr>
              <w:t>0.300 ± 0.003</w:t>
            </w:r>
          </w:p>
        </w:tc>
        <w:tc>
          <w:tcPr>
            <w:tcW w:w="1508" w:type="dxa"/>
          </w:tcPr>
          <w:p w14:paraId="3ABEE9CF" w14:textId="77777777" w:rsidR="009F0A2F" w:rsidRDefault="00000000">
            <w:pPr>
              <w:pStyle w:val="JSTT-table-text"/>
              <w:keepNext/>
              <w:jc w:val="center"/>
            </w:pPr>
            <w:r>
              <w:rPr>
                <w:sz w:val="18"/>
              </w:rPr>
              <w:t>0.255 ± 0.004</w:t>
            </w:r>
          </w:p>
        </w:tc>
        <w:tc>
          <w:tcPr>
            <w:tcW w:w="1990" w:type="dxa"/>
          </w:tcPr>
          <w:p w14:paraId="491C7128" w14:textId="77777777" w:rsidR="009F0A2F" w:rsidRDefault="00000000">
            <w:pPr>
              <w:pStyle w:val="JSTT-table-text"/>
              <w:keepNext/>
              <w:jc w:val="center"/>
            </w:pPr>
            <w:r>
              <w:rPr>
                <w:sz w:val="18"/>
              </w:rPr>
              <w:t>6.97 ± 0.24</w:t>
            </w:r>
          </w:p>
        </w:tc>
      </w:tr>
      <w:tr w:rsidR="009F0A2F" w14:paraId="6197DF9B" w14:textId="77777777">
        <w:trPr>
          <w:cantSplit/>
          <w:jc w:val="center"/>
        </w:trPr>
        <w:tc>
          <w:tcPr>
            <w:tcW w:w="1026" w:type="dxa"/>
          </w:tcPr>
          <w:p w14:paraId="72D95E47" w14:textId="77777777" w:rsidR="009F0A2F" w:rsidRDefault="00000000">
            <w:pPr>
              <w:pStyle w:val="JSTT-table-text"/>
              <w:jc w:val="center"/>
            </w:pPr>
            <w:r>
              <w:rPr>
                <w:sz w:val="18"/>
              </w:rPr>
              <w:t>EDGE</w:t>
            </w:r>
          </w:p>
        </w:tc>
        <w:tc>
          <w:tcPr>
            <w:tcW w:w="1219" w:type="dxa"/>
          </w:tcPr>
          <w:p w14:paraId="1802ACB3" w14:textId="77777777" w:rsidR="009F0A2F" w:rsidRDefault="00000000">
            <w:pPr>
              <w:pStyle w:val="JSTT-table-text"/>
              <w:jc w:val="center"/>
            </w:pPr>
            <w:r>
              <w:rPr>
                <w:sz w:val="18"/>
              </w:rPr>
              <w:t>PID</w:t>
            </w:r>
          </w:p>
        </w:tc>
        <w:tc>
          <w:tcPr>
            <w:tcW w:w="2568" w:type="dxa"/>
          </w:tcPr>
          <w:p w14:paraId="39A81FE0" w14:textId="77777777" w:rsidR="009F0A2F" w:rsidRDefault="00000000">
            <w:pPr>
              <w:pStyle w:val="JSTT-table-text"/>
              <w:jc w:val="center"/>
            </w:pPr>
            <w:r>
              <w:rPr>
                <w:sz w:val="18"/>
              </w:rPr>
              <w:t>0.163 ± 0.002</w:t>
            </w:r>
          </w:p>
        </w:tc>
        <w:tc>
          <w:tcPr>
            <w:tcW w:w="1508" w:type="dxa"/>
          </w:tcPr>
          <w:p w14:paraId="01DBADD8" w14:textId="77777777" w:rsidR="009F0A2F" w:rsidRDefault="00000000">
            <w:pPr>
              <w:pStyle w:val="JSTT-table-text"/>
              <w:jc w:val="center"/>
            </w:pPr>
            <w:r>
              <w:rPr>
                <w:sz w:val="18"/>
              </w:rPr>
              <w:t>0.321 ± 0.003</w:t>
            </w:r>
          </w:p>
        </w:tc>
        <w:tc>
          <w:tcPr>
            <w:tcW w:w="1990" w:type="dxa"/>
          </w:tcPr>
          <w:p w14:paraId="63A8E64C" w14:textId="77777777" w:rsidR="009F0A2F" w:rsidRDefault="00000000">
            <w:pPr>
              <w:pStyle w:val="JSTT-table-text"/>
              <w:jc w:val="center"/>
            </w:pPr>
            <w:r>
              <w:rPr>
                <w:sz w:val="18"/>
              </w:rPr>
              <w:t>6.67 ± 0.09</w:t>
            </w:r>
          </w:p>
        </w:tc>
      </w:tr>
    </w:tbl>
    <w:p w14:paraId="1A6A20AB" w14:textId="77777777" w:rsidR="009F0A2F" w:rsidRDefault="009F0A2F">
      <w:pPr>
        <w:pStyle w:val="10JSTT-Text"/>
        <w:spacing w:before="0"/>
      </w:pPr>
    </w:p>
    <w:p w14:paraId="7473EE0D" w14:textId="77777777" w:rsidR="009F0A2F" w:rsidRDefault="009F0A2F">
      <w:pPr>
        <w:spacing w:line="20" w:lineRule="exact"/>
        <w:rPr>
          <w:sz w:val="2"/>
        </w:rPr>
        <w:sectPr w:rsidR="009F0A2F">
          <w:footnotePr>
            <w:numFmt w:val="chicago"/>
          </w:footnotePr>
          <w:type w:val="continuous"/>
          <w:pgSz w:w="11907" w:h="16840" w:code="9"/>
          <w:pgMar w:top="79" w:right="964" w:bottom="964" w:left="1038" w:header="907" w:footer="737" w:gutter="0"/>
          <w:cols w:space="360"/>
          <w:docGrid w:linePitch="360"/>
        </w:sectPr>
      </w:pPr>
    </w:p>
    <w:p w14:paraId="1E804FD4" w14:textId="77777777" w:rsidR="009F0A2F" w:rsidRDefault="00000000">
      <w:pPr>
        <w:pStyle w:val="10JSTT-Text"/>
      </w:pPr>
      <w: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3B832918" w14:textId="77777777" w:rsidR="009F0A2F" w:rsidRDefault="00000000">
      <w:pPr>
        <w:pStyle w:val="10JSTT-Text"/>
      </w:pPr>
      <w: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31CC5696" w14:textId="77777777" w:rsidR="009F0A2F" w:rsidRDefault="00000000">
      <w:pPr>
        <w:pStyle w:val="10JSTT-Text"/>
      </w:pPr>
      <w:r>
        <w:t>In EDGE, the largest assist-map steady relative errors occur at 40 km/h, reaching +56.7% at 0.35 g and +99.7% at 0.4 g. The corresponding PI errors are −0.4% and −0.5%, while the PID errors are −0.1% and −0.2%.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14:paraId="07227C4E" w14:textId="77777777" w:rsidR="009F0A2F" w:rsidRDefault="00000000">
      <w:pPr>
        <w:pStyle w:val="10JSTT-Text"/>
      </w:pPr>
      <w:r>
        <w:t>The additional RAMP and EDGE cases also indicate that the assist map is more sensitive to speed variation and high lateral acceleration, whereas the PI/PID controllers remain closer to the desired torque reference within the simulated operating range.</w:t>
      </w:r>
    </w:p>
    <w:p w14:paraId="51077E92" w14:textId="77777777" w:rsidR="009F0A2F" w:rsidRDefault="00000000">
      <w:pPr>
        <w:pStyle w:val="41JSTT-2ndorder-head"/>
      </w:pPr>
      <w:r>
        <w:t>Discussion</w:t>
      </w:r>
    </w:p>
    <w:p w14:paraId="278F96C2" w14:textId="77777777" w:rsidR="009F0A2F" w:rsidRDefault="00000000">
      <w:pPr>
        <w:pStyle w:val="10JSTT-Text"/>
      </w:pPr>
      <w:r>
        <w:t xml:space="preserve">The assist-map errors arise from two mechanisms. The first is the local slope limit. A road-reaction torque disturbance is attenuated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so a finite slope leaves a residual error. The same constraint prevents the map from reaching its unconstrained calibration characteristic where the required slope is high, as observed in DRY and EDGE.</w:t>
      </w:r>
    </w:p>
    <w:p w14:paraId="3B37C6E5" w14:textId="77777777" w:rsidR="009F0A2F" w:rsidRDefault="00000000">
      <w:pPr>
        <w:pStyle w:val="10JSTT-Text"/>
      </w:pPr>
      <w: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14:paraId="65D6156F" w14:textId="77777777" w:rsidR="009F0A2F" w:rsidRDefault="00000000">
      <w:pPr>
        <w:pStyle w:val="10JSTT-Text"/>
      </w:pPr>
      <w: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14:paraId="61011FC9" w14:textId="77777777" w:rsidR="009F0A2F" w:rsidRDefault="00000000">
      <w:pPr>
        <w:pStyle w:val="10JSTT-Text"/>
      </w:pPr>
      <w: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032D4168" w14:textId="77777777" w:rsidR="009F0A2F" w:rsidRDefault="00000000">
      <w:pPr>
        <w:pStyle w:val="10JSTT-Text"/>
      </w:pPr>
      <w: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with a single noise realization, whereas the scoring cases are averaged over five realizations.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14:paraId="7A32EF05" w14:textId="77777777" w:rsidR="009F0A2F" w:rsidRDefault="00000000">
      <w:pPr>
        <w:pStyle w:val="4JSST-1storder-head"/>
      </w:pPr>
      <w:r>
        <w:t>Conclusions</w:t>
      </w:r>
    </w:p>
    <w:p w14:paraId="0F089486" w14:textId="77777777" w:rsidR="009F0A2F" w:rsidRDefault="00000000">
      <w:pPr>
        <w:pStyle w:val="10JSTT-Text"/>
      </w:pPr>
      <w:r>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57368CE7" w14:textId="77777777" w:rsidR="009F0A2F" w:rsidRDefault="00000000">
      <w:pPr>
        <w:pStyle w:val="10JSTT-Text"/>
      </w:pPr>
      <w: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−0.08% for PI and −0.06% for PID. The PID controller also reduced the calibration tracking metric from 27.05% to 11.59%.</w:t>
      </w:r>
    </w:p>
    <w:p w14:paraId="62C86AE8" w14:textId="77777777" w:rsidR="009F0A2F" w:rsidRDefault="00000000">
      <w:pPr>
        <w:pStyle w:val="10JSTT-Text"/>
      </w:pPr>
      <w: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14:paraId="3DBA4330" w14:textId="77777777" w:rsidR="009F0A2F" w:rsidRDefault="00000000">
      <w:pPr>
        <w:pStyle w:val="JSTT-acknowledgement"/>
      </w:pPr>
      <w:r>
        <w:t>Acknowledgments</w:t>
      </w:r>
    </w:p>
    <w:p w14:paraId="2DB05A69" w14:textId="77777777" w:rsidR="009F0A2F" w:rsidRDefault="00000000">
      <w:pPr>
        <w:pStyle w:val="10JSTT-Text"/>
      </w:pPr>
      <w:r>
        <w:t>The authors acknowledge Ho Chi Minh City University of Technology (HCMUT), Vietnam National University Ho Chi Minh City (VNU-HCM) for supporting this research.</w:t>
      </w:r>
    </w:p>
    <w:p w14:paraId="61893D0B" w14:textId="77777777" w:rsidR="009F0A2F" w:rsidRDefault="00000000">
      <w:pPr>
        <w:pStyle w:val="JSTT-acknowledgement"/>
      </w:pPr>
      <w:r>
        <w:t>Conflict of Interest</w:t>
      </w:r>
    </w:p>
    <w:p w14:paraId="68F7B319" w14:textId="77777777" w:rsidR="009F0A2F" w:rsidRDefault="00000000">
      <w:pPr>
        <w:pStyle w:val="10JSTT-Text"/>
      </w:pPr>
      <w:r>
        <w:t>The authors have no conflict of interest to declare.</w:t>
      </w:r>
    </w:p>
    <w:p w14:paraId="019EB9B3" w14:textId="77777777" w:rsidR="009F0A2F" w:rsidRDefault="00000000">
      <w:pPr>
        <w:pStyle w:val="JSTT-acknowledgement"/>
      </w:pPr>
      <w:r>
        <w:t>Author contributions</w:t>
      </w:r>
    </w:p>
    <w:p w14:paraId="4146C5EB" w14:textId="77777777" w:rsidR="009F0A2F" w:rsidRDefault="00000000">
      <w:pPr>
        <w:pStyle w:val="10JSTT-Text"/>
      </w:pPr>
      <w:r>
        <w:t>Tran Minh Tan: modeling, simulation, data analysis, writing – original draft. Phung Thanh Huy: supervision, review and editing. All authors have approved the final article.</w:t>
      </w:r>
    </w:p>
    <w:p w14:paraId="5323A38F" w14:textId="77777777" w:rsidR="009F0A2F" w:rsidRDefault="00000000">
      <w:pPr>
        <w:pStyle w:val="JSTT-acknowledgement"/>
      </w:pPr>
      <w:r>
        <w:t>Declaration of Generative AI</w:t>
      </w:r>
    </w:p>
    <w:p w14:paraId="19468C6E" w14:textId="77777777" w:rsidR="009F0A2F" w:rsidRDefault="00000000">
      <w:pPr>
        <w:pStyle w:val="10JSTT-Text"/>
      </w:pPr>
      <w:r>
        <w:t>During the preparation of this work, the author(s) used Claude (Anthropic) in order to assist with simulation code, figure generation, data checking, and language editing. After using this tool, the author(s) reviewed and edited the content as needed and take full responsibility for the content of the published article.</w:t>
      </w:r>
    </w:p>
    <w:p w14:paraId="42860584" w14:textId="77777777" w:rsidR="009F0A2F" w:rsidRDefault="00000000">
      <w:pPr>
        <w:pStyle w:val="JSTT-acknowledgement"/>
      </w:pPr>
      <w:r>
        <w:t>References</w:t>
      </w:r>
    </w:p>
    <w:p w14:paraId="2A8E8394" w14:textId="77777777" w:rsidR="009F0A2F" w:rsidRDefault="00000000">
      <w:pPr>
        <w:pStyle w:val="EndNoteBibliography"/>
        <w:spacing w:after="40"/>
        <w:ind w:left="425" w:hanging="425"/>
        <w:jc w:val="left"/>
      </w:pPr>
      <w:r>
        <w:rPr>
          <w:rFonts w:ascii="Arial" w:hAnsi="Arial"/>
        </w:rPr>
        <w:t>[1]. D. Lee, K.-S. Kim and S. Kim. (2018). Controller design of an electric power steering system. IEEE Transactions on Control Systems Technology, 26(2), 748–755. https://doi.org/10.1109/TCST.2017.2679062</w:t>
      </w:r>
    </w:p>
    <w:p w14:paraId="385A8A73" w14:textId="77777777" w:rsidR="009F0A2F" w:rsidRDefault="00000000">
      <w:pPr>
        <w:pStyle w:val="EndNoteBibliography"/>
        <w:spacing w:after="40"/>
        <w:ind w:left="425" w:hanging="425"/>
        <w:jc w:val="left"/>
      </w:pPr>
      <w:r>
        <w:rPr>
          <w:rFonts w:ascii="Arial" w:hAnsi="Arial"/>
        </w:rPr>
        <w:t>[2]. Y. Li, Z. Yang, D. Zhai, J. He and J. Fan. (2023). Study on control strategy of electric power steering for commercial vehicle based on multi-map. World Electric Vehicle Journal, 14(2), 33. https://doi.org/10.3390/wevj14020033</w:t>
      </w:r>
    </w:p>
    <w:p w14:paraId="047E34C6" w14:textId="77777777" w:rsidR="009F0A2F" w:rsidRDefault="00000000">
      <w:pPr>
        <w:pStyle w:val="EndNoteBibliography"/>
        <w:spacing w:after="40"/>
        <w:ind w:left="425" w:hanging="425"/>
        <w:jc w:val="left"/>
      </w:pPr>
      <w:r>
        <w:rPr>
          <w:rFonts w:ascii="Arial" w:hAnsi="Arial"/>
        </w:rPr>
        <w:t>[3]. Q. Li and C. Xia. (2012). Research of electric power steering system assistance characteristic based on the identification of the road. In Proceedings of the 2nd International Conference on Computer and Information Application (ICCIA 2012), Atlantis Press, pp 402-405. https://doi.org/10.2991/iccia.2012.97</w:t>
      </w:r>
    </w:p>
    <w:p w14:paraId="78BB3EFB" w14:textId="77777777" w:rsidR="009F0A2F" w:rsidRDefault="00000000">
      <w:pPr>
        <w:pStyle w:val="EndNoteBibliography"/>
        <w:spacing w:after="40"/>
        <w:ind w:left="425" w:hanging="425"/>
        <w:jc w:val="left"/>
      </w:pPr>
      <w:r>
        <w:rPr>
          <w:rFonts w:ascii="Arial" w:hAnsi="Arial"/>
        </w:rPr>
        <w:t>[4]. H.Q. Nguyen, V.T. Vu and O. Sename. (2025). Combining adaptive neural-fuzzy inference system with field-oriented control strategy for electric power steering system in cars. Advances in Mechanical Engineering, 17(9). https://doi.org/10.1177/16878132251369152</w:t>
      </w:r>
    </w:p>
    <w:p w14:paraId="426C2615" w14:textId="77777777" w:rsidR="009F0A2F" w:rsidRDefault="00000000">
      <w:pPr>
        <w:pStyle w:val="EndNoteBibliography"/>
        <w:spacing w:after="40"/>
        <w:ind w:left="425" w:hanging="425"/>
        <w:jc w:val="left"/>
      </w:pPr>
      <w:r>
        <w:rPr>
          <w:rFonts w:ascii="Arial" w:hAnsi="Arial"/>
        </w:rPr>
        <w:t>[5]. D. Saifia, M. Chadli, H.R. Karimi and S. Labiod. (2015). Fuzzy control for electric power steering system with assist motor current input constraints. Journal of the Franklin Institute, 352(2), 562-576. https://doi.org/10.1016/j.jfranklin.2014.05.007</w:t>
      </w:r>
    </w:p>
    <w:p w14:paraId="49FDDA0E" w14:textId="77777777" w:rsidR="009F0A2F" w:rsidRDefault="00000000">
      <w:pPr>
        <w:pStyle w:val="EndNoteBibliography"/>
        <w:spacing w:after="40"/>
        <w:ind w:left="425" w:hanging="425"/>
        <w:jc w:val="left"/>
      </w:pPr>
      <w:r>
        <w:rPr>
          <w:rFonts w:ascii="Arial" w:hAnsi="Arial"/>
        </w:rPr>
        <w:t>[6]. X.A. Ren and Z.X. Deng. (2014). Research on ideal steering wheel effort characteristics of driver. China Mechanical Engineering, 25(16), 2261-2265.</w:t>
      </w:r>
    </w:p>
    <w:p w14:paraId="2AA3308A" w14:textId="77777777" w:rsidR="009F0A2F" w:rsidRDefault="00000000">
      <w:pPr>
        <w:pStyle w:val="EndNoteBibliography"/>
        <w:spacing w:after="40"/>
        <w:ind w:left="425" w:hanging="425"/>
        <w:jc w:val="left"/>
      </w:pPr>
      <w:r>
        <w:rPr>
          <w:rFonts w:ascii="Arial" w:hAnsi="Arial"/>
        </w:rPr>
        <w:t>[7]. H.B. Pacejka. (2006). Tyre and vehicle dynamics (2nd ed.). Elsevier.</w:t>
      </w:r>
    </w:p>
    <w:p w14:paraId="5189F5B9" w14:textId="77777777" w:rsidR="009F0A2F" w:rsidRDefault="00000000">
      <w:pPr>
        <w:pStyle w:val="EndNoteBibliography"/>
        <w:spacing w:after="40"/>
        <w:ind w:left="425" w:hanging="425"/>
        <w:jc w:val="left"/>
      </w:pPr>
      <w:r>
        <w:rPr>
          <w:rFonts w:ascii="Arial" w:hAnsi="Arial"/>
        </w:rPr>
        <w:t>[8]. R. Rajamani. (2012). Vehicle dynamics and control (2nd ed.). Springer.</w:t>
      </w:r>
    </w:p>
    <w:p w14:paraId="34A4A102" w14:textId="77777777" w:rsidR="009F0A2F" w:rsidRDefault="00000000">
      <w:pPr>
        <w:pStyle w:val="EndNoteBibliography"/>
        <w:spacing w:after="40"/>
        <w:ind w:left="425" w:hanging="425"/>
        <w:jc w:val="left"/>
      </w:pPr>
      <w:r>
        <w:rPr>
          <w:rFonts w:ascii="Arial" w:hAnsi="Arial"/>
        </w:rPr>
        <w:t>[9]. Valeo. Torque and/or angle sensors, product catalogue. https://www.valeo.com/en/catalogue/cda/torque-and-or-angle-sensors/</w:t>
      </w:r>
    </w:p>
    <w:p w14:paraId="2AC1ABA9" w14:textId="77777777" w:rsidR="009F0A2F" w:rsidRDefault="00000000">
      <w:pPr>
        <w:pStyle w:val="EndNoteBibliography"/>
        <w:spacing w:after="40"/>
        <w:ind w:left="425" w:hanging="425"/>
        <w:jc w:val="left"/>
      </w:pPr>
      <w:r>
        <w:rPr>
          <w:rFonts w:ascii="Arial" w:hAnsi="Arial"/>
        </w:rPr>
        <w:t>[10]. Bosch Motorsport. (2026). Steering wheel angle sensor LWS, data sheet. https://www.bosch-motorsport.com</w:t>
      </w:r>
    </w:p>
    <w:p w14:paraId="62E33561" w14:textId="77777777" w:rsidR="009F0A2F" w:rsidRDefault="00000000">
      <w:pPr>
        <w:pStyle w:val="EndNoteBibliography"/>
        <w:spacing w:after="40"/>
        <w:ind w:left="425" w:hanging="425"/>
        <w:jc w:val="left"/>
      </w:pPr>
      <w:r>
        <w:rPr>
          <w:rFonts w:ascii="Arial" w:hAnsi="Arial"/>
        </w:rPr>
        <w:t>[11]. Bosch Motorsport. (2020). Acceleration sensor MM5.10, data sheet. https://www.bosch-motorsport.com</w:t>
      </w:r>
    </w:p>
    <w:p w14:paraId="4183B2EA" w14:textId="77777777" w:rsidR="009F0A2F" w:rsidRDefault="00000000">
      <w:pPr>
        <w:pStyle w:val="EndNoteBibliography"/>
        <w:spacing w:after="40"/>
        <w:ind w:left="425" w:hanging="425"/>
        <w:jc w:val="left"/>
      </w:pPr>
      <w:r>
        <w:rPr>
          <w:rFonts w:ascii="Arial" w:hAnsi="Arial"/>
        </w:rPr>
        <w:t>[12]. H. Ragab, S. Givigi and A. Noureldin. (2024). Automotive speed estimation: Sensor types and error characteristics from OBD-II to ADAS. arXiv:2501.00242.</w:t>
      </w:r>
    </w:p>
    <w:sectPr w:rsidR="009F0A2F" w:rsidSect="00E13A10">
      <w:footnotePr>
        <w:numFmt w:val="chicago"/>
      </w:footnotePr>
      <w:type w:val="continuous"/>
      <w:pgSz w:w="11907" w:h="16840" w:code="9"/>
      <w:pgMar w:top="79" w:right="964" w:bottom="964" w:left="1038" w:header="907" w:footer="737" w:gutter="0"/>
      <w:cols w:num="2" w:space="360"/>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C697" w14:textId="77777777" w:rsidR="00C76A56" w:rsidRDefault="00C76A56">
      <w:r>
        <w:separator/>
      </w:r>
    </w:p>
    <w:p w14:paraId="1B2F4E19" w14:textId="77777777" w:rsidR="00C76A56" w:rsidRDefault="00C76A56"/>
    <w:p w14:paraId="00D3D440" w14:textId="77777777" w:rsidR="00C76A56" w:rsidRDefault="00C76A56"/>
  </w:endnote>
  <w:endnote w:type="continuationSeparator" w:id="0">
    <w:p w14:paraId="77C81F18" w14:textId="77777777" w:rsidR="00C76A56" w:rsidRDefault="00C76A56">
      <w:r>
        <w:continuationSeparator/>
      </w:r>
    </w:p>
    <w:p w14:paraId="535DC97D" w14:textId="77777777" w:rsidR="00C76A56" w:rsidRDefault="00C76A56"/>
    <w:p w14:paraId="50079E4B" w14:textId="77777777" w:rsidR="00C76A56" w:rsidRDefault="00C76A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3C648771-6D20-4E68-BD71-6A977084A54D}"/>
  </w:font>
  <w:font w:name="Univers">
    <w:charset w:val="00"/>
    <w:family w:val="swiss"/>
    <w:pitch w:val="variable"/>
    <w:sig w:usb0="80000287" w:usb1="00000000" w:usb2="00000000" w:usb3="00000000" w:csb0="0000000F" w:csb1="00000000"/>
    <w:embedRegular r:id="rId2" w:fontKey="{94D20C2D-C1D5-4361-8C9B-1FB09AEB81F9}"/>
  </w:font>
  <w:font w:name="Tahoma">
    <w:panose1 w:val="020B0604030504040204"/>
    <w:charset w:val="00"/>
    <w:family w:val="swiss"/>
    <w:pitch w:val="variable"/>
    <w:sig w:usb0="E1002EFF" w:usb1="C000605B" w:usb2="00000029" w:usb3="00000000" w:csb0="000101FF" w:csb1="00000000"/>
    <w:embedRegular r:id="rId3" w:fontKey="{5FA732C6-A360-426C-BCDC-6378AAB30404}"/>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4" w:fontKey="{5FF3B730-7DDB-4E6B-947B-CFCD35A32B95}"/>
  </w:font>
  <w:font w:name="Cambria Math">
    <w:panose1 w:val="02040503050406030204"/>
    <w:charset w:val="00"/>
    <w:family w:val="roman"/>
    <w:pitch w:val="variable"/>
    <w:sig w:usb0="E00006FF" w:usb1="420024FF" w:usb2="02000000" w:usb3="00000000" w:csb0="0000019F" w:csb1="00000000"/>
    <w:embedRegular r:id="rId5" w:fontKey="{AFE54377-B9B7-4F8F-9CCB-70BD64C894B1}"/>
    <w:embedItalic r:id="rId6" w:fontKey="{62CEA7C4-FB9C-48B9-A113-A4B98F4A7484}"/>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7" w:fontKey="{DBD06048-3349-4EA2-B33B-CAA74BAB46DE}"/>
    <w:embedItalic r:id="rId8" w:fontKey="{1F07878D-0AC5-44EB-BF8C-84E4B3EBEC1A}"/>
  </w:font>
  <w:font w:name="Cambria">
    <w:panose1 w:val="02040503050406030204"/>
    <w:charset w:val="00"/>
    <w:family w:val="roman"/>
    <w:pitch w:val="variable"/>
    <w:sig w:usb0="E00006FF" w:usb1="420024FF" w:usb2="02000000" w:usb3="00000000" w:csb0="0000019F" w:csb1="00000000"/>
    <w:embedRegular r:id="rId9" w:fontKey="{102F5B79-176A-4A1C-A6B5-5AC08FAAD4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iCs/>
        <w:noProof w:val="0"/>
        <w:szCs w:val="22"/>
      </w:rPr>
      <w:id w:val="40261789"/>
      <w:docPartObj>
        <w:docPartGallery w:val="Page Numbers (Bottom of Page)"/>
        <w:docPartUnique/>
      </w:docPartObj>
    </w:sdtPr>
    <w:sdtEndPr>
      <w:rPr>
        <w:noProof/>
      </w:rPr>
    </w:sdtEndPr>
    <w:sdtContent>
      <w:p w14:paraId="4B421D6B" w14:textId="6CE2E495"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E62685">
          <w:rPr>
            <w:i w:val="0"/>
            <w:iCs/>
            <w:szCs w:val="22"/>
          </w:rPr>
          <w:t>10</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szCs w:val="22"/>
      </w:rPr>
      <w:id w:val="243846837"/>
      <w:docPartObj>
        <w:docPartGallery w:val="Page Numbers (Bottom of Page)"/>
        <w:docPartUnique/>
      </w:docPartObj>
    </w:sdtPr>
    <w:sdtEndPr>
      <w:rPr>
        <w:i w:val="0"/>
        <w:noProof/>
      </w:rPr>
    </w:sdtEndPr>
    <w:sdtContent>
      <w:p w14:paraId="45357993" w14:textId="03574BFE" w:rsidR="00B00764" w:rsidRPr="00AA2787" w:rsidRDefault="00B00764">
        <w:pPr>
          <w:pStyle w:val="Footer"/>
          <w:jc w:val="right"/>
          <w:rPr>
            <w:i w:val="0"/>
            <w:szCs w:val="22"/>
          </w:rPr>
        </w:pPr>
        <w:r w:rsidRPr="00AA2787">
          <w:rPr>
            <w:i w:val="0"/>
            <w:noProof w:val="0"/>
            <w:szCs w:val="22"/>
          </w:rPr>
          <w:fldChar w:fldCharType="begin"/>
        </w:r>
        <w:r w:rsidRPr="00AA2787">
          <w:rPr>
            <w:i w:val="0"/>
            <w:szCs w:val="22"/>
          </w:rPr>
          <w:instrText xml:space="preserve"> PAGE   \* MERGEFORMAT </w:instrText>
        </w:r>
        <w:r w:rsidRPr="00AA2787">
          <w:rPr>
            <w:i w:val="0"/>
            <w:noProof w:val="0"/>
            <w:szCs w:val="22"/>
          </w:rPr>
          <w:fldChar w:fldCharType="separate"/>
        </w:r>
        <w:r w:rsidR="00E62685">
          <w:rPr>
            <w:i w:val="0"/>
            <w:szCs w:val="22"/>
          </w:rPr>
          <w:t>9</w:t>
        </w:r>
        <w:r w:rsidRPr="00AA2787">
          <w:rPr>
            <w:i w:val="0"/>
            <w:szCs w:val="22"/>
          </w:rPr>
          <w:fldChar w:fldCharType="end"/>
        </w:r>
      </w:p>
    </w:sdtContent>
  </w:sdt>
  <w:p w14:paraId="3B7CFB95" w14:textId="77777777" w:rsidR="00296056" w:rsidRDefault="00296056" w:rsidP="00296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DF79" w14:textId="5D463F1C" w:rsidR="00B00764" w:rsidRPr="00F74B44" w:rsidRDefault="00B00764" w:rsidP="00F74B44">
    <w:pPr>
      <w:pStyle w:val="Footer"/>
    </w:pPr>
    <w:bookmarkStart w:id="2" w:name="OLE_LINK6"/>
    <w:bookmarkStart w:id="3" w:name="OLE_LINK5"/>
  </w:p>
  <w:p w14:paraId="4B935631" w14:textId="01036616" w:rsidR="00B00764" w:rsidRPr="00B00764" w:rsidRDefault="00B00764" w:rsidP="005A33C9">
    <w:pPr>
      <w:pStyle w:val="Footer"/>
      <w:pBdr>
        <w:top w:val="single" w:sz="4" w:space="1" w:color="auto"/>
      </w:pBdr>
      <w:rPr>
        <w:rStyle w:val="Hyperlink"/>
        <w:sz w:val="20"/>
        <w:szCs w:val="18"/>
        <w:lang w:val="fr-CH"/>
      </w:rPr>
    </w:pPr>
    <w:bookmarkStart w:id="4" w:name="OLE_LINK12"/>
    <w:r w:rsidRPr="00F74B44">
      <w:t>J</w:t>
    </w:r>
    <w:r w:rsidR="00F60B3E" w:rsidRPr="00F74B44">
      <w:t>STT 2021, 14, x</w:t>
    </w:r>
    <w:bookmarkEnd w:id="4"/>
    <w:r w:rsidR="00F60B3E" w:rsidRPr="00F74B44">
      <w:t>. https://doi.org/10.3390/xxxxx</w:t>
    </w:r>
    <w:bookmarkEnd w:id="2"/>
    <w:r w:rsidR="00F60B3E" w:rsidRPr="00F74B44">
      <w:t xml:space="preserve">  </w:t>
    </w:r>
    <w:bookmarkEnd w:id="3"/>
    <w:r w:rsidR="00F60B3E" w:rsidRPr="00F74B44">
      <w:t xml:space="preserve">                                           </w:t>
    </w:r>
    <w:r w:rsidRPr="00F74B44">
      <w:t xml:space="preserve">            </w:t>
    </w:r>
    <w:r w:rsidR="00F60B3E" w:rsidRPr="00F74B44">
      <w:t xml:space="preserve">            </w:t>
    </w:r>
    <w:r w:rsidRPr="00B00764">
      <w:rPr>
        <w:lang w:val="fr-CH"/>
      </w:rPr>
      <w:t>www.</w:t>
    </w:r>
    <w:hyperlink r:id="rId1" w:history="1">
      <w:r w:rsidRPr="00B00764">
        <w:rPr>
          <w:rStyle w:val="Hyperlink"/>
          <w:sz w:val="20"/>
          <w:lang w:val="fr-CH"/>
        </w:rPr>
        <w:t>jstt.utt.edu.vn/index.php/en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347E" w14:textId="77777777" w:rsidR="00C76A56" w:rsidRDefault="00C76A56" w:rsidP="00783D5B">
      <w:pPr>
        <w:pStyle w:val="Footer"/>
        <w:spacing w:before="230"/>
        <w:rPr>
          <w:lang w:val="en-GB"/>
        </w:rPr>
      </w:pPr>
      <w:r>
        <w:rPr>
          <w:lang w:val="en-IN" w:eastAsia="en-IN"/>
        </w:rPr>
        <w:drawing>
          <wp:inline distT="0" distB="0" distL="0" distR="0" wp14:anchorId="59939BFA" wp14:editId="0ED3B577">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234E8F48" w14:textId="77777777" w:rsidR="00C76A56" w:rsidRDefault="00C76A56"/>
    <w:p w14:paraId="17DB77E7" w14:textId="77777777" w:rsidR="00C76A56" w:rsidRDefault="00C76A56"/>
  </w:footnote>
  <w:footnote w:type="continuationSeparator" w:id="0">
    <w:p w14:paraId="7CFE0BBF" w14:textId="77777777" w:rsidR="00C76A56" w:rsidRDefault="00C76A56">
      <w:r>
        <w:continuationSeparator/>
      </w:r>
    </w:p>
    <w:p w14:paraId="39158CE8" w14:textId="77777777" w:rsidR="00C76A56" w:rsidRDefault="00C76A56"/>
    <w:p w14:paraId="0ACB7720" w14:textId="77777777" w:rsidR="00C76A56" w:rsidRDefault="00C76A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393A" w14:textId="1AB544AB" w:rsidR="00B00764" w:rsidRPr="007C2BCF" w:rsidRDefault="00AA2787" w:rsidP="007C2BCF">
    <w:pPr>
      <w:pStyle w:val="Header"/>
      <w:rPr>
        <w:sz w:val="12"/>
        <w:szCs w:val="16"/>
      </w:rPr>
    </w:pPr>
    <w:bookmarkStart w:id="0" w:name="OLE_LINK13"/>
    <w:r w:rsidRPr="007C2BCF">
      <w:rPr>
        <w:szCs w:val="18"/>
      </w:rPr>
      <w:t>JSTT vol</w:t>
    </w:r>
    <w:r w:rsidR="003938C4" w:rsidRPr="007C2BCF">
      <w:rPr>
        <w:szCs w:val="18"/>
      </w:rPr>
      <w:t xml:space="preserve"> </w:t>
    </w:r>
    <w:r w:rsidR="006E11A5" w:rsidRPr="007C2BCF">
      <w:rPr>
        <w:szCs w:val="18"/>
      </w:rPr>
      <w:t>X</w:t>
    </w:r>
    <w:r w:rsidRPr="007C2BCF">
      <w:rPr>
        <w:szCs w:val="18"/>
      </w:rPr>
      <w:t xml:space="preserve"> (2026), </w:t>
    </w:r>
    <w:r w:rsidR="004106EB" w:rsidRPr="007C2BCF">
      <w:rPr>
        <w:szCs w:val="18"/>
      </w:rPr>
      <w:t>1-</w:t>
    </w:r>
    <w:r w:rsidR="006E11A5" w:rsidRPr="007C2BCF">
      <w:rPr>
        <w:szCs w:val="18"/>
      </w:rPr>
      <w:t>page</w:t>
    </w:r>
    <w:r w:rsidR="00E44B2B" w:rsidRPr="007C2BCF">
      <w:rPr>
        <w:szCs w:val="18"/>
      </w:rPr>
      <w:t xml:space="preserve"> </w:t>
    </w:r>
    <w:r w:rsidRPr="007C2BCF">
      <w:rPr>
        <w:szCs w:val="18"/>
      </w:rPr>
      <w:t xml:space="preserve">   </w:t>
    </w:r>
    <w:r w:rsidR="003938C4" w:rsidRPr="007C2BCF">
      <w:rPr>
        <w:szCs w:val="18"/>
      </w:rPr>
      <w:t xml:space="preserve">   </w:t>
    </w:r>
    <w:r w:rsidRPr="007C2BCF">
      <w:rPr>
        <w:szCs w:val="18"/>
      </w:rPr>
      <w:t xml:space="preserve">   </w:t>
    </w:r>
    <w:r w:rsidR="00BD5829" w:rsidRPr="007C2BCF">
      <w:rPr>
        <w:szCs w:val="18"/>
      </w:rPr>
      <w:t xml:space="preserve">         </w:t>
    </w:r>
    <w:r w:rsidR="007C2BCF">
      <w:rPr>
        <w:szCs w:val="18"/>
      </w:rPr>
      <w:t xml:space="preserve"> </w:t>
    </w:r>
    <w:r w:rsidR="00BD5829" w:rsidRPr="007C2BCF">
      <w:rPr>
        <w:szCs w:val="18"/>
      </w:rPr>
      <w:t xml:space="preserve">  </w:t>
    </w:r>
    <w:r w:rsidRPr="007C2BCF">
      <w:rPr>
        <w:szCs w:val="18"/>
      </w:rPr>
      <w:t xml:space="preserve">                                                                                          </w:t>
    </w:r>
    <w:r w:rsidR="006E11A5" w:rsidRPr="007C2BCF">
      <w:rPr>
        <w:szCs w:val="18"/>
      </w:rPr>
      <w:t>Tran</w:t>
    </w:r>
    <w:r w:rsidRPr="007C2BCF">
      <w:rPr>
        <w:szCs w:val="18"/>
      </w:rPr>
      <w:t xml:space="preserve"> et al.</w:t>
    </w:r>
  </w:p>
  <w:bookmarkEnd w:id="0"/>
  <w:p w14:paraId="3A0B4D3F" w14:textId="3A2D2A7D" w:rsidR="00B00764" w:rsidRPr="007C2BCF" w:rsidRDefault="00B00764" w:rsidP="00F74B44">
    <w:pPr>
      <w:pStyle w:val="Head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846A" w14:textId="0E949A0F" w:rsidR="00B00764" w:rsidRPr="00AA2787" w:rsidRDefault="00B00764" w:rsidP="007C2BCF">
    <w:pPr>
      <w:pStyle w:val="Header"/>
      <w:rPr>
        <w:sz w:val="14"/>
        <w:szCs w:val="18"/>
      </w:rPr>
    </w:pPr>
    <w:r w:rsidRPr="00B00764">
      <w:t xml:space="preserve">JSTT </w:t>
    </w:r>
    <w:r w:rsidR="00AA2787" w:rsidRPr="00AA2787">
      <w:t>vol</w:t>
    </w:r>
    <w:r w:rsidR="003938C4">
      <w:t xml:space="preserve"> </w:t>
    </w:r>
    <w:r w:rsidR="006E11A5">
      <w:t>X</w:t>
    </w:r>
    <w:r w:rsidR="00AA2787" w:rsidRPr="00AA2787">
      <w:t xml:space="preserve"> (2026)</w:t>
    </w:r>
    <w:r w:rsidRPr="00AA2787">
      <w:t xml:space="preserve">, </w:t>
    </w:r>
    <w:r w:rsidR="00FC0680">
      <w:t>1-</w:t>
    </w:r>
    <w:r w:rsidR="006E11A5">
      <w:t>page</w:t>
    </w:r>
    <w:r w:rsidR="00AA2787" w:rsidRPr="00AA2787">
      <w:t xml:space="preserve">                                                                                                 </w:t>
    </w:r>
    <w:r w:rsidR="003938C4">
      <w:t xml:space="preserve">          </w:t>
    </w:r>
    <w:r w:rsidR="00EE1CDE">
      <w:t xml:space="preserve">      </w:t>
    </w:r>
    <w:r w:rsidR="003938C4">
      <w:t xml:space="preserve"> </w:t>
    </w:r>
    <w:r w:rsidR="00AA2787" w:rsidRPr="00AA2787">
      <w:t xml:space="preserve"> </w:t>
    </w:r>
    <w:r w:rsidR="00FC0680">
      <w:t xml:space="preserve">  </w:t>
    </w:r>
    <w:r w:rsidR="006E11A5">
      <w:t>Tran</w:t>
    </w:r>
    <w:r w:rsidR="00AA2787" w:rsidRPr="00AA2787">
      <w:t xml:space="preserve"> </w:t>
    </w:r>
    <w:r w:rsidR="00EE1CDE">
      <w:t>e</w:t>
    </w:r>
    <w:r w:rsidR="00AA2787" w:rsidRPr="00AA2787">
      <w:t>t</w:t>
    </w:r>
    <w:r w:rsidR="00EE1CDE">
      <w:t xml:space="preserve"> al.</w:t>
    </w:r>
  </w:p>
  <w:p w14:paraId="5BDB1DF2" w14:textId="5E4F74A0" w:rsidR="00BA7F74" w:rsidRDefault="00BA7F74" w:rsidP="00B00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9" w:type="dxa"/>
      <w:tblCellMar>
        <w:left w:w="0" w:type="dxa"/>
        <w:right w:w="0" w:type="dxa"/>
      </w:tblCellMar>
      <w:tblLook w:val="04A0" w:firstRow="1" w:lastRow="0" w:firstColumn="1" w:lastColumn="0" w:noHBand="0" w:noVBand="1"/>
    </w:tblPr>
    <w:tblGrid>
      <w:gridCol w:w="1761"/>
      <w:gridCol w:w="6400"/>
      <w:gridCol w:w="1748"/>
    </w:tblGrid>
    <w:tr w:rsidR="007C2BCF" w:rsidRPr="00FA5C0C" w14:paraId="52E9BABE" w14:textId="77777777" w:rsidTr="0010014A">
      <w:trPr>
        <w:trHeight w:val="175"/>
      </w:trPr>
      <w:tc>
        <w:tcPr>
          <w:tcW w:w="1761" w:type="dxa"/>
          <w:tcBorders>
            <w:top w:val="single" w:sz="12" w:space="0" w:color="auto"/>
          </w:tcBorders>
          <w:shd w:val="clear" w:color="auto" w:fill="FFFFFF" w:themeFill="background1"/>
          <w:vAlign w:val="center"/>
        </w:tcPr>
        <w:p w14:paraId="3FC4CC7B"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bookmarkStart w:id="1" w:name="_Hlk83657646"/>
        </w:p>
      </w:tc>
      <w:tc>
        <w:tcPr>
          <w:tcW w:w="6400" w:type="dxa"/>
          <w:tcBorders>
            <w:top w:val="single" w:sz="12" w:space="0" w:color="auto"/>
          </w:tcBorders>
          <w:shd w:val="clear" w:color="auto" w:fill="FFFFFF" w:themeFill="background1"/>
          <w:vAlign w:val="bottom"/>
        </w:tcPr>
        <w:p w14:paraId="7BE56F16" w14:textId="77777777" w:rsidR="007C2BCF" w:rsidRPr="007C2BCF" w:rsidRDefault="007C2BCF" w:rsidP="007C2BCF">
          <w:pPr>
            <w:widowControl/>
            <w:tabs>
              <w:tab w:val="center" w:pos="4706"/>
              <w:tab w:val="right" w:pos="9356"/>
            </w:tabs>
            <w:spacing w:line="240" w:lineRule="auto"/>
            <w:jc w:val="both"/>
            <w:rPr>
              <w:rFonts w:eastAsia="DengXian"/>
              <w:bCs/>
              <w:iCs/>
              <w:noProof/>
              <w:sz w:val="14"/>
              <w:szCs w:val="14"/>
              <w:lang w:val="en-US"/>
            </w:rPr>
          </w:pPr>
        </w:p>
      </w:tc>
      <w:tc>
        <w:tcPr>
          <w:tcW w:w="1748" w:type="dxa"/>
          <w:tcBorders>
            <w:top w:val="single" w:sz="12" w:space="0" w:color="auto"/>
          </w:tcBorders>
          <w:shd w:val="clear" w:color="auto" w:fill="FFFFFF" w:themeFill="background1"/>
          <w:vAlign w:val="center"/>
        </w:tcPr>
        <w:p w14:paraId="2BE3881E" w14:textId="77777777" w:rsidR="007C2BCF" w:rsidRPr="00FA5C0C" w:rsidRDefault="007C2BCF" w:rsidP="007C2BCF">
          <w:pPr>
            <w:widowControl/>
            <w:tabs>
              <w:tab w:val="center" w:pos="4706"/>
              <w:tab w:val="right" w:pos="9356"/>
            </w:tabs>
            <w:spacing w:line="240" w:lineRule="auto"/>
            <w:jc w:val="center"/>
            <w:rPr>
              <w:rFonts w:eastAsia="DengXian"/>
              <w:iCs/>
              <w:noProof/>
              <w:sz w:val="14"/>
              <w:szCs w:val="14"/>
              <w:lang w:val="en-IN" w:eastAsia="en-IN"/>
            </w:rPr>
          </w:pPr>
        </w:p>
      </w:tc>
    </w:tr>
    <w:tr w:rsidR="007C2BCF" w:rsidRPr="00FA5C0C" w14:paraId="1515B15B" w14:textId="77777777" w:rsidTr="0010014A">
      <w:trPr>
        <w:trHeight w:val="1072"/>
      </w:trPr>
      <w:tc>
        <w:tcPr>
          <w:tcW w:w="1761" w:type="dxa"/>
          <w:vAlign w:val="center"/>
          <w:hideMark/>
        </w:tcPr>
        <w:p w14:paraId="6BADEEAD" w14:textId="77777777" w:rsidR="007C2BCF" w:rsidRPr="00FA5C0C" w:rsidRDefault="007C2BCF" w:rsidP="007C2BCF">
          <w:pPr>
            <w:widowControl/>
            <w:tabs>
              <w:tab w:val="center" w:pos="4706"/>
              <w:tab w:val="right" w:pos="9356"/>
            </w:tabs>
            <w:spacing w:line="240" w:lineRule="auto"/>
            <w:jc w:val="both"/>
            <w:rPr>
              <w:rFonts w:eastAsia="DengXian"/>
              <w:bCs/>
              <w:i/>
              <w:noProof/>
              <w:sz w:val="36"/>
              <w:szCs w:val="36"/>
              <w:lang w:val="en-US" w:eastAsia="zh-CN"/>
            </w:rPr>
          </w:pPr>
          <w:r>
            <w:rPr>
              <w:rFonts w:eastAsia="DengXian"/>
              <w:bCs/>
              <w:i/>
              <w:noProof/>
              <w:sz w:val="14"/>
              <w:szCs w:val="14"/>
              <w:lang w:val="en-US"/>
            </w:rPr>
            <w:t xml:space="preserve"> </w:t>
          </w:r>
          <w:r>
            <w:rPr>
              <w:rFonts w:eastAsia="DengXian"/>
              <w:bCs/>
              <w:i/>
              <w:noProof/>
              <w:sz w:val="14"/>
              <w:szCs w:val="14"/>
              <w:lang w:val="en-US"/>
            </w:rPr>
            <w:drawing>
              <wp:inline distT="0" distB="0" distL="0" distR="0" wp14:anchorId="39E326CF" wp14:editId="5A54AF49">
                <wp:extent cx="987327" cy="716167"/>
                <wp:effectExtent l="0" t="0" r="3810" b="8255"/>
                <wp:docPr id="1335339263" name="Picture 133533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593" t="12893" r="5321" b="13103"/>
                        <a:stretch/>
                      </pic:blipFill>
                      <pic:spPr bwMode="auto">
                        <a:xfrm>
                          <a:off x="0" y="0"/>
                          <a:ext cx="995046" cy="721766"/>
                        </a:xfrm>
                        <a:prstGeom prst="rect">
                          <a:avLst/>
                        </a:prstGeom>
                        <a:ln>
                          <a:noFill/>
                        </a:ln>
                        <a:extLst>
                          <a:ext uri="{53640926-AAD7-44D8-BBD7-CCE9431645EC}">
                            <a14:shadowObscured xmlns:a14="http://schemas.microsoft.com/office/drawing/2010/main"/>
                          </a:ext>
                        </a:extLst>
                      </pic:spPr>
                    </pic:pic>
                  </a:graphicData>
                </a:graphic>
              </wp:inline>
            </w:drawing>
          </w:r>
        </w:p>
      </w:tc>
      <w:tc>
        <w:tcPr>
          <w:tcW w:w="6400" w:type="dxa"/>
          <w:shd w:val="clear" w:color="auto" w:fill="DDD9C3" w:themeFill="background2" w:themeFillShade="E6"/>
          <w:vAlign w:val="bottom"/>
        </w:tcPr>
        <w:p w14:paraId="0AAA5305" w14:textId="77777777" w:rsidR="007C2BCF" w:rsidRPr="007C2BCF" w:rsidRDefault="007C2BCF" w:rsidP="007C2BCF">
          <w:pPr>
            <w:widowControl/>
            <w:tabs>
              <w:tab w:val="center" w:pos="4706"/>
              <w:tab w:val="right" w:pos="9356"/>
            </w:tabs>
            <w:spacing w:after="240" w:line="240" w:lineRule="auto"/>
            <w:jc w:val="center"/>
            <w:rPr>
              <w:rFonts w:cs="Arial"/>
              <w:iCs/>
              <w:noProof/>
              <w:sz w:val="28"/>
              <w:szCs w:val="28"/>
              <w:lang w:val="en-US"/>
            </w:rPr>
          </w:pPr>
          <w:r w:rsidRPr="007C2BCF">
            <w:rPr>
              <w:rFonts w:cs="Arial"/>
              <w:iCs/>
              <w:noProof/>
              <w:sz w:val="28"/>
              <w:szCs w:val="28"/>
              <w:lang w:val="en-US"/>
            </w:rPr>
            <w:t xml:space="preserve">Journal of Science and Transport Technology </w:t>
          </w:r>
        </w:p>
        <w:p w14:paraId="433F9725" w14:textId="6C34CA0D" w:rsidR="007C2BCF" w:rsidRPr="00640091" w:rsidRDefault="007C2BCF" w:rsidP="007C2BCF">
          <w:pPr>
            <w:widowControl/>
            <w:tabs>
              <w:tab w:val="center" w:pos="4706"/>
              <w:tab w:val="right" w:pos="9356"/>
            </w:tabs>
            <w:spacing w:before="60" w:line="240" w:lineRule="auto"/>
            <w:jc w:val="center"/>
            <w:rPr>
              <w:rFonts w:eastAsia="DengXian" w:cs="Arial"/>
              <w:iCs/>
              <w:noProof/>
              <w:szCs w:val="32"/>
              <w:lang w:val="en-US"/>
            </w:rPr>
          </w:pPr>
          <w:r w:rsidRPr="007C2BCF">
            <w:rPr>
              <w:rFonts w:eastAsia="DengXian" w:cstheme="minorHAnsi"/>
              <w:iCs/>
              <w:noProof/>
              <w:sz w:val="36"/>
              <w:szCs w:val="48"/>
              <w:lang w:val="en-US"/>
            </w:rPr>
            <w:t xml:space="preserve">                            </w:t>
          </w:r>
          <w:r w:rsidRPr="007C2BCF">
            <w:rPr>
              <w:rFonts w:eastAsia="DengXian" w:cs="Arial"/>
              <w:iCs/>
              <w:noProof/>
              <w:szCs w:val="44"/>
              <w:lang w:val="en-US"/>
            </w:rPr>
            <w:t>University of Transport Technology</w:t>
          </w:r>
        </w:p>
      </w:tc>
      <w:tc>
        <w:tcPr>
          <w:tcW w:w="1748" w:type="dxa"/>
          <w:vAlign w:val="center"/>
          <w:hideMark/>
        </w:tcPr>
        <w:p w14:paraId="79964659" w14:textId="77777777" w:rsidR="007C2BCF" w:rsidRPr="00033385" w:rsidRDefault="007C2BCF" w:rsidP="007C2BCF">
          <w:pPr>
            <w:widowControl/>
            <w:tabs>
              <w:tab w:val="center" w:pos="4706"/>
              <w:tab w:val="right" w:pos="9356"/>
            </w:tabs>
            <w:spacing w:line="240" w:lineRule="auto"/>
            <w:jc w:val="right"/>
            <w:rPr>
              <w:rFonts w:eastAsia="DengXian"/>
              <w:iCs/>
              <w:noProof/>
              <w:lang w:val="en-US"/>
            </w:rPr>
          </w:pPr>
          <w:r>
            <w:rPr>
              <w:rFonts w:eastAsia="DengXian"/>
              <w:iCs/>
              <w:noProof/>
              <w:lang w:val="en-US"/>
            </w:rPr>
            <w:t xml:space="preserve">  </w:t>
          </w:r>
          <w:r>
            <w:rPr>
              <w:rFonts w:eastAsia="DengXian"/>
              <w:iCs/>
              <w:noProof/>
              <w:lang w:val="en-US"/>
            </w:rPr>
            <w:drawing>
              <wp:inline distT="0" distB="0" distL="0" distR="0" wp14:anchorId="7DD5666C" wp14:editId="7EC73471">
                <wp:extent cx="1024890" cy="693063"/>
                <wp:effectExtent l="0" t="0" r="3810" b="0"/>
                <wp:docPr id="1624917426" name="Picture 162491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
                          <a:extLst>
                            <a:ext uri="{28A0092B-C50C-407E-A947-70E740481C1C}">
                              <a14:useLocalDpi xmlns:a14="http://schemas.microsoft.com/office/drawing/2010/main" val="0"/>
                            </a:ext>
                          </a:extLst>
                        </a:blip>
                        <a:srcRect l="3" r="-1432"/>
                        <a:stretch/>
                      </pic:blipFill>
                      <pic:spPr bwMode="auto">
                        <a:xfrm>
                          <a:off x="0" y="0"/>
                          <a:ext cx="1024890" cy="693063"/>
                        </a:xfrm>
                        <a:prstGeom prst="rect">
                          <a:avLst/>
                        </a:prstGeom>
                        <a:ln>
                          <a:noFill/>
                        </a:ln>
                        <a:extLst>
                          <a:ext uri="{53640926-AAD7-44D8-BBD7-CCE9431645EC}">
                            <a14:shadowObscured xmlns:a14="http://schemas.microsoft.com/office/drawing/2010/main"/>
                          </a:ext>
                        </a:extLst>
                      </pic:spPr>
                    </pic:pic>
                  </a:graphicData>
                </a:graphic>
              </wp:inline>
            </w:drawing>
          </w:r>
        </w:p>
      </w:tc>
    </w:tr>
    <w:tr w:rsidR="007C2BCF" w:rsidRPr="00FA5C0C" w14:paraId="2947931A" w14:textId="77777777" w:rsidTr="0010014A">
      <w:trPr>
        <w:trHeight w:val="111"/>
      </w:trPr>
      <w:tc>
        <w:tcPr>
          <w:tcW w:w="1761" w:type="dxa"/>
          <w:tcBorders>
            <w:bottom w:val="single" w:sz="12" w:space="0" w:color="auto"/>
          </w:tcBorders>
          <w:shd w:val="clear" w:color="auto" w:fill="FFFFFF" w:themeFill="background1"/>
          <w:vAlign w:val="center"/>
        </w:tcPr>
        <w:p w14:paraId="7C41AE9F"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p>
      </w:tc>
      <w:tc>
        <w:tcPr>
          <w:tcW w:w="6400" w:type="dxa"/>
          <w:tcBorders>
            <w:bottom w:val="single" w:sz="12" w:space="0" w:color="auto"/>
          </w:tcBorders>
          <w:shd w:val="clear" w:color="auto" w:fill="FFFFFF" w:themeFill="background1"/>
          <w:vAlign w:val="bottom"/>
        </w:tcPr>
        <w:p w14:paraId="7ED4FD4C" w14:textId="77777777" w:rsidR="007C2BCF" w:rsidRPr="00FA5C0C" w:rsidRDefault="007C2BCF" w:rsidP="007C2BCF">
          <w:pPr>
            <w:widowControl/>
            <w:tabs>
              <w:tab w:val="center" w:pos="4706"/>
              <w:tab w:val="right" w:pos="9356"/>
            </w:tabs>
            <w:spacing w:line="240" w:lineRule="auto"/>
            <w:jc w:val="center"/>
            <w:rPr>
              <w:rFonts w:cs="Arial"/>
              <w:iCs/>
              <w:noProof/>
              <w:sz w:val="14"/>
              <w:szCs w:val="14"/>
              <w:lang w:val="en-US"/>
            </w:rPr>
          </w:pPr>
        </w:p>
      </w:tc>
      <w:tc>
        <w:tcPr>
          <w:tcW w:w="1748" w:type="dxa"/>
          <w:tcBorders>
            <w:bottom w:val="single" w:sz="12" w:space="0" w:color="auto"/>
          </w:tcBorders>
          <w:shd w:val="clear" w:color="auto" w:fill="FFFFFF" w:themeFill="background1"/>
          <w:vAlign w:val="center"/>
        </w:tcPr>
        <w:p w14:paraId="4C065068" w14:textId="77777777" w:rsidR="007C2BCF" w:rsidRPr="00FA5C0C" w:rsidRDefault="007C2BCF" w:rsidP="007C2BCF">
          <w:pPr>
            <w:widowControl/>
            <w:tabs>
              <w:tab w:val="center" w:pos="4706"/>
              <w:tab w:val="right" w:pos="9356"/>
            </w:tabs>
            <w:spacing w:line="240" w:lineRule="auto"/>
            <w:jc w:val="center"/>
            <w:rPr>
              <w:rFonts w:eastAsia="DengXian"/>
              <w:b/>
              <w:bCs/>
              <w:i/>
              <w:noProof/>
              <w:sz w:val="14"/>
              <w:szCs w:val="14"/>
              <w:lang w:val="en-IN" w:eastAsia="en-IN"/>
            </w:rPr>
          </w:pPr>
        </w:p>
      </w:tc>
    </w:tr>
    <w:bookmarkEnd w:id="1"/>
  </w:tbl>
  <w:p w14:paraId="015830D3" w14:textId="371DEA35" w:rsidR="00515D5E" w:rsidRPr="00B00764" w:rsidRDefault="00515D5E" w:rsidP="00151073">
    <w:pPr>
      <w:tabs>
        <w:tab w:val="left" w:pos="2140"/>
      </w:tabs>
      <w:rPr>
        <w:sz w:val="8"/>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208761082">
    <w:abstractNumId w:val="8"/>
  </w:num>
  <w:num w:numId="2" w16cid:durableId="1649704591">
    <w:abstractNumId w:val="8"/>
  </w:num>
  <w:num w:numId="3" w16cid:durableId="673723645">
    <w:abstractNumId w:val="8"/>
  </w:num>
  <w:num w:numId="4" w16cid:durableId="504637289">
    <w:abstractNumId w:val="8"/>
  </w:num>
  <w:num w:numId="5" w16cid:durableId="946036582">
    <w:abstractNumId w:val="0"/>
  </w:num>
  <w:num w:numId="6" w16cid:durableId="1793594847">
    <w:abstractNumId w:val="3"/>
  </w:num>
  <w:num w:numId="7" w16cid:durableId="1858232481">
    <w:abstractNumId w:val="9"/>
  </w:num>
  <w:num w:numId="8" w16cid:durableId="1341346787">
    <w:abstractNumId w:val="1"/>
  </w:num>
  <w:num w:numId="9" w16cid:durableId="402456998">
    <w:abstractNumId w:val="6"/>
  </w:num>
  <w:num w:numId="10" w16cid:durableId="1845129331">
    <w:abstractNumId w:val="14"/>
  </w:num>
  <w:num w:numId="11" w16cid:durableId="2145199782">
    <w:abstractNumId w:val="13"/>
  </w:num>
  <w:num w:numId="12" w16cid:durableId="566035804">
    <w:abstractNumId w:val="8"/>
  </w:num>
  <w:num w:numId="13" w16cid:durableId="1364555549">
    <w:abstractNumId w:val="8"/>
  </w:num>
  <w:num w:numId="14" w16cid:durableId="2126192457">
    <w:abstractNumId w:val="8"/>
  </w:num>
  <w:num w:numId="15" w16cid:durableId="391394175">
    <w:abstractNumId w:val="8"/>
  </w:num>
  <w:num w:numId="16" w16cid:durableId="165751124">
    <w:abstractNumId w:val="0"/>
  </w:num>
  <w:num w:numId="17" w16cid:durableId="1917398850">
    <w:abstractNumId w:val="3"/>
  </w:num>
  <w:num w:numId="18" w16cid:durableId="1036850181">
    <w:abstractNumId w:val="9"/>
  </w:num>
  <w:num w:numId="19" w16cid:durableId="75714562">
    <w:abstractNumId w:val="1"/>
  </w:num>
  <w:num w:numId="20" w16cid:durableId="470290460">
    <w:abstractNumId w:val="6"/>
  </w:num>
  <w:num w:numId="21" w16cid:durableId="1912933308">
    <w:abstractNumId w:val="0"/>
  </w:num>
  <w:num w:numId="22" w16cid:durableId="1446459352">
    <w:abstractNumId w:val="8"/>
  </w:num>
  <w:num w:numId="23" w16cid:durableId="378823587">
    <w:abstractNumId w:val="8"/>
  </w:num>
  <w:num w:numId="24" w16cid:durableId="1883710816">
    <w:abstractNumId w:val="8"/>
  </w:num>
  <w:num w:numId="25" w16cid:durableId="1301108541">
    <w:abstractNumId w:val="8"/>
  </w:num>
  <w:num w:numId="26" w16cid:durableId="1408377849">
    <w:abstractNumId w:val="11"/>
  </w:num>
  <w:num w:numId="27" w16cid:durableId="1308243987">
    <w:abstractNumId w:val="12"/>
  </w:num>
  <w:num w:numId="28" w16cid:durableId="358548047">
    <w:abstractNumId w:val="5"/>
  </w:num>
  <w:num w:numId="29" w16cid:durableId="1313825299">
    <w:abstractNumId w:val="7"/>
  </w:num>
  <w:num w:numId="30" w16cid:durableId="1755860115">
    <w:abstractNumId w:val="10"/>
  </w:num>
  <w:num w:numId="31" w16cid:durableId="1016662385">
    <w:abstractNumId w:val="1"/>
  </w:num>
  <w:num w:numId="32" w16cid:durableId="1035695703">
    <w:abstractNumId w:val="8"/>
  </w:num>
  <w:num w:numId="33" w16cid:durableId="1242132121">
    <w:abstractNumId w:val="4"/>
  </w:num>
  <w:num w:numId="34" w16cid:durableId="623969249">
    <w:abstractNumId w:val="2"/>
  </w:num>
  <w:num w:numId="35" w16cid:durableId="1484858989">
    <w:abstractNumId w:val="8"/>
  </w:num>
  <w:num w:numId="36" w16cid:durableId="665522810">
    <w:abstractNumId w:val="8"/>
  </w:num>
  <w:num w:numId="37" w16cid:durableId="2130738652">
    <w:abstractNumId w:val="8"/>
  </w:num>
  <w:num w:numId="38" w16cid:durableId="1222212016">
    <w:abstractNumId w:val="8"/>
  </w:num>
  <w:num w:numId="39" w16cid:durableId="433592626">
    <w:abstractNumId w:val="8"/>
  </w:num>
  <w:num w:numId="40" w16cid:durableId="2097824731">
    <w:abstractNumId w:val="8"/>
  </w:num>
  <w:num w:numId="41" w16cid:durableId="21427713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PostScriptOverText/>
  <w:embedTrueTypeFonts/>
  <w:mirrorMargins/>
  <w:proofState w:spelling="clean" w:grammar="clean"/>
  <w:attachedTemplate r:id="rId1"/>
  <w:defaultTabStop w:val="720"/>
  <w:evenAndOddHeaders/>
  <w:characterSpacingControl w:val="doNotCompress"/>
  <w:savePreviewPicture/>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DEzMLEwAbKMjZV0lIJTi4sz8/NACowMawGn+AVsLQAAAA=="/>
  </w:docVars>
  <w:rsids>
    <w:rsidRoot w:val="000C1409"/>
    <w:rsid w:val="00011B4B"/>
    <w:rsid w:val="00011C98"/>
    <w:rsid w:val="00014E0E"/>
    <w:rsid w:val="00017B85"/>
    <w:rsid w:val="00023BBB"/>
    <w:rsid w:val="0002429E"/>
    <w:rsid w:val="0002492A"/>
    <w:rsid w:val="0002766B"/>
    <w:rsid w:val="00031B7E"/>
    <w:rsid w:val="00032EE4"/>
    <w:rsid w:val="00033F04"/>
    <w:rsid w:val="0004194C"/>
    <w:rsid w:val="000425C4"/>
    <w:rsid w:val="000518CA"/>
    <w:rsid w:val="00056920"/>
    <w:rsid w:val="0005780B"/>
    <w:rsid w:val="000625CF"/>
    <w:rsid w:val="00067E37"/>
    <w:rsid w:val="00072AAA"/>
    <w:rsid w:val="00085955"/>
    <w:rsid w:val="00095765"/>
    <w:rsid w:val="000B137C"/>
    <w:rsid w:val="000B3CAD"/>
    <w:rsid w:val="000B5E84"/>
    <w:rsid w:val="000C1409"/>
    <w:rsid w:val="000C3885"/>
    <w:rsid w:val="000C56AF"/>
    <w:rsid w:val="000D07A1"/>
    <w:rsid w:val="000D395C"/>
    <w:rsid w:val="000D4494"/>
    <w:rsid w:val="000E1EF3"/>
    <w:rsid w:val="000E212B"/>
    <w:rsid w:val="000E749F"/>
    <w:rsid w:val="00101444"/>
    <w:rsid w:val="00106A07"/>
    <w:rsid w:val="0011024F"/>
    <w:rsid w:val="00110763"/>
    <w:rsid w:val="001145D4"/>
    <w:rsid w:val="00117A48"/>
    <w:rsid w:val="00117E53"/>
    <w:rsid w:val="00121103"/>
    <w:rsid w:val="00124FEF"/>
    <w:rsid w:val="0013477E"/>
    <w:rsid w:val="00136D96"/>
    <w:rsid w:val="001446AE"/>
    <w:rsid w:val="00151073"/>
    <w:rsid w:val="0015134A"/>
    <w:rsid w:val="00163253"/>
    <w:rsid w:val="00163A94"/>
    <w:rsid w:val="0016771D"/>
    <w:rsid w:val="0017199C"/>
    <w:rsid w:val="0017435C"/>
    <w:rsid w:val="0017677E"/>
    <w:rsid w:val="00186B43"/>
    <w:rsid w:val="00197BA0"/>
    <w:rsid w:val="001B6E7B"/>
    <w:rsid w:val="001C5606"/>
    <w:rsid w:val="001C578C"/>
    <w:rsid w:val="001E4CDB"/>
    <w:rsid w:val="001E7CCF"/>
    <w:rsid w:val="001F168C"/>
    <w:rsid w:val="001F49A0"/>
    <w:rsid w:val="00205238"/>
    <w:rsid w:val="00214700"/>
    <w:rsid w:val="0021631E"/>
    <w:rsid w:val="0021754B"/>
    <w:rsid w:val="00224644"/>
    <w:rsid w:val="002302A1"/>
    <w:rsid w:val="00234053"/>
    <w:rsid w:val="0023666F"/>
    <w:rsid w:val="00252E3E"/>
    <w:rsid w:val="00253CEB"/>
    <w:rsid w:val="00253F6F"/>
    <w:rsid w:val="002610C9"/>
    <w:rsid w:val="00261CAB"/>
    <w:rsid w:val="0026239E"/>
    <w:rsid w:val="00275E6E"/>
    <w:rsid w:val="00275FF3"/>
    <w:rsid w:val="00284AD4"/>
    <w:rsid w:val="002856E2"/>
    <w:rsid w:val="00296056"/>
    <w:rsid w:val="002B0896"/>
    <w:rsid w:val="002D171E"/>
    <w:rsid w:val="002D290E"/>
    <w:rsid w:val="002D52FB"/>
    <w:rsid w:val="002D6205"/>
    <w:rsid w:val="002E0E35"/>
    <w:rsid w:val="002E206D"/>
    <w:rsid w:val="002E6407"/>
    <w:rsid w:val="002E75D5"/>
    <w:rsid w:val="0030401E"/>
    <w:rsid w:val="0031626B"/>
    <w:rsid w:val="00317B31"/>
    <w:rsid w:val="003312B7"/>
    <w:rsid w:val="00334C8E"/>
    <w:rsid w:val="003353FE"/>
    <w:rsid w:val="003400D6"/>
    <w:rsid w:val="00341FD7"/>
    <w:rsid w:val="00346325"/>
    <w:rsid w:val="00346589"/>
    <w:rsid w:val="003560E1"/>
    <w:rsid w:val="00357015"/>
    <w:rsid w:val="00362B0B"/>
    <w:rsid w:val="00363DCA"/>
    <w:rsid w:val="0036476E"/>
    <w:rsid w:val="00365258"/>
    <w:rsid w:val="003806A4"/>
    <w:rsid w:val="003833DF"/>
    <w:rsid w:val="0038753D"/>
    <w:rsid w:val="00392415"/>
    <w:rsid w:val="003938C4"/>
    <w:rsid w:val="003E425F"/>
    <w:rsid w:val="003F59E7"/>
    <w:rsid w:val="003F5A73"/>
    <w:rsid w:val="004007A1"/>
    <w:rsid w:val="004106EB"/>
    <w:rsid w:val="00410D69"/>
    <w:rsid w:val="00411523"/>
    <w:rsid w:val="00414692"/>
    <w:rsid w:val="00417BAA"/>
    <w:rsid w:val="00422082"/>
    <w:rsid w:val="00430227"/>
    <w:rsid w:val="004303D3"/>
    <w:rsid w:val="00440266"/>
    <w:rsid w:val="00443668"/>
    <w:rsid w:val="00450CF4"/>
    <w:rsid w:val="00451CEA"/>
    <w:rsid w:val="0046018E"/>
    <w:rsid w:val="004631D2"/>
    <w:rsid w:val="00482DF5"/>
    <w:rsid w:val="00491BF2"/>
    <w:rsid w:val="004930FD"/>
    <w:rsid w:val="00493CEF"/>
    <w:rsid w:val="004A179E"/>
    <w:rsid w:val="004A52CA"/>
    <w:rsid w:val="004B0744"/>
    <w:rsid w:val="004B4D2F"/>
    <w:rsid w:val="004C2145"/>
    <w:rsid w:val="004C3ED5"/>
    <w:rsid w:val="004D0EDB"/>
    <w:rsid w:val="004D70B0"/>
    <w:rsid w:val="004F4263"/>
    <w:rsid w:val="004F4805"/>
    <w:rsid w:val="00502197"/>
    <w:rsid w:val="00504D72"/>
    <w:rsid w:val="005106FB"/>
    <w:rsid w:val="00510F73"/>
    <w:rsid w:val="00515D5E"/>
    <w:rsid w:val="00522F40"/>
    <w:rsid w:val="005250D2"/>
    <w:rsid w:val="00542565"/>
    <w:rsid w:val="00553B21"/>
    <w:rsid w:val="00553FF4"/>
    <w:rsid w:val="00557573"/>
    <w:rsid w:val="0056302F"/>
    <w:rsid w:val="00577161"/>
    <w:rsid w:val="0058736D"/>
    <w:rsid w:val="0059035D"/>
    <w:rsid w:val="00590A01"/>
    <w:rsid w:val="00595101"/>
    <w:rsid w:val="005968EA"/>
    <w:rsid w:val="005A0609"/>
    <w:rsid w:val="005A33C9"/>
    <w:rsid w:val="005B1F08"/>
    <w:rsid w:val="005B73E7"/>
    <w:rsid w:val="005C1F5D"/>
    <w:rsid w:val="005C3E55"/>
    <w:rsid w:val="005E7CE3"/>
    <w:rsid w:val="005F6FD8"/>
    <w:rsid w:val="006035A5"/>
    <w:rsid w:val="0061207C"/>
    <w:rsid w:val="00621A00"/>
    <w:rsid w:val="00630286"/>
    <w:rsid w:val="00632723"/>
    <w:rsid w:val="00635C68"/>
    <w:rsid w:val="0066392D"/>
    <w:rsid w:val="00665852"/>
    <w:rsid w:val="00696237"/>
    <w:rsid w:val="006976F5"/>
    <w:rsid w:val="006A4F04"/>
    <w:rsid w:val="006A63E8"/>
    <w:rsid w:val="006B37E8"/>
    <w:rsid w:val="006D01DB"/>
    <w:rsid w:val="006D2E27"/>
    <w:rsid w:val="006D5BA1"/>
    <w:rsid w:val="006E11A5"/>
    <w:rsid w:val="006E11E5"/>
    <w:rsid w:val="006E1DAF"/>
    <w:rsid w:val="00702055"/>
    <w:rsid w:val="007122DF"/>
    <w:rsid w:val="007145B3"/>
    <w:rsid w:val="00723227"/>
    <w:rsid w:val="0072368E"/>
    <w:rsid w:val="00731974"/>
    <w:rsid w:val="00732B4F"/>
    <w:rsid w:val="007333E5"/>
    <w:rsid w:val="00737A1B"/>
    <w:rsid w:val="007442CC"/>
    <w:rsid w:val="00754B28"/>
    <w:rsid w:val="00757D4F"/>
    <w:rsid w:val="007648FB"/>
    <w:rsid w:val="007707D5"/>
    <w:rsid w:val="0077623E"/>
    <w:rsid w:val="00777212"/>
    <w:rsid w:val="00777376"/>
    <w:rsid w:val="007834FA"/>
    <w:rsid w:val="00783D5B"/>
    <w:rsid w:val="00785615"/>
    <w:rsid w:val="007925ED"/>
    <w:rsid w:val="00792D52"/>
    <w:rsid w:val="007B4855"/>
    <w:rsid w:val="007B5F19"/>
    <w:rsid w:val="007C2BCF"/>
    <w:rsid w:val="007C4D87"/>
    <w:rsid w:val="007D18F8"/>
    <w:rsid w:val="007D43FA"/>
    <w:rsid w:val="007D56DF"/>
    <w:rsid w:val="007E4D5D"/>
    <w:rsid w:val="007F2261"/>
    <w:rsid w:val="008026AE"/>
    <w:rsid w:val="00806D4D"/>
    <w:rsid w:val="00813F26"/>
    <w:rsid w:val="00816027"/>
    <w:rsid w:val="0082300C"/>
    <w:rsid w:val="008361BF"/>
    <w:rsid w:val="00840E5D"/>
    <w:rsid w:val="00841CD0"/>
    <w:rsid w:val="008613B9"/>
    <w:rsid w:val="00865148"/>
    <w:rsid w:val="008810F0"/>
    <w:rsid w:val="0089081E"/>
    <w:rsid w:val="008919E4"/>
    <w:rsid w:val="00892FE7"/>
    <w:rsid w:val="00893D62"/>
    <w:rsid w:val="008A0BC7"/>
    <w:rsid w:val="008A6780"/>
    <w:rsid w:val="008B4882"/>
    <w:rsid w:val="008C1595"/>
    <w:rsid w:val="008C36A9"/>
    <w:rsid w:val="008D19C0"/>
    <w:rsid w:val="008F26DE"/>
    <w:rsid w:val="008F52A6"/>
    <w:rsid w:val="008F6676"/>
    <w:rsid w:val="00902534"/>
    <w:rsid w:val="00913271"/>
    <w:rsid w:val="00914A57"/>
    <w:rsid w:val="0091660E"/>
    <w:rsid w:val="00925A11"/>
    <w:rsid w:val="00925B15"/>
    <w:rsid w:val="00927DCF"/>
    <w:rsid w:val="009358AB"/>
    <w:rsid w:val="00961930"/>
    <w:rsid w:val="0097309C"/>
    <w:rsid w:val="0097605A"/>
    <w:rsid w:val="00976C52"/>
    <w:rsid w:val="00977CCA"/>
    <w:rsid w:val="0099470D"/>
    <w:rsid w:val="00997113"/>
    <w:rsid w:val="009A6116"/>
    <w:rsid w:val="009A6D87"/>
    <w:rsid w:val="009B7CF7"/>
    <w:rsid w:val="009C04F1"/>
    <w:rsid w:val="009C6F37"/>
    <w:rsid w:val="009D4C1F"/>
    <w:rsid w:val="009D5D17"/>
    <w:rsid w:val="009D6A20"/>
    <w:rsid w:val="009D747E"/>
    <w:rsid w:val="009E0B4E"/>
    <w:rsid w:val="009E23FD"/>
    <w:rsid w:val="009E58BD"/>
    <w:rsid w:val="009E60B7"/>
    <w:rsid w:val="009F0A2F"/>
    <w:rsid w:val="009F10BA"/>
    <w:rsid w:val="00A00E8C"/>
    <w:rsid w:val="00A07F78"/>
    <w:rsid w:val="00A17ADF"/>
    <w:rsid w:val="00A236AB"/>
    <w:rsid w:val="00A32103"/>
    <w:rsid w:val="00A36009"/>
    <w:rsid w:val="00A418F7"/>
    <w:rsid w:val="00A45885"/>
    <w:rsid w:val="00A512A8"/>
    <w:rsid w:val="00A604AF"/>
    <w:rsid w:val="00A6350D"/>
    <w:rsid w:val="00A73452"/>
    <w:rsid w:val="00A81770"/>
    <w:rsid w:val="00A9051D"/>
    <w:rsid w:val="00AA0570"/>
    <w:rsid w:val="00AA0CC0"/>
    <w:rsid w:val="00AA2787"/>
    <w:rsid w:val="00AA2D10"/>
    <w:rsid w:val="00AD19AB"/>
    <w:rsid w:val="00AD6F25"/>
    <w:rsid w:val="00AE3408"/>
    <w:rsid w:val="00AE36C1"/>
    <w:rsid w:val="00AE4C6C"/>
    <w:rsid w:val="00AE7AC7"/>
    <w:rsid w:val="00AF1CB5"/>
    <w:rsid w:val="00B00764"/>
    <w:rsid w:val="00B05FD8"/>
    <w:rsid w:val="00B0731E"/>
    <w:rsid w:val="00B12D20"/>
    <w:rsid w:val="00B15DC5"/>
    <w:rsid w:val="00B21746"/>
    <w:rsid w:val="00B24218"/>
    <w:rsid w:val="00B2481F"/>
    <w:rsid w:val="00B31C3F"/>
    <w:rsid w:val="00B34973"/>
    <w:rsid w:val="00B43ACF"/>
    <w:rsid w:val="00B45E3D"/>
    <w:rsid w:val="00B51B15"/>
    <w:rsid w:val="00B54812"/>
    <w:rsid w:val="00B61A59"/>
    <w:rsid w:val="00B734D9"/>
    <w:rsid w:val="00BA7F74"/>
    <w:rsid w:val="00BB03D0"/>
    <w:rsid w:val="00BD0991"/>
    <w:rsid w:val="00BD3FD9"/>
    <w:rsid w:val="00BD43D2"/>
    <w:rsid w:val="00BD5829"/>
    <w:rsid w:val="00BD652D"/>
    <w:rsid w:val="00BE0F80"/>
    <w:rsid w:val="00BE2B90"/>
    <w:rsid w:val="00C043CF"/>
    <w:rsid w:val="00C078F6"/>
    <w:rsid w:val="00C316BE"/>
    <w:rsid w:val="00C32547"/>
    <w:rsid w:val="00C3523D"/>
    <w:rsid w:val="00C42218"/>
    <w:rsid w:val="00C51967"/>
    <w:rsid w:val="00C645DB"/>
    <w:rsid w:val="00C76A56"/>
    <w:rsid w:val="00C76F3E"/>
    <w:rsid w:val="00C82B1F"/>
    <w:rsid w:val="00C84920"/>
    <w:rsid w:val="00C91C28"/>
    <w:rsid w:val="00CA113D"/>
    <w:rsid w:val="00CA1B99"/>
    <w:rsid w:val="00CB2BE1"/>
    <w:rsid w:val="00CB50D1"/>
    <w:rsid w:val="00CD0495"/>
    <w:rsid w:val="00CD1499"/>
    <w:rsid w:val="00CD565E"/>
    <w:rsid w:val="00CD6BA6"/>
    <w:rsid w:val="00CE02C5"/>
    <w:rsid w:val="00CE666F"/>
    <w:rsid w:val="00CE7004"/>
    <w:rsid w:val="00D21BE0"/>
    <w:rsid w:val="00D26D32"/>
    <w:rsid w:val="00D31337"/>
    <w:rsid w:val="00D34A93"/>
    <w:rsid w:val="00D36C9D"/>
    <w:rsid w:val="00D36E36"/>
    <w:rsid w:val="00D663D3"/>
    <w:rsid w:val="00D709CB"/>
    <w:rsid w:val="00D74151"/>
    <w:rsid w:val="00D76010"/>
    <w:rsid w:val="00D80400"/>
    <w:rsid w:val="00D859FA"/>
    <w:rsid w:val="00DA67DA"/>
    <w:rsid w:val="00DA702A"/>
    <w:rsid w:val="00DB53FA"/>
    <w:rsid w:val="00DC0AA3"/>
    <w:rsid w:val="00DC118F"/>
    <w:rsid w:val="00DC3EC2"/>
    <w:rsid w:val="00DD0DA8"/>
    <w:rsid w:val="00DD4DA1"/>
    <w:rsid w:val="00DD74B4"/>
    <w:rsid w:val="00DF3F68"/>
    <w:rsid w:val="00DF749C"/>
    <w:rsid w:val="00E12F8D"/>
    <w:rsid w:val="00E13A10"/>
    <w:rsid w:val="00E20E3D"/>
    <w:rsid w:val="00E21B34"/>
    <w:rsid w:val="00E34857"/>
    <w:rsid w:val="00E37F8E"/>
    <w:rsid w:val="00E4473D"/>
    <w:rsid w:val="00E44B2B"/>
    <w:rsid w:val="00E45CE0"/>
    <w:rsid w:val="00E46901"/>
    <w:rsid w:val="00E46DA6"/>
    <w:rsid w:val="00E5300A"/>
    <w:rsid w:val="00E530FC"/>
    <w:rsid w:val="00E54D52"/>
    <w:rsid w:val="00E573A7"/>
    <w:rsid w:val="00E62685"/>
    <w:rsid w:val="00E63611"/>
    <w:rsid w:val="00E83B1C"/>
    <w:rsid w:val="00E919BD"/>
    <w:rsid w:val="00E94444"/>
    <w:rsid w:val="00E96151"/>
    <w:rsid w:val="00EA50B1"/>
    <w:rsid w:val="00EB0CF3"/>
    <w:rsid w:val="00EB17F4"/>
    <w:rsid w:val="00EB5F86"/>
    <w:rsid w:val="00EC6FDC"/>
    <w:rsid w:val="00ED11E9"/>
    <w:rsid w:val="00ED3CF1"/>
    <w:rsid w:val="00ED4963"/>
    <w:rsid w:val="00EE1CDE"/>
    <w:rsid w:val="00EE5FA6"/>
    <w:rsid w:val="00EE729D"/>
    <w:rsid w:val="00F01DE8"/>
    <w:rsid w:val="00F05F2A"/>
    <w:rsid w:val="00F061B1"/>
    <w:rsid w:val="00F1115C"/>
    <w:rsid w:val="00F11CA8"/>
    <w:rsid w:val="00F13616"/>
    <w:rsid w:val="00F1472C"/>
    <w:rsid w:val="00F16710"/>
    <w:rsid w:val="00F17629"/>
    <w:rsid w:val="00F275EE"/>
    <w:rsid w:val="00F27D84"/>
    <w:rsid w:val="00F36537"/>
    <w:rsid w:val="00F37BB7"/>
    <w:rsid w:val="00F41166"/>
    <w:rsid w:val="00F4132A"/>
    <w:rsid w:val="00F41EBF"/>
    <w:rsid w:val="00F4475E"/>
    <w:rsid w:val="00F60B3E"/>
    <w:rsid w:val="00F61D71"/>
    <w:rsid w:val="00F65830"/>
    <w:rsid w:val="00F725C1"/>
    <w:rsid w:val="00F74B44"/>
    <w:rsid w:val="00F81637"/>
    <w:rsid w:val="00F83C02"/>
    <w:rsid w:val="00FA6346"/>
    <w:rsid w:val="00FA6A04"/>
    <w:rsid w:val="00FA77FB"/>
    <w:rsid w:val="00FB6526"/>
    <w:rsid w:val="00FC0680"/>
    <w:rsid w:val="00FC139C"/>
    <w:rsid w:val="00FC24CD"/>
    <w:rsid w:val="00FC462E"/>
    <w:rsid w:val="00FD283C"/>
    <w:rsid w:val="00FE199D"/>
    <w:rsid w:val="00FF62F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A039F"/>
  <w15:docId w15:val="{F65E27A9-0118-4C49-BBE9-245CD571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0E"/>
    <w:pPr>
      <w:widowControl w:val="0"/>
      <w:spacing w:line="230" w:lineRule="exact"/>
    </w:pPr>
    <w:rPr>
      <w:rFonts w:ascii="Arial" w:hAnsi="Arial"/>
      <w:sz w:val="22"/>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C2BCF"/>
    <w:pPr>
      <w:keepLines/>
      <w:spacing w:before="200" w:after="240" w:line="200" w:lineRule="exact"/>
      <w:jc w:val="center"/>
    </w:pPr>
    <w:rPr>
      <w:sz w:val="20"/>
    </w:rPr>
  </w:style>
  <w:style w:type="paragraph" w:customStyle="1" w:styleId="4JSST-1storder-head">
    <w:name w:val="4.JSST-1storder-head"/>
    <w:next w:val="10JSTT-Text"/>
    <w:rsid w:val="007C2BCF"/>
    <w:pPr>
      <w:keepNext/>
      <w:numPr>
        <w:numId w:val="22"/>
      </w:numPr>
      <w:suppressAutoHyphens/>
      <w:spacing w:before="240" w:after="240" w:line="288" w:lineRule="auto"/>
    </w:pPr>
    <w:rPr>
      <w:rFonts w:ascii="Arial" w:hAnsi="Arial"/>
      <w:b/>
      <w:sz w:val="22"/>
      <w:lang w:val="en-US" w:eastAsia="en-US"/>
    </w:rPr>
  </w:style>
  <w:style w:type="paragraph" w:customStyle="1" w:styleId="41JSTT-2ndorder-head">
    <w:name w:val="4.1JSTT-2ndorder-head"/>
    <w:next w:val="10JSTT-Text"/>
    <w:rsid w:val="00014E0E"/>
    <w:pPr>
      <w:keepNext/>
      <w:numPr>
        <w:ilvl w:val="1"/>
        <w:numId w:val="23"/>
      </w:numPr>
      <w:suppressAutoHyphens/>
      <w:spacing w:before="240" w:after="240" w:line="288" w:lineRule="auto"/>
    </w:pPr>
    <w:rPr>
      <w:rFonts w:ascii="Arial" w:hAnsi="Arial"/>
      <w:i/>
      <w:sz w:val="22"/>
      <w:lang w:val="en-US" w:eastAsia="en-US"/>
    </w:rPr>
  </w:style>
  <w:style w:type="paragraph" w:customStyle="1" w:styleId="JSTT-3rdorder-head">
    <w:name w:val="JSTT-3rdorder-head"/>
    <w:next w:val="10JSTT-Text"/>
    <w:rsid w:val="00014E0E"/>
    <w:pPr>
      <w:keepNext/>
      <w:numPr>
        <w:ilvl w:val="2"/>
        <w:numId w:val="24"/>
      </w:numPr>
      <w:suppressAutoHyphens/>
      <w:spacing w:before="240" w:after="240" w:line="288" w:lineRule="auto"/>
    </w:pPr>
    <w:rPr>
      <w:rFonts w:ascii="Arial" w:hAnsi="Arial"/>
      <w:i/>
      <w:sz w:val="22"/>
      <w:lang w:val="en-US" w:eastAsia="en-US"/>
    </w:rPr>
  </w:style>
  <w:style w:type="paragraph" w:customStyle="1" w:styleId="JSTT-4thorder-head">
    <w:name w:val="JSTT-4thorder-head"/>
    <w:next w:val="10JSTT-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3806A4"/>
    <w:pPr>
      <w:keepNext/>
      <w:suppressAutoHyphens/>
      <w:spacing w:before="440" w:after="200"/>
    </w:pPr>
    <w:rPr>
      <w:b/>
      <w:sz w:val="18"/>
      <w:lang w:val="en-US" w:eastAsia="en-US"/>
    </w:rPr>
  </w:style>
  <w:style w:type="paragraph" w:customStyle="1" w:styleId="32JSTT-Abstract-textTmtt">
    <w:name w:val="3.2JSTT-Abstract-text (Tóm tắt )"/>
    <w:next w:val="Normal"/>
    <w:rsid w:val="007C2BCF"/>
    <w:pPr>
      <w:spacing w:before="240" w:line="288" w:lineRule="auto"/>
      <w:jc w:val="both"/>
    </w:pPr>
    <w:rPr>
      <w:rFonts w:ascii="Arial" w:hAnsi="Arial"/>
      <w:lang w:val="en-US" w:eastAsia="en-US"/>
    </w:rPr>
  </w:style>
  <w:style w:type="paragraph" w:customStyle="1" w:styleId="JSTT-acknowledgement">
    <w:name w:val="JSTT-acknowledgement"/>
    <w:next w:val="Normal"/>
    <w:rsid w:val="002E0E35"/>
    <w:pPr>
      <w:keepNext/>
      <w:spacing w:before="230" w:after="230" w:line="230" w:lineRule="exact"/>
    </w:pPr>
    <w:rPr>
      <w:rFonts w:ascii="Arial" w:hAnsi="Arial"/>
      <w:b/>
      <w:sz w:val="22"/>
      <w:lang w:val="en-US" w:eastAsia="en-US"/>
    </w:rPr>
  </w:style>
  <w:style w:type="paragraph" w:customStyle="1" w:styleId="21JSTT-articletntcgi">
    <w:name w:val="2.1JSTT-article (tên tác giả)"/>
    <w:basedOn w:val="Normal"/>
    <w:rsid w:val="007C2BCF"/>
    <w:pPr>
      <w:spacing w:before="240" w:after="240" w:line="288" w:lineRule="auto"/>
    </w:pPr>
    <w:rPr>
      <w:noProof/>
      <w:sz w:val="20"/>
      <w:lang w:val="en-US"/>
    </w:rPr>
  </w:style>
  <w:style w:type="paragraph" w:customStyle="1" w:styleId="JSTT-Affiliation">
    <w:name w:val="JSTT-Affiliation"/>
    <w:next w:val="JSTT-Abstract-head"/>
    <w:autoRedefine/>
    <w:rsid w:val="00E573A7"/>
    <w:pPr>
      <w:pBdr>
        <w:bottom w:val="single" w:sz="2" w:space="1" w:color="auto"/>
      </w:pBdr>
      <w:suppressAutoHyphens/>
      <w:spacing w:line="288" w:lineRule="auto"/>
    </w:pPr>
    <w:rPr>
      <w:i/>
      <w:noProof/>
      <w:sz w:val="22"/>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22JSTT-Addressauthorachtcgi">
    <w:name w:val="2.2JSTT- Address author (Địa chỉ tác giả)"/>
    <w:next w:val="Normal"/>
    <w:autoRedefine/>
    <w:rsid w:val="007C2BCF"/>
    <w:pPr>
      <w:keepNext/>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F4475E"/>
    <w:pPr>
      <w:widowControl w:val="0"/>
      <w:tabs>
        <w:tab w:val="left" w:pos="7680"/>
      </w:tabs>
      <w:spacing w:before="120" w:line="288" w:lineRule="auto"/>
      <w:ind w:firstLine="238"/>
      <w:jc w:val="both"/>
    </w:pPr>
    <w:rPr>
      <w:rFonts w:ascii="Arial" w:hAnsi="Arial"/>
      <w:sz w:val="22"/>
      <w:szCs w:val="24"/>
      <w:lang w:val="en-US" w:eastAsia="en-US"/>
    </w:rPr>
  </w:style>
  <w:style w:type="paragraph" w:customStyle="1" w:styleId="JSTT-bulletlist">
    <w:name w:val="JSTT-bulletlist"/>
    <w:basedOn w:val="10JSTT-Text"/>
    <w:rsid w:val="0031626B"/>
    <w:pPr>
      <w:numPr>
        <w:numId w:val="19"/>
      </w:numPr>
      <w:tabs>
        <w:tab w:val="left" w:pos="240"/>
      </w:tabs>
      <w:ind w:left="238" w:hanging="238"/>
      <w:jc w:val="left"/>
    </w:pPr>
  </w:style>
  <w:style w:type="paragraph" w:customStyle="1" w:styleId="JSTT-table-caption">
    <w:name w:val="JSTT-table-caption"/>
    <w:rsid w:val="00F4475E"/>
    <w:pPr>
      <w:keepLines/>
      <w:spacing w:before="120" w:after="240" w:line="288" w:lineRule="auto"/>
      <w:jc w:val="center"/>
    </w:pPr>
    <w:rPr>
      <w:rFonts w:ascii="Arial" w:hAnsi="Arial"/>
      <w:lang w:val="en-US" w:eastAsia="en-US"/>
    </w:rPr>
  </w:style>
  <w:style w:type="paragraph" w:customStyle="1" w:styleId="JSTT-chem-equation">
    <w:name w:val="JSTT-chem-equation"/>
    <w:next w:val="10JSTT-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22JSTT-Addressauthorachtcgi"/>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5JSTT-keywords">
    <w:name w:val="5.JSTT-keywords"/>
    <w:next w:val="Normal"/>
    <w:autoRedefine/>
    <w:rsid w:val="007C2BCF"/>
    <w:pPr>
      <w:framePr w:hSpace="180" w:wrap="around" w:vAnchor="page" w:hAnchor="margin" w:y="2732"/>
      <w:spacing w:before="240" w:line="288" w:lineRule="auto"/>
      <w:jc w:val="both"/>
    </w:pPr>
    <w:rPr>
      <w:rFonts w:ascii="Arial" w:hAnsi="Arial"/>
      <w:i/>
      <w:noProof/>
      <w:lang w:val="en-US" w:eastAsia="en-US"/>
    </w:rPr>
  </w:style>
  <w:style w:type="paragraph" w:customStyle="1" w:styleId="JSTT-numlist">
    <w:name w:val="JSTT-numlist"/>
    <w:basedOn w:val="10JSTT-Text"/>
    <w:pPr>
      <w:numPr>
        <w:numId w:val="20"/>
      </w:numPr>
      <w:tabs>
        <w:tab w:val="left" w:pos="240"/>
      </w:tabs>
      <w:ind w:left="480"/>
      <w:jc w:val="left"/>
    </w:pPr>
  </w:style>
  <w:style w:type="paragraph" w:customStyle="1" w:styleId="JSTT-reference">
    <w:name w:val="JSTT-reference"/>
    <w:rsid w:val="00014E0E"/>
    <w:pPr>
      <w:tabs>
        <w:tab w:val="left" w:pos="312"/>
      </w:tabs>
      <w:spacing w:line="200" w:lineRule="exact"/>
      <w:ind w:left="240" w:hanging="240"/>
    </w:pPr>
    <w:rPr>
      <w:rFonts w:ascii="Arial" w:hAnsi="Arial"/>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F4475E"/>
    <w:rPr>
      <w:rFonts w:ascii="Arial" w:hAnsi="Arial"/>
      <w:lang w:val="en-US" w:eastAsia="en-US"/>
    </w:rPr>
  </w:style>
  <w:style w:type="paragraph" w:customStyle="1" w:styleId="1JSTT-TitleTnbibo">
    <w:name w:val="1.JSTT-Title (Tên bài báo)"/>
    <w:next w:val="22JSTT-Addressauthorachtcgi"/>
    <w:autoRedefine/>
    <w:rsid w:val="007C2BCF"/>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7C2BCF"/>
    <w:pPr>
      <w:tabs>
        <w:tab w:val="center" w:pos="4706"/>
        <w:tab w:val="right" w:pos="9356"/>
      </w:tabs>
      <w:jc w:val="both"/>
    </w:pPr>
    <w:rPr>
      <w:rFonts w:ascii="Arial" w:hAnsi="Arial"/>
      <w:i/>
      <w:noProof/>
      <w:lang w:val="en-US" w:eastAsia="en-US"/>
    </w:rPr>
  </w:style>
  <w:style w:type="paragraph" w:styleId="Footer">
    <w:name w:val="footer"/>
    <w:basedOn w:val="Header"/>
    <w:link w:val="FooterChar"/>
    <w:uiPriority w:val="99"/>
    <w:rsid w:val="00F74B44"/>
    <w:pPr>
      <w:tabs>
        <w:tab w:val="right" w:pos="10080"/>
      </w:tabs>
    </w:p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10JSTT-Text"/>
    <w:pPr>
      <w:keepNext/>
      <w:suppressAutoHyphens/>
      <w:spacing w:line="240" w:lineRule="exact"/>
    </w:pPr>
    <w:rPr>
      <w:i/>
      <w:lang w:val="en-US" w:eastAsia="en-US"/>
    </w:rPr>
  </w:style>
  <w:style w:type="paragraph" w:customStyle="1" w:styleId="31JSTT-Articleinfo">
    <w:name w:val="3.1JSTT-Article info"/>
    <w:basedOn w:val="32JSTT-Abstract-textTmtt"/>
    <w:rsid w:val="007C2BCF"/>
    <w:pPr>
      <w:spacing w:after="240"/>
      <w:jc w:val="left"/>
    </w:pPr>
    <w:rPr>
      <w:b/>
    </w:rPr>
  </w:style>
  <w:style w:type="paragraph" w:customStyle="1" w:styleId="0nhduhnh">
    <w:name w:val="0.đánh dấu hình"/>
    <w:rsid w:val="004106EB"/>
    <w:pPr>
      <w:spacing w:after="120"/>
      <w:jc w:val="center"/>
    </w:pPr>
    <w:rPr>
      <w:sz w:val="22"/>
      <w:lang w:val="en-US" w:eastAsia="en-US"/>
    </w:rPr>
  </w:style>
  <w:style w:type="character" w:styleId="FollowedHyperlink">
    <w:name w:val="FollowedHyperlink"/>
    <w:semiHidden/>
    <w:rPr>
      <w:color w:val="800080"/>
      <w:u w:val="single"/>
    </w:rPr>
  </w:style>
  <w:style w:type="character" w:customStyle="1" w:styleId="JSST-1storder-headChar">
    <w:name w:val="JSS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eastAsia="Batang"/>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7C2BCF"/>
    <w:rPr>
      <w:rFonts w:ascii="Arial" w:hAnsi="Arial"/>
      <w:i/>
      <w:noProof/>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10JSTT-Text"/>
    <w:qFormat/>
    <w:rsid w:val="006A63E8"/>
    <w:pPr>
      <w:ind w:firstLine="0"/>
    </w:pPr>
  </w:style>
  <w:style w:type="paragraph" w:customStyle="1" w:styleId="JSTT-table-col-head">
    <w:name w:val="JSTT-table-col-head"/>
    <w:basedOn w:val="JSTT-table-text"/>
    <w:qFormat/>
    <w:rsid w:val="00590A01"/>
    <w:pPr>
      <w:spacing w:before="120" w:after="120"/>
    </w:pPr>
  </w:style>
  <w:style w:type="paragraph" w:customStyle="1" w:styleId="JSTT-figure-caption">
    <w:name w:val="JSTT-figure-caption"/>
    <w:basedOn w:val="JSTT-table-caption"/>
    <w:qFormat/>
    <w:rsid w:val="007C2BCF"/>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F74B44"/>
    <w:rPr>
      <w:i/>
      <w:noProof/>
      <w:sz w:val="22"/>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F60B3E"/>
    <w:rPr>
      <w:rFonts w:ascii="Palatino Linotype" w:hAnsi="Palatino Linotype"/>
      <w:noProof/>
      <w:sz w:val="18"/>
    </w:rPr>
  </w:style>
  <w:style w:type="paragraph" w:customStyle="1" w:styleId="EndNoteBibliography">
    <w:name w:val="EndNote Bibliography"/>
    <w:basedOn w:val="Normal"/>
    <w:link w:val="EndNoteBibliographyChar"/>
    <w:rsid w:val="00F60B3E"/>
    <w:pPr>
      <w:widowControl/>
      <w:spacing w:after="200" w:line="240" w:lineRule="auto"/>
      <w:jc w:val="both"/>
    </w:pPr>
    <w:rPr>
      <w:rFonts w:ascii="Palatino Linotype" w:hAnsi="Palatino Linotype"/>
      <w:noProof/>
      <w:sz w:val="18"/>
      <w:lang w:val="en-IN" w:eastAsia="en-IN"/>
    </w:rPr>
  </w:style>
  <w:style w:type="paragraph" w:styleId="Bibliography">
    <w:name w:val="Bibliography"/>
    <w:basedOn w:val="Normal"/>
    <w:next w:val="Normal"/>
    <w:uiPriority w:val="37"/>
    <w:unhideWhenUsed/>
    <w:rsid w:val="00732B4F"/>
    <w:pPr>
      <w:tabs>
        <w:tab w:val="left" w:pos="384"/>
      </w:tabs>
      <w:spacing w:line="240" w:lineRule="exact"/>
      <w:ind w:left="384" w:hanging="384"/>
    </w:pPr>
  </w:style>
  <w:style w:type="paragraph" w:styleId="BodyText">
    <w:name w:val="Body Text"/>
    <w:basedOn w:val="Normal"/>
    <w:link w:val="BodyTextChar"/>
    <w:uiPriority w:val="99"/>
    <w:semiHidden/>
    <w:unhideWhenUsed/>
    <w:rsid w:val="00997113"/>
    <w:pPr>
      <w:spacing w:after="120"/>
    </w:pPr>
  </w:style>
  <w:style w:type="character" w:customStyle="1" w:styleId="BodyTextChar">
    <w:name w:val="Body Text Char"/>
    <w:basedOn w:val="DefaultParagraphFont"/>
    <w:link w:val="BodyText"/>
    <w:uiPriority w:val="99"/>
    <w:semiHidden/>
    <w:rsid w:val="00997113"/>
    <w:rPr>
      <w:sz w:val="16"/>
      <w:lang w:val="en-GB" w:eastAsia="en-US"/>
    </w:rPr>
  </w:style>
  <w:style w:type="paragraph" w:customStyle="1" w:styleId="JSTT-Title">
    <w:name w:val="JSTT-Title"/>
    <w:next w:val="Normal"/>
    <w:autoRedefine/>
    <w:rsid w:val="002856E2"/>
    <w:pPr>
      <w:suppressAutoHyphens/>
      <w:spacing w:after="340" w:line="440" w:lineRule="exact"/>
      <w:jc w:val="both"/>
    </w:pPr>
    <w:rPr>
      <w:b/>
      <w:sz w:val="32"/>
      <w:lang w:val="en-US" w:eastAsia="en-US"/>
    </w:rPr>
  </w:style>
  <w:style w:type="paragraph" w:customStyle="1" w:styleId="JSTT-body-text">
    <w:name w:val="JSTT-body-text"/>
    <w:link w:val="JSTT-body-textChar"/>
    <w:rsid w:val="002856E2"/>
    <w:pPr>
      <w:spacing w:line="230" w:lineRule="exact"/>
      <w:ind w:firstLine="238"/>
      <w:jc w:val="both"/>
    </w:pPr>
    <w:rPr>
      <w:sz w:val="16"/>
      <w:lang w:val="en-US" w:eastAsia="en-US"/>
    </w:rPr>
  </w:style>
  <w:style w:type="paragraph" w:customStyle="1" w:styleId="JSST-1storder-head">
    <w:name w:val="JSST-1storder-head"/>
    <w:next w:val="JSTT-body-text"/>
    <w:rsid w:val="002856E2"/>
    <w:pPr>
      <w:keepNext/>
      <w:pBdr>
        <w:top w:val="single" w:sz="18" w:space="1" w:color="auto"/>
      </w:pBdr>
      <w:suppressAutoHyphens/>
      <w:spacing w:before="230" w:after="230" w:line="230" w:lineRule="exact"/>
    </w:pPr>
    <w:rPr>
      <w:b/>
      <w:sz w:val="19"/>
      <w:lang w:val="en-US" w:eastAsia="en-US"/>
    </w:rPr>
  </w:style>
  <w:style w:type="paragraph" w:customStyle="1" w:styleId="JSTT-2ndorder-head">
    <w:name w:val="JSTT-2ndorder-head"/>
    <w:next w:val="JSTT-body-text"/>
    <w:rsid w:val="007C2BCF"/>
    <w:pPr>
      <w:keepNext/>
      <w:suppressAutoHyphens/>
      <w:spacing w:before="230" w:after="230" w:line="230" w:lineRule="exact"/>
    </w:pPr>
    <w:rPr>
      <w:rFonts w:ascii="Arial" w:hAnsi="Arial"/>
      <w:b/>
      <w:i/>
      <w:lang w:val="en-US" w:eastAsia="en-US"/>
    </w:rPr>
  </w:style>
  <w:style w:type="character" w:customStyle="1" w:styleId="JSTT-body-textChar">
    <w:name w:val="JSTT-body-text Char"/>
    <w:basedOn w:val="DefaultParagraphFont"/>
    <w:link w:val="JSTT-body-text"/>
    <w:rsid w:val="004303D3"/>
    <w:rPr>
      <w:sz w:val="16"/>
      <w:lang w:val="en-US" w:eastAsia="en-US"/>
    </w:rPr>
  </w:style>
  <w:style w:type="character" w:styleId="UnresolvedMention">
    <w:name w:val="Unresolved Mention"/>
    <w:basedOn w:val="DefaultParagraphFont"/>
    <w:uiPriority w:val="99"/>
    <w:semiHidden/>
    <w:unhideWhenUsed/>
    <w:rsid w:val="00F4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image" Target="media/image9.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hyperlink" Target="http://jstt.utt.edu.vn/index.php/en"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3FD3-0A43-4629-9422-F66FC7F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439</TotalTime>
  <Pages>18</Pages>
  <Words>6593</Words>
  <Characters>37582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44087</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Tan Tram</cp:lastModifiedBy>
  <cp:revision>17</cp:revision>
  <cp:lastPrinted>2021-09-25T16:52:00Z</cp:lastPrinted>
  <dcterms:created xsi:type="dcterms:W3CDTF">2021-09-23T07:53:00Z</dcterms:created>
  <dcterms:modified xsi:type="dcterms:W3CDTF">2026-10-14T20:03:00Z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id="kFIGUpZg"/&gt;&lt;style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